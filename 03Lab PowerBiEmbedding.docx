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3DDCE9" w14:textId="390243DE" w:rsidR="001C7B5E" w:rsidRPr="00C47A6B" w:rsidRDefault="004E25FC" w:rsidP="008649F4">
      <w:pPr>
        <w:pStyle w:val="Heading2"/>
        <w:rPr>
          <w:b/>
        </w:rPr>
      </w:pPr>
      <w:r w:rsidRPr="004E25FC">
        <w:rPr>
          <w:b/>
        </w:rPr>
        <w:t>Embedding Power BI Reports and Dashboards</w:t>
      </w:r>
    </w:p>
    <w:p w14:paraId="5CFFB7A2" w14:textId="6647E60A" w:rsidR="003E71C8" w:rsidRDefault="00162656" w:rsidP="003E71C8">
      <w:pPr>
        <w:pStyle w:val="LabExerciseText"/>
        <w:rPr>
          <w:sz w:val="20"/>
          <w:szCs w:val="20"/>
        </w:rPr>
      </w:pPr>
      <w:r>
        <w:rPr>
          <w:b/>
          <w:sz w:val="20"/>
          <w:szCs w:val="20"/>
        </w:rPr>
        <w:t>Setup Time</w:t>
      </w:r>
      <w:r w:rsidR="003E71C8">
        <w:rPr>
          <w:sz w:val="20"/>
          <w:szCs w:val="20"/>
        </w:rPr>
        <w:t xml:space="preserve">: </w:t>
      </w:r>
      <w:r w:rsidR="003E0057">
        <w:rPr>
          <w:sz w:val="20"/>
          <w:szCs w:val="20"/>
        </w:rPr>
        <w:t>45</w:t>
      </w:r>
      <w:r>
        <w:rPr>
          <w:sz w:val="20"/>
          <w:szCs w:val="20"/>
        </w:rPr>
        <w:t xml:space="preserve"> minutes</w:t>
      </w:r>
    </w:p>
    <w:p w14:paraId="39DD67E6" w14:textId="5B1338A6" w:rsidR="003E71C8" w:rsidRPr="003E71C8" w:rsidRDefault="003E71C8" w:rsidP="003E71C8">
      <w:pPr>
        <w:pStyle w:val="LabExerciseText"/>
        <w:rPr>
          <w:sz w:val="20"/>
          <w:szCs w:val="20"/>
        </w:rPr>
      </w:pPr>
      <w:r w:rsidRPr="003E71C8">
        <w:rPr>
          <w:b/>
          <w:sz w:val="20"/>
          <w:szCs w:val="20"/>
        </w:rPr>
        <w:t>Lab Folder</w:t>
      </w:r>
      <w:r w:rsidR="005F22AC">
        <w:rPr>
          <w:sz w:val="20"/>
          <w:szCs w:val="20"/>
        </w:rPr>
        <w:t xml:space="preserve">: </w:t>
      </w:r>
      <w:r w:rsidR="005F22AC" w:rsidRPr="005F22AC">
        <w:rPr>
          <w:sz w:val="20"/>
          <w:szCs w:val="20"/>
        </w:rPr>
        <w:t>C:\Student\Modules\</w:t>
      </w:r>
      <w:r w:rsidR="00EA0C83">
        <w:rPr>
          <w:sz w:val="20"/>
          <w:szCs w:val="20"/>
        </w:rPr>
        <w:t>03_P</w:t>
      </w:r>
      <w:r w:rsidR="006801C6">
        <w:rPr>
          <w:sz w:val="20"/>
          <w:szCs w:val="20"/>
        </w:rPr>
        <w:t>owerBi</w:t>
      </w:r>
      <w:r w:rsidR="00EA0C83">
        <w:rPr>
          <w:sz w:val="20"/>
          <w:szCs w:val="20"/>
        </w:rPr>
        <w:t>Embedding</w:t>
      </w:r>
      <w:r w:rsidRPr="003E71C8">
        <w:rPr>
          <w:sz w:val="20"/>
          <w:szCs w:val="20"/>
        </w:rPr>
        <w:t>\Lab</w:t>
      </w:r>
    </w:p>
    <w:p w14:paraId="1510685A" w14:textId="77E5E204" w:rsidR="0077432D" w:rsidRDefault="001C7B5E" w:rsidP="003E71C8">
      <w:pPr>
        <w:pStyle w:val="LabExerciseText"/>
        <w:rPr>
          <w:sz w:val="20"/>
          <w:szCs w:val="20"/>
        </w:rPr>
      </w:pPr>
      <w:r>
        <w:rPr>
          <w:b/>
          <w:sz w:val="20"/>
          <w:szCs w:val="20"/>
        </w:rPr>
        <w:t>Overview</w:t>
      </w:r>
      <w:r>
        <w:rPr>
          <w:sz w:val="20"/>
          <w:szCs w:val="20"/>
        </w:rPr>
        <w:t>:</w:t>
      </w:r>
      <w:r w:rsidR="00D1168A">
        <w:rPr>
          <w:sz w:val="20"/>
          <w:szCs w:val="20"/>
        </w:rPr>
        <w:t xml:space="preserve"> In this lab you will work through the steps to </w:t>
      </w:r>
      <w:r w:rsidR="000863BB">
        <w:rPr>
          <w:sz w:val="20"/>
          <w:szCs w:val="20"/>
        </w:rPr>
        <w:t xml:space="preserve">develop </w:t>
      </w:r>
      <w:r w:rsidR="00D1168A">
        <w:rPr>
          <w:sz w:val="20"/>
          <w:szCs w:val="20"/>
        </w:rPr>
        <w:t xml:space="preserve">a custom </w:t>
      </w:r>
      <w:r w:rsidR="000863BB">
        <w:rPr>
          <w:sz w:val="20"/>
          <w:szCs w:val="20"/>
        </w:rPr>
        <w:t xml:space="preserve">web </w:t>
      </w:r>
      <w:r w:rsidR="00D1168A">
        <w:rPr>
          <w:sz w:val="20"/>
          <w:szCs w:val="20"/>
        </w:rPr>
        <w:t xml:space="preserve">application that </w:t>
      </w:r>
      <w:r w:rsidR="00FC12C0">
        <w:rPr>
          <w:sz w:val="20"/>
          <w:szCs w:val="20"/>
        </w:rPr>
        <w:t xml:space="preserve">uses the App-Owns-Data model to embed </w:t>
      </w:r>
      <w:r w:rsidR="00D1168A">
        <w:rPr>
          <w:sz w:val="20"/>
          <w:szCs w:val="20"/>
        </w:rPr>
        <w:t xml:space="preserve">Power BI reports and dashboards. </w:t>
      </w:r>
      <w:r w:rsidR="002B2BF9">
        <w:rPr>
          <w:sz w:val="20"/>
          <w:szCs w:val="20"/>
        </w:rPr>
        <w:t>First</w:t>
      </w:r>
      <w:r w:rsidR="00D1168A">
        <w:rPr>
          <w:sz w:val="20"/>
          <w:szCs w:val="20"/>
        </w:rPr>
        <w:t xml:space="preserve">, you will </w:t>
      </w:r>
      <w:r w:rsidR="00FC12C0">
        <w:rPr>
          <w:sz w:val="20"/>
          <w:szCs w:val="20"/>
        </w:rPr>
        <w:t xml:space="preserve">first </w:t>
      </w:r>
      <w:r w:rsidR="00D1168A">
        <w:rPr>
          <w:sz w:val="20"/>
          <w:szCs w:val="20"/>
        </w:rPr>
        <w:t xml:space="preserve">register a </w:t>
      </w:r>
      <w:r w:rsidR="002B2BF9">
        <w:rPr>
          <w:sz w:val="20"/>
          <w:szCs w:val="20"/>
        </w:rPr>
        <w:t xml:space="preserve">confidential client </w:t>
      </w:r>
      <w:r w:rsidR="00D1168A">
        <w:rPr>
          <w:sz w:val="20"/>
          <w:szCs w:val="20"/>
        </w:rPr>
        <w:t xml:space="preserve">application </w:t>
      </w:r>
      <w:r w:rsidR="000863BB">
        <w:rPr>
          <w:sz w:val="20"/>
          <w:szCs w:val="20"/>
        </w:rPr>
        <w:t>with Azure AD</w:t>
      </w:r>
      <w:r w:rsidR="002B2BF9">
        <w:rPr>
          <w:sz w:val="20"/>
          <w:szCs w:val="20"/>
        </w:rPr>
        <w:t xml:space="preserve"> and configure the </w:t>
      </w:r>
      <w:r w:rsidR="00FC12C0">
        <w:rPr>
          <w:sz w:val="20"/>
          <w:szCs w:val="20"/>
        </w:rPr>
        <w:t xml:space="preserve">new application's </w:t>
      </w:r>
      <w:r w:rsidR="002B2BF9">
        <w:rPr>
          <w:sz w:val="20"/>
          <w:szCs w:val="20"/>
        </w:rPr>
        <w:t xml:space="preserve">service principal as an Admin member of the </w:t>
      </w:r>
      <w:r w:rsidR="002B2BF9" w:rsidRPr="002B2BF9">
        <w:rPr>
          <w:b/>
          <w:sz w:val="20"/>
          <w:szCs w:val="20"/>
        </w:rPr>
        <w:t>Wingtip Sales</w:t>
      </w:r>
      <w:r w:rsidR="002B2BF9">
        <w:rPr>
          <w:sz w:val="20"/>
          <w:szCs w:val="20"/>
        </w:rPr>
        <w:t xml:space="preserve"> workspace</w:t>
      </w:r>
      <w:r w:rsidR="00D1168A">
        <w:rPr>
          <w:sz w:val="20"/>
          <w:szCs w:val="20"/>
        </w:rPr>
        <w:t>. After that, you will create a</w:t>
      </w:r>
      <w:r w:rsidR="00FC12C0">
        <w:rPr>
          <w:sz w:val="20"/>
          <w:szCs w:val="20"/>
        </w:rPr>
        <w:t xml:space="preserve">n </w:t>
      </w:r>
      <w:r w:rsidR="002B2BF9">
        <w:rPr>
          <w:sz w:val="20"/>
          <w:szCs w:val="20"/>
        </w:rPr>
        <w:t xml:space="preserve">ASP.NET MVC </w:t>
      </w:r>
      <w:r w:rsidR="00D1168A">
        <w:rPr>
          <w:sz w:val="20"/>
          <w:szCs w:val="20"/>
        </w:rPr>
        <w:t xml:space="preserve">web application using Visual Studio. </w:t>
      </w:r>
      <w:r w:rsidR="000863BB">
        <w:rPr>
          <w:sz w:val="20"/>
          <w:szCs w:val="20"/>
        </w:rPr>
        <w:t>As you move through the exercises of this lab</w:t>
      </w:r>
      <w:r w:rsidR="00D1168A">
        <w:rPr>
          <w:sz w:val="20"/>
          <w:szCs w:val="20"/>
        </w:rPr>
        <w:t xml:space="preserve">, you will program against both the Power BI Service API and the Power BI JavaScript API to implement the required steps to embed Power BI reports and dashboards into </w:t>
      </w:r>
      <w:r w:rsidR="000863BB">
        <w:rPr>
          <w:sz w:val="20"/>
          <w:szCs w:val="20"/>
        </w:rPr>
        <w:t xml:space="preserve">your </w:t>
      </w:r>
      <w:r w:rsidR="00D1168A">
        <w:rPr>
          <w:sz w:val="20"/>
          <w:szCs w:val="20"/>
        </w:rPr>
        <w:t>custom web application</w:t>
      </w:r>
      <w:r w:rsidR="00FC12C0">
        <w:rPr>
          <w:sz w:val="20"/>
          <w:szCs w:val="20"/>
        </w:rPr>
        <w:t xml:space="preserve"> using third-party embedding</w:t>
      </w:r>
      <w:r w:rsidR="00D1168A">
        <w:rPr>
          <w:sz w:val="20"/>
          <w:szCs w:val="20"/>
        </w:rPr>
        <w:t>.</w:t>
      </w:r>
    </w:p>
    <w:p w14:paraId="77367764" w14:textId="1B6013E9" w:rsidR="002B2BF9" w:rsidRPr="002B2BF9" w:rsidRDefault="002B2BF9" w:rsidP="003E71C8">
      <w:pPr>
        <w:pStyle w:val="LabExerciseText"/>
        <w:rPr>
          <w:sz w:val="20"/>
          <w:szCs w:val="20"/>
        </w:rPr>
      </w:pPr>
      <w:r>
        <w:rPr>
          <w:b/>
          <w:sz w:val="20"/>
          <w:szCs w:val="20"/>
        </w:rPr>
        <w:t>Prerequisite</w:t>
      </w:r>
      <w:r w:rsidRPr="002B2BF9">
        <w:rPr>
          <w:sz w:val="20"/>
          <w:szCs w:val="20"/>
        </w:rPr>
        <w:t xml:space="preserve">: This lab assume you </w:t>
      </w:r>
      <w:r>
        <w:rPr>
          <w:sz w:val="20"/>
          <w:szCs w:val="20"/>
        </w:rPr>
        <w:t xml:space="preserve">have already </w:t>
      </w:r>
      <w:r w:rsidRPr="002B2BF9">
        <w:rPr>
          <w:sz w:val="20"/>
          <w:szCs w:val="20"/>
        </w:rPr>
        <w:t xml:space="preserve">completed </w:t>
      </w:r>
      <w:r w:rsidRPr="002B2BF9">
        <w:rPr>
          <w:b/>
          <w:sz w:val="20"/>
          <w:szCs w:val="20"/>
        </w:rPr>
        <w:t>Exercise 6</w:t>
      </w:r>
      <w:r>
        <w:rPr>
          <w:sz w:val="20"/>
          <w:szCs w:val="20"/>
        </w:rPr>
        <w:t xml:space="preserve"> in the previous labs titled </w:t>
      </w:r>
      <w:r w:rsidRPr="002B2BF9">
        <w:rPr>
          <w:b/>
          <w:sz w:val="20"/>
          <w:szCs w:val="20"/>
        </w:rPr>
        <w:t>Call the Power BI Service API using an App-only Access Token</w:t>
      </w:r>
      <w:r w:rsidRPr="002B2BF9">
        <w:rPr>
          <w:sz w:val="20"/>
          <w:szCs w:val="20"/>
        </w:rPr>
        <w:t xml:space="preserve"> in which you created the </w:t>
      </w:r>
      <w:r w:rsidRPr="002B2BF9">
        <w:rPr>
          <w:b/>
          <w:sz w:val="20"/>
          <w:szCs w:val="20"/>
        </w:rPr>
        <w:t>Power BI Apps</w:t>
      </w:r>
      <w:r w:rsidRPr="002B2BF9">
        <w:rPr>
          <w:sz w:val="20"/>
          <w:szCs w:val="20"/>
        </w:rPr>
        <w:t xml:space="preserve"> group in Azure AD and used </w:t>
      </w:r>
      <w:r>
        <w:rPr>
          <w:sz w:val="20"/>
          <w:szCs w:val="20"/>
        </w:rPr>
        <w:t xml:space="preserve">that group </w:t>
      </w:r>
      <w:r w:rsidRPr="002B2BF9">
        <w:rPr>
          <w:sz w:val="20"/>
          <w:szCs w:val="20"/>
        </w:rPr>
        <w:t xml:space="preserve">to configured the </w:t>
      </w:r>
      <w:r w:rsidRPr="002B2BF9">
        <w:rPr>
          <w:b/>
          <w:sz w:val="20"/>
          <w:szCs w:val="20"/>
        </w:rPr>
        <w:t>Allow service principals to use Power BI APIs</w:t>
      </w:r>
      <w:r w:rsidRPr="002B2BF9">
        <w:rPr>
          <w:sz w:val="20"/>
          <w:szCs w:val="20"/>
        </w:rPr>
        <w:t xml:space="preserve"> setting in </w:t>
      </w:r>
      <w:r>
        <w:rPr>
          <w:sz w:val="20"/>
          <w:szCs w:val="20"/>
        </w:rPr>
        <w:t xml:space="preserve">your </w:t>
      </w:r>
      <w:r w:rsidRPr="002B2BF9">
        <w:rPr>
          <w:sz w:val="20"/>
          <w:szCs w:val="20"/>
        </w:rPr>
        <w:t>Power BI</w:t>
      </w:r>
      <w:r>
        <w:rPr>
          <w:sz w:val="20"/>
          <w:szCs w:val="20"/>
        </w:rPr>
        <w:t xml:space="preserve"> tenant</w:t>
      </w:r>
      <w:r w:rsidRPr="002B2BF9">
        <w:rPr>
          <w:sz w:val="20"/>
          <w:szCs w:val="20"/>
        </w:rPr>
        <w:t xml:space="preserve">. If you have not yet completed </w:t>
      </w:r>
      <w:r w:rsidRPr="002B2BF9">
        <w:rPr>
          <w:b/>
          <w:sz w:val="20"/>
          <w:szCs w:val="20"/>
        </w:rPr>
        <w:t>Exercise 6: Call the Power BI Service API using an App-only Access Token</w:t>
      </w:r>
      <w:r w:rsidRPr="002B2BF9">
        <w:rPr>
          <w:sz w:val="20"/>
          <w:szCs w:val="20"/>
        </w:rPr>
        <w:t xml:space="preserve">, you should go back and complete </w:t>
      </w:r>
      <w:r w:rsidR="00292B1B">
        <w:rPr>
          <w:sz w:val="20"/>
          <w:szCs w:val="20"/>
        </w:rPr>
        <w:t xml:space="preserve">steps 1 through 3 of </w:t>
      </w:r>
      <w:r w:rsidRPr="002B2BF9">
        <w:rPr>
          <w:sz w:val="20"/>
          <w:szCs w:val="20"/>
        </w:rPr>
        <w:t xml:space="preserve">this lab </w:t>
      </w:r>
      <w:r w:rsidR="00292B1B">
        <w:rPr>
          <w:sz w:val="20"/>
          <w:szCs w:val="20"/>
        </w:rPr>
        <w:t xml:space="preserve">exercise </w:t>
      </w:r>
      <w:r w:rsidRPr="002B2BF9">
        <w:rPr>
          <w:sz w:val="20"/>
          <w:szCs w:val="20"/>
        </w:rPr>
        <w:t>before continuing with the exercises in this lab.</w:t>
      </w:r>
    </w:p>
    <w:p w14:paraId="7033DAC2" w14:textId="058FDFE6" w:rsidR="0047103F" w:rsidRPr="00AB0146" w:rsidRDefault="0047103F" w:rsidP="0047103F">
      <w:pPr>
        <w:pStyle w:val="Heading3"/>
      </w:pPr>
      <w:r>
        <w:t xml:space="preserve">Exercise </w:t>
      </w:r>
      <w:r w:rsidR="008C7595">
        <w:t>1</w:t>
      </w:r>
      <w:r>
        <w:t xml:space="preserve">: Create a new </w:t>
      </w:r>
      <w:r w:rsidR="002B2BF9">
        <w:t xml:space="preserve">Confidential </w:t>
      </w:r>
      <w:r w:rsidR="006B5EF0">
        <w:t xml:space="preserve">Client </w:t>
      </w:r>
      <w:r w:rsidR="002B2BF9">
        <w:t>App</w:t>
      </w:r>
      <w:r w:rsidR="006B5EF0">
        <w:t>lication</w:t>
      </w:r>
      <w:r w:rsidR="002B2BF9">
        <w:t xml:space="preserve"> in Azure AD</w:t>
      </w:r>
    </w:p>
    <w:p w14:paraId="2B96B173" w14:textId="4BA3C70D" w:rsidR="0047103F" w:rsidRDefault="00F40D22" w:rsidP="0047103F">
      <w:pPr>
        <w:pStyle w:val="LabExerciseLeadIn"/>
      </w:pPr>
      <w:r>
        <w:t xml:space="preserve">In this exercise, you will register a new application with Azure AD and you will configure the </w:t>
      </w:r>
      <w:r w:rsidR="00435F93">
        <w:t xml:space="preserve">delegated </w:t>
      </w:r>
      <w:r>
        <w:t xml:space="preserve">permissions </w:t>
      </w:r>
      <w:r w:rsidR="00435F93">
        <w:t xml:space="preserve">required to call </w:t>
      </w:r>
      <w:r>
        <w:t>the Power BI Service API</w:t>
      </w:r>
      <w:r w:rsidR="00435F93">
        <w:t xml:space="preserve"> and retrieve the data required to embed reports and dashboards</w:t>
      </w:r>
      <w:r>
        <w:t>.</w:t>
      </w:r>
    </w:p>
    <w:p w14:paraId="4A1601FC" w14:textId="70CB423D" w:rsidR="00292B1B" w:rsidRDefault="00292B1B" w:rsidP="00292B1B">
      <w:pPr>
        <w:pStyle w:val="LabStepNumbered"/>
      </w:pPr>
      <w:r>
        <w:t xml:space="preserve">Run a PowerShell script to </w:t>
      </w:r>
      <w:r w:rsidR="006B5EF0">
        <w:t>register</w:t>
      </w:r>
      <w:r>
        <w:t xml:space="preserve"> new confidential client </w:t>
      </w:r>
      <w:r w:rsidR="006B5EF0">
        <w:t xml:space="preserve">application </w:t>
      </w:r>
      <w:r>
        <w:t>in Azure AD with a client secret.</w:t>
      </w:r>
    </w:p>
    <w:p w14:paraId="4956F5BD" w14:textId="28B94019" w:rsidR="00292B1B" w:rsidRDefault="00292B1B" w:rsidP="00292B1B">
      <w:pPr>
        <w:pStyle w:val="LabStepNumberedLevel2"/>
      </w:pPr>
      <w:r>
        <w:t xml:space="preserve">Open the PowerShell script named </w:t>
      </w:r>
      <w:r w:rsidRPr="00292B1B">
        <w:rPr>
          <w:b/>
        </w:rPr>
        <w:t>RegisterAppOwnsDataApp.ps1</w:t>
      </w:r>
      <w:r>
        <w:t>.</w:t>
      </w:r>
    </w:p>
    <w:p w14:paraId="281E41A8" w14:textId="49B6C0C1" w:rsidR="00292B1B" w:rsidRDefault="00292B1B" w:rsidP="00292B1B">
      <w:pPr>
        <w:pStyle w:val="LabStepNumberedLevel2"/>
      </w:pPr>
      <w:r>
        <w:t xml:space="preserve">Update the two PowerShell variables named </w:t>
      </w:r>
      <w:r w:rsidRPr="00060810">
        <w:rPr>
          <w:b/>
        </w:rPr>
        <w:t>$username</w:t>
      </w:r>
      <w:r>
        <w:t xml:space="preserve"> and </w:t>
      </w:r>
      <w:r w:rsidRPr="00060810">
        <w:rPr>
          <w:b/>
        </w:rPr>
        <w:t>$</w:t>
      </w:r>
      <w:proofErr w:type="spellStart"/>
      <w:r w:rsidRPr="00060810">
        <w:rPr>
          <w:b/>
        </w:rPr>
        <w:t>userPassword</w:t>
      </w:r>
      <w:proofErr w:type="spellEnd"/>
      <w:r>
        <w:t xml:space="preserve"> and save your changes.</w:t>
      </w:r>
    </w:p>
    <w:p w14:paraId="2BC99662" w14:textId="77777777" w:rsidR="00292B1B" w:rsidRDefault="00292B1B" w:rsidP="00292B1B">
      <w:pPr>
        <w:pStyle w:val="LabStepNumberedLevel2"/>
      </w:pPr>
      <w:r>
        <w:t>Review what he script does.</w:t>
      </w:r>
    </w:p>
    <w:p w14:paraId="6F9B0AF6" w14:textId="14CC75C7" w:rsidR="00292B1B" w:rsidRDefault="00292B1B" w:rsidP="00292B1B">
      <w:pPr>
        <w:pStyle w:val="LabStepNumberedLevel3"/>
      </w:pPr>
      <w:r>
        <w:t xml:space="preserve">Connects to your tenant in Azure AD with </w:t>
      </w:r>
      <w:r w:rsidR="006B5EF0">
        <w:t>g</w:t>
      </w:r>
      <w:r>
        <w:t>lobal tenant admin permissions</w:t>
      </w:r>
    </w:p>
    <w:p w14:paraId="2A0065A5" w14:textId="45DAEB1E" w:rsidR="00292B1B" w:rsidRDefault="006B5EF0" w:rsidP="00292B1B">
      <w:pPr>
        <w:pStyle w:val="LabStepNumberedLevel3"/>
      </w:pPr>
      <w:r>
        <w:t xml:space="preserve">Creates </w:t>
      </w:r>
      <w:r w:rsidR="00292B1B">
        <w:t xml:space="preserve">a new GUID and uses it </w:t>
      </w:r>
      <w:r>
        <w:t xml:space="preserve">to generate a </w:t>
      </w:r>
      <w:r w:rsidR="00292B1B" w:rsidRPr="00060810">
        <w:t xml:space="preserve">new password credential </w:t>
      </w:r>
      <w:r w:rsidR="00292B1B">
        <w:t xml:space="preserve">which will acts the as the </w:t>
      </w:r>
      <w:r w:rsidR="00292B1B" w:rsidRPr="00060810">
        <w:t>client secret</w:t>
      </w:r>
    </w:p>
    <w:p w14:paraId="6C484288" w14:textId="6B31384D" w:rsidR="00292B1B" w:rsidRDefault="00292B1B" w:rsidP="00292B1B">
      <w:pPr>
        <w:pStyle w:val="LabStepNumberedLevel3"/>
      </w:pPr>
      <w:r>
        <w:t xml:space="preserve">Creates a new confidential client app with </w:t>
      </w:r>
      <w:r w:rsidRPr="00060810">
        <w:t>password credential</w:t>
      </w:r>
      <w:r w:rsidR="00D94C39">
        <w:t>s</w:t>
      </w:r>
      <w:r>
        <w:t xml:space="preserve"> and a display name of </w:t>
      </w:r>
      <w:r w:rsidR="00D94C39" w:rsidRPr="00D94C39">
        <w:rPr>
          <w:b/>
        </w:rPr>
        <w:t>App-Owns-Data Embedding App</w:t>
      </w:r>
      <w:r>
        <w:t>.</w:t>
      </w:r>
    </w:p>
    <w:p w14:paraId="2B2D4236" w14:textId="0D5059AF" w:rsidR="00292B1B" w:rsidRDefault="00292B1B" w:rsidP="00292B1B">
      <w:pPr>
        <w:pStyle w:val="LabStepNumberedLevel3"/>
      </w:pPr>
      <w:r>
        <w:t>Assigns your Office 365 user account as an owner of the new Azure AD app</w:t>
      </w:r>
      <w:r w:rsidR="006B5EF0">
        <w:t>lication.</w:t>
      </w:r>
    </w:p>
    <w:p w14:paraId="0251CD30" w14:textId="5E8D578E" w:rsidR="00292B1B" w:rsidRDefault="00292B1B" w:rsidP="00292B1B">
      <w:pPr>
        <w:pStyle w:val="LabStepNumberedLevel3"/>
      </w:pPr>
      <w:r>
        <w:t xml:space="preserve">Assigns the service principal ID of </w:t>
      </w:r>
      <w:r w:rsidR="00D94C39" w:rsidRPr="00D94C39">
        <w:rPr>
          <w:b/>
        </w:rPr>
        <w:t>App-Owns-Data App</w:t>
      </w:r>
      <w:r>
        <w:rPr>
          <w:b/>
        </w:rPr>
        <w:t xml:space="preserve"> </w:t>
      </w:r>
      <w:r>
        <w:t xml:space="preserve">as member of the Azure AD group </w:t>
      </w:r>
      <w:r w:rsidRPr="00D94C39">
        <w:rPr>
          <w:b/>
        </w:rPr>
        <w:t>Power BI Apps</w:t>
      </w:r>
      <w:r w:rsidR="00D94C39">
        <w:t>.</w:t>
      </w:r>
    </w:p>
    <w:p w14:paraId="17396D6D" w14:textId="0624B8B4" w:rsidR="00292B1B" w:rsidRDefault="00292B1B" w:rsidP="00292B1B">
      <w:pPr>
        <w:pStyle w:val="LabStepNumberedLevel3"/>
      </w:pPr>
      <w:r>
        <w:t xml:space="preserve">Opens a text file in Notepad with the configuration information you will need when you create your next C# </w:t>
      </w:r>
      <w:r w:rsidR="006B5EF0">
        <w:t>c</w:t>
      </w:r>
      <w:r>
        <w:t>onsole app.</w:t>
      </w:r>
    </w:p>
    <w:p w14:paraId="3ABAC1F9" w14:textId="736BC2C2" w:rsidR="00292B1B" w:rsidRDefault="00292B1B" w:rsidP="00292B1B">
      <w:pPr>
        <w:pStyle w:val="LabStepNumberedLevel2"/>
      </w:pPr>
      <w:r>
        <w:t xml:space="preserve">Run the PowerShell script named </w:t>
      </w:r>
      <w:r w:rsidR="00D94C39" w:rsidRPr="00292B1B">
        <w:rPr>
          <w:b/>
        </w:rPr>
        <w:t>Register</w:t>
      </w:r>
      <w:r w:rsidR="00713604">
        <w:rPr>
          <w:b/>
        </w:rPr>
        <w:t>AppOwnsDataApp</w:t>
      </w:r>
      <w:r w:rsidRPr="00060810">
        <w:rPr>
          <w:b/>
        </w:rPr>
        <w:t>.ps1</w:t>
      </w:r>
      <w:r>
        <w:t>.</w:t>
      </w:r>
    </w:p>
    <w:p w14:paraId="29B03371" w14:textId="62D937CA" w:rsidR="00292B1B" w:rsidRDefault="00292B1B" w:rsidP="00292B1B">
      <w:pPr>
        <w:pStyle w:val="LabStepNumberedLevel2"/>
      </w:pPr>
      <w:r>
        <w:t xml:space="preserve">The script should create the new confidential </w:t>
      </w:r>
      <w:r w:rsidR="006B5EF0">
        <w:t xml:space="preserve">client </w:t>
      </w:r>
      <w:r>
        <w:t xml:space="preserve">application and display text with </w:t>
      </w:r>
      <w:r w:rsidR="006B5EF0">
        <w:t>some configuration data you'll need later.</w:t>
      </w:r>
    </w:p>
    <w:p w14:paraId="67B2428D" w14:textId="30F6156B" w:rsidR="00292B1B" w:rsidRDefault="006B5EF0" w:rsidP="00292B1B">
      <w:pPr>
        <w:pStyle w:val="LabStepScreenshotLevel2"/>
      </w:pPr>
      <w:r>
        <w:drawing>
          <wp:inline distT="0" distB="0" distL="0" distR="0" wp14:anchorId="14312948" wp14:editId="759B9D6D">
            <wp:extent cx="5839941" cy="2275952"/>
            <wp:effectExtent l="19050" t="19050" r="2794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237" cy="2328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B00685" w14:textId="6DE693A8" w:rsidR="00292B1B" w:rsidRDefault="00292B1B" w:rsidP="00292B1B">
      <w:pPr>
        <w:pStyle w:val="LabExerciseCallout"/>
      </w:pPr>
      <w:r>
        <w:t xml:space="preserve">Leave this text file open as you will need to copy and paste the </w:t>
      </w:r>
      <w:proofErr w:type="spellStart"/>
      <w:r w:rsidRPr="0006093B">
        <w:rPr>
          <w:b/>
        </w:rPr>
        <w:t>ClientId</w:t>
      </w:r>
      <w:proofErr w:type="spellEnd"/>
      <w:r>
        <w:t xml:space="preserve"> and </w:t>
      </w:r>
      <w:proofErr w:type="spellStart"/>
      <w:r w:rsidRPr="0006093B">
        <w:rPr>
          <w:b/>
        </w:rPr>
        <w:t>ClientSecret</w:t>
      </w:r>
      <w:proofErr w:type="spellEnd"/>
      <w:r>
        <w:t xml:space="preserve"> into your application source code.</w:t>
      </w:r>
      <w:r w:rsidR="00723C91">
        <w:t xml:space="preserve"> You must also </w:t>
      </w:r>
      <w:r w:rsidR="00F90F8B">
        <w:t xml:space="preserve">obtain the GUID-based ID values for the </w:t>
      </w:r>
      <w:r w:rsidR="00F90F8B" w:rsidRPr="00F90F8B">
        <w:rPr>
          <w:b/>
        </w:rPr>
        <w:t xml:space="preserve">Wingtip </w:t>
      </w:r>
      <w:r w:rsidR="00F90F8B">
        <w:rPr>
          <w:b/>
        </w:rPr>
        <w:t>S</w:t>
      </w:r>
      <w:r w:rsidR="00F90F8B" w:rsidRPr="00F90F8B">
        <w:rPr>
          <w:b/>
        </w:rPr>
        <w:t>ales</w:t>
      </w:r>
      <w:r w:rsidR="00F90F8B">
        <w:t xml:space="preserve"> app workspace along with the IDs for a dataset, report and dashboard.</w:t>
      </w:r>
    </w:p>
    <w:p w14:paraId="441DE70A" w14:textId="77777777" w:rsidR="00D94C39" w:rsidRDefault="00D94C39" w:rsidP="00D94C39">
      <w:pPr>
        <w:pStyle w:val="LabStepNumbered"/>
      </w:pPr>
      <w:r>
        <w:lastRenderedPageBreak/>
        <w:t xml:space="preserve">Inspect the group membership for </w:t>
      </w:r>
      <w:r w:rsidRPr="0006093B">
        <w:rPr>
          <w:b/>
        </w:rPr>
        <w:t>Power BI Apps</w:t>
      </w:r>
      <w:r>
        <w:t xml:space="preserve"> group.</w:t>
      </w:r>
    </w:p>
    <w:p w14:paraId="4A3550AF" w14:textId="77777777" w:rsidR="00D94C39" w:rsidRDefault="00D94C39" w:rsidP="00D94C39">
      <w:pPr>
        <w:pStyle w:val="LabStepNumberedLevel2"/>
      </w:pPr>
      <w:r>
        <w:t xml:space="preserve">Navigate to the </w:t>
      </w:r>
      <w:r w:rsidRPr="0006093B">
        <w:rPr>
          <w:b/>
        </w:rPr>
        <w:t>All groups</w:t>
      </w:r>
      <w:r>
        <w:t xml:space="preserve"> blade of the Azure AD portal using the following URL.</w:t>
      </w:r>
    </w:p>
    <w:p w14:paraId="7A65328C" w14:textId="77777777" w:rsidR="00D94C39" w:rsidRDefault="006E240D" w:rsidP="00D94C39">
      <w:pPr>
        <w:pStyle w:val="LabStepCodeBlockLevel2"/>
      </w:pPr>
      <w:hyperlink r:id="rId13" w:anchor="blade/Microsoft_AAD_IAM/GroupsManagementMenuBlade/AllGroups" w:history="1">
        <w:r w:rsidR="00D94C39" w:rsidRPr="007132D5">
          <w:rPr>
            <w:rStyle w:val="Hyperlink"/>
          </w:rPr>
          <w:t>https://portal.azure.com/#blade/Microsof</w:t>
        </w:r>
        <w:r w:rsidR="00D94C39" w:rsidRPr="007132D5">
          <w:rPr>
            <w:rStyle w:val="Hyperlink"/>
          </w:rPr>
          <w:t>t</w:t>
        </w:r>
        <w:r w:rsidR="00D94C39" w:rsidRPr="007132D5">
          <w:rPr>
            <w:rStyle w:val="Hyperlink"/>
          </w:rPr>
          <w:t>_AAD_IAM/GroupsManagementMenuBlade/AllGroups</w:t>
        </w:r>
      </w:hyperlink>
    </w:p>
    <w:p w14:paraId="1751110F" w14:textId="77777777" w:rsidR="00D94C39" w:rsidRDefault="00D94C39" w:rsidP="00D94C39">
      <w:pPr>
        <w:pStyle w:val="LabStepNumberedLevel2"/>
      </w:pPr>
      <w:r>
        <w:t xml:space="preserve">Click on the link for the </w:t>
      </w:r>
      <w:r w:rsidRPr="007132D5">
        <w:rPr>
          <w:b/>
        </w:rPr>
        <w:t>Power BI Apps</w:t>
      </w:r>
      <w:r w:rsidRPr="0006093B">
        <w:t xml:space="preserve"> group.</w:t>
      </w:r>
    </w:p>
    <w:p w14:paraId="1C082B04" w14:textId="77777777" w:rsidR="00D94C39" w:rsidRDefault="00D94C39" w:rsidP="00D94C39">
      <w:pPr>
        <w:pStyle w:val="LabStepScreenshotLevel2"/>
      </w:pPr>
      <w:r>
        <w:drawing>
          <wp:inline distT="0" distB="0" distL="0" distR="0" wp14:anchorId="0B4FCEC7" wp14:editId="68290D27">
            <wp:extent cx="3956424" cy="780651"/>
            <wp:effectExtent l="19050" t="19050" r="25400" b="19685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710" cy="8006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6705A2" w14:textId="6A8FB85A" w:rsidR="00D94C39" w:rsidRDefault="00D94C39" w:rsidP="00D94C39">
      <w:pPr>
        <w:pStyle w:val="LabStepNumberedLevel2"/>
      </w:pPr>
      <w:r>
        <w:t xml:space="preserve">Click the </w:t>
      </w:r>
      <w:r w:rsidRPr="00D94C39">
        <w:rPr>
          <w:b/>
        </w:rPr>
        <w:t>Members</w:t>
      </w:r>
      <w:r>
        <w:t xml:space="preserve"> link on the left and verify that </w:t>
      </w:r>
      <w:r>
        <w:rPr>
          <w:b/>
        </w:rPr>
        <w:t>App-Owns-Data Embedding App</w:t>
      </w:r>
      <w:r>
        <w:t xml:space="preserve"> has been added as a group member.</w:t>
      </w:r>
    </w:p>
    <w:p w14:paraId="23DCC561" w14:textId="6D3EA44E" w:rsidR="00D94C39" w:rsidRDefault="006B5EF0" w:rsidP="00D94C39">
      <w:pPr>
        <w:pStyle w:val="LabStepScreenshotLevel2"/>
      </w:pPr>
      <w:r>
        <w:drawing>
          <wp:inline distT="0" distB="0" distL="0" distR="0" wp14:anchorId="1F565639" wp14:editId="3DC0CF8D">
            <wp:extent cx="3456633" cy="975621"/>
            <wp:effectExtent l="19050" t="19050" r="10795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874" cy="988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2A23D1" w14:textId="6C16925F" w:rsidR="00D94C39" w:rsidRDefault="00D94C39" w:rsidP="00D94C39">
      <w:pPr>
        <w:pStyle w:val="LabStepNumbered"/>
      </w:pPr>
      <w:r>
        <w:t xml:space="preserve">Configure the service principal for </w:t>
      </w:r>
      <w:r>
        <w:rPr>
          <w:b/>
        </w:rPr>
        <w:t>App-Owns-Data App</w:t>
      </w:r>
      <w:r>
        <w:t xml:space="preserve"> as an admin for the app workspace named </w:t>
      </w:r>
      <w:r w:rsidRPr="00477145">
        <w:rPr>
          <w:b/>
        </w:rPr>
        <w:t>Wingtip Sales</w:t>
      </w:r>
      <w:r>
        <w:t>.</w:t>
      </w:r>
    </w:p>
    <w:p w14:paraId="7EACDA5F" w14:textId="77777777" w:rsidR="00D94C39" w:rsidRDefault="00D94C39" w:rsidP="00D94C39">
      <w:pPr>
        <w:pStyle w:val="LabStepNumberedLevel2"/>
      </w:pPr>
      <w:r>
        <w:t>Navigate to the Power BI portal.</w:t>
      </w:r>
    </w:p>
    <w:p w14:paraId="4842595C" w14:textId="77777777" w:rsidR="00D94C39" w:rsidRDefault="00D94C39" w:rsidP="00D94C39">
      <w:pPr>
        <w:pStyle w:val="LabStepNumberedLevel2"/>
      </w:pPr>
      <w:r>
        <w:t xml:space="preserve">Expand the </w:t>
      </w:r>
      <w:r w:rsidRPr="00245051">
        <w:rPr>
          <w:b/>
        </w:rPr>
        <w:t>Workspaces</w:t>
      </w:r>
      <w:r>
        <w:t xml:space="preserve"> flyout menu.</w:t>
      </w:r>
    </w:p>
    <w:p w14:paraId="346AF929" w14:textId="77777777" w:rsidR="00D94C39" w:rsidRDefault="00D94C39" w:rsidP="00D94C39">
      <w:pPr>
        <w:pStyle w:val="LabStepNumberedLevel2"/>
      </w:pPr>
      <w:r>
        <w:t xml:space="preserve">Click the </w:t>
      </w:r>
      <w:r w:rsidRPr="00245051">
        <w:rPr>
          <w:b/>
        </w:rPr>
        <w:t>Wingtip Sales</w:t>
      </w:r>
      <w:r>
        <w:t xml:space="preserve"> workspace context menu (</w:t>
      </w:r>
      <w:r w:rsidRPr="00245051">
        <w:rPr>
          <w:b/>
        </w:rPr>
        <w:t>…</w:t>
      </w:r>
      <w:r>
        <w:t xml:space="preserve">) and select </w:t>
      </w:r>
      <w:r w:rsidRPr="00245051">
        <w:rPr>
          <w:b/>
        </w:rPr>
        <w:t>Workspace access</w:t>
      </w:r>
      <w:r>
        <w:t>.</w:t>
      </w:r>
    </w:p>
    <w:p w14:paraId="06E57277" w14:textId="77777777" w:rsidR="00D94C39" w:rsidRDefault="00D94C39" w:rsidP="00D94C39">
      <w:pPr>
        <w:pStyle w:val="LabStepScreenshotLevel2"/>
      </w:pPr>
      <w:r>
        <w:drawing>
          <wp:inline distT="0" distB="0" distL="0" distR="0" wp14:anchorId="095AE365" wp14:editId="3CA05A98">
            <wp:extent cx="2372659" cy="1630525"/>
            <wp:effectExtent l="19050" t="19050" r="27940" b="27305"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376" cy="1661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64E72B" w14:textId="77777777" w:rsidR="00D94C39" w:rsidRDefault="00D94C39" w:rsidP="00D94C39">
      <w:pPr>
        <w:pStyle w:val="LabStepNumberedLevel2"/>
      </w:pPr>
      <w:r>
        <w:t xml:space="preserve">On the right of the page, you should see the </w:t>
      </w:r>
      <w:r w:rsidRPr="00245051">
        <w:rPr>
          <w:b/>
        </w:rPr>
        <w:t>Access</w:t>
      </w:r>
      <w:r>
        <w:t xml:space="preserve"> pane for the </w:t>
      </w:r>
      <w:r w:rsidRPr="00245051">
        <w:rPr>
          <w:b/>
        </w:rPr>
        <w:t>Wingtip Sales</w:t>
      </w:r>
      <w:r>
        <w:t xml:space="preserve"> workspace.</w:t>
      </w:r>
    </w:p>
    <w:p w14:paraId="36F60AD3" w14:textId="7E9C5D83" w:rsidR="00D94C39" w:rsidRDefault="00D94C39" w:rsidP="00D94C39">
      <w:pPr>
        <w:pStyle w:val="LabStepNumberedLevel2"/>
      </w:pPr>
      <w:r>
        <w:t xml:space="preserve">Place the cursor into the </w:t>
      </w:r>
      <w:r w:rsidRPr="00245051">
        <w:rPr>
          <w:i/>
        </w:rPr>
        <w:t>Enter email address</w:t>
      </w:r>
      <w:r>
        <w:t xml:space="preserve"> textbox and type </w:t>
      </w:r>
      <w:r>
        <w:rPr>
          <w:b/>
        </w:rPr>
        <w:t>App-Owns-Data App</w:t>
      </w:r>
      <w:r>
        <w:t>.</w:t>
      </w:r>
    </w:p>
    <w:p w14:paraId="180A21E9" w14:textId="77777777" w:rsidR="00D94C39" w:rsidRDefault="00D94C39" w:rsidP="00D94C39">
      <w:pPr>
        <w:pStyle w:val="LabStepNumberedLevel2"/>
      </w:pPr>
      <w:r>
        <w:t xml:space="preserve">Change the member type from </w:t>
      </w:r>
      <w:r w:rsidRPr="00245051">
        <w:rPr>
          <w:b/>
        </w:rPr>
        <w:t>Member</w:t>
      </w:r>
      <w:r>
        <w:t xml:space="preserve"> to </w:t>
      </w:r>
      <w:r w:rsidRPr="00245051">
        <w:rPr>
          <w:b/>
        </w:rPr>
        <w:t>Admin</w:t>
      </w:r>
      <w:r>
        <w:t>.</w:t>
      </w:r>
    </w:p>
    <w:p w14:paraId="57C3B8A4" w14:textId="77777777" w:rsidR="00D94C39" w:rsidRDefault="00D94C39" w:rsidP="00D94C39">
      <w:pPr>
        <w:pStyle w:val="LabStepNumberedLevel2"/>
      </w:pPr>
      <w:r>
        <w:t xml:space="preserve">Click to </w:t>
      </w:r>
      <w:r w:rsidRPr="00245051">
        <w:rPr>
          <w:b/>
        </w:rPr>
        <w:t>Add</w:t>
      </w:r>
      <w:r>
        <w:t xml:space="preserve"> button.</w:t>
      </w:r>
    </w:p>
    <w:p w14:paraId="0A8F52FC" w14:textId="60C7E0D1" w:rsidR="00D94C39" w:rsidRDefault="00FC12C0" w:rsidP="00D94C39">
      <w:pPr>
        <w:pStyle w:val="LabStepScreenshotLevel2"/>
      </w:pPr>
      <w:r>
        <w:drawing>
          <wp:inline distT="0" distB="0" distL="0" distR="0" wp14:anchorId="2BC3F2DE" wp14:editId="763B5267">
            <wp:extent cx="2735449" cy="1296894"/>
            <wp:effectExtent l="19050" t="19050" r="27305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680" cy="13074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6F3423" w14:textId="1CDE9DE1" w:rsidR="00D94C39" w:rsidRDefault="00D94C39" w:rsidP="00FC12C0">
      <w:pPr>
        <w:pStyle w:val="LabStepNumberedLevel2"/>
      </w:pPr>
      <w:r>
        <w:lastRenderedPageBreak/>
        <w:t xml:space="preserve">Verify that </w:t>
      </w:r>
      <w:r>
        <w:rPr>
          <w:b/>
        </w:rPr>
        <w:t>App-Owns-Data App</w:t>
      </w:r>
      <w:r>
        <w:t xml:space="preserve"> </w:t>
      </w:r>
      <w:r w:rsidRPr="00FC12C0">
        <w:t>has</w:t>
      </w:r>
      <w:r>
        <w:t xml:space="preserve"> been added as a workspace member with </w:t>
      </w:r>
      <w:r w:rsidRPr="00245051">
        <w:rPr>
          <w:b/>
        </w:rPr>
        <w:t>Admin</w:t>
      </w:r>
      <w:r>
        <w:t xml:space="preserve"> permissions.</w:t>
      </w:r>
    </w:p>
    <w:p w14:paraId="402FEB19" w14:textId="1CA0EB71" w:rsidR="00D94C39" w:rsidRDefault="00FC12C0" w:rsidP="00D94C39">
      <w:pPr>
        <w:pStyle w:val="LabStepScreenshotLevel2"/>
      </w:pPr>
      <w:r>
        <w:drawing>
          <wp:inline distT="0" distB="0" distL="0" distR="0" wp14:anchorId="22EB6B63" wp14:editId="264D4D54">
            <wp:extent cx="2501554" cy="1016000"/>
            <wp:effectExtent l="19050" t="19050" r="13335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323" cy="1034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F688DD" w14:textId="5F8BD4FA" w:rsidR="00124C10" w:rsidRDefault="00117F81" w:rsidP="00117F81">
      <w:pPr>
        <w:pStyle w:val="LabStepNumbered"/>
      </w:pPr>
      <w:r>
        <w:t xml:space="preserve">Gather the configuration data you will need for your </w:t>
      </w:r>
      <w:r w:rsidR="006801C6">
        <w:t xml:space="preserve">Power BI embedding </w:t>
      </w:r>
      <w:r>
        <w:t>application.</w:t>
      </w:r>
    </w:p>
    <w:p w14:paraId="6CD8646C" w14:textId="3E830380" w:rsidR="00117F81" w:rsidRDefault="00117F81" w:rsidP="00117F81">
      <w:pPr>
        <w:pStyle w:val="LabStepNumberedLevel2"/>
      </w:pPr>
      <w:r>
        <w:t xml:space="preserve">Return to Notepad and the text file where you added the </w:t>
      </w:r>
      <w:r w:rsidR="002F57F1">
        <w:rPr>
          <w:b/>
        </w:rPr>
        <w:t>Client</w:t>
      </w:r>
      <w:r w:rsidRPr="00117F81">
        <w:rPr>
          <w:b/>
        </w:rPr>
        <w:t>ID</w:t>
      </w:r>
      <w:r w:rsidR="002F57F1">
        <w:t xml:space="preserve">, </w:t>
      </w:r>
      <w:proofErr w:type="spellStart"/>
      <w:r w:rsidR="002F57F1">
        <w:rPr>
          <w:b/>
        </w:rPr>
        <w:t>ClientSecret</w:t>
      </w:r>
      <w:proofErr w:type="spellEnd"/>
      <w:r w:rsidR="002F57F1">
        <w:rPr>
          <w:b/>
        </w:rPr>
        <w:t xml:space="preserve"> and </w:t>
      </w:r>
      <w:proofErr w:type="spellStart"/>
      <w:r w:rsidR="002F57F1">
        <w:rPr>
          <w:b/>
        </w:rPr>
        <w:t>TenantName</w:t>
      </w:r>
      <w:proofErr w:type="spellEnd"/>
      <w:r>
        <w:t>.</w:t>
      </w:r>
    </w:p>
    <w:p w14:paraId="06C41014" w14:textId="72E3BA86" w:rsidR="00117F81" w:rsidRDefault="007017DF" w:rsidP="00117F81">
      <w:pPr>
        <w:pStyle w:val="LabStepNumberedLevel2"/>
      </w:pPr>
      <w:r>
        <w:t xml:space="preserve">Locate the </w:t>
      </w:r>
      <w:r w:rsidR="00117F81">
        <w:t xml:space="preserve">placeholders for </w:t>
      </w:r>
      <w:proofErr w:type="spellStart"/>
      <w:r w:rsidR="002F57F1">
        <w:rPr>
          <w:b/>
        </w:rPr>
        <w:t>AppW</w:t>
      </w:r>
      <w:r w:rsidR="00117F81" w:rsidRPr="00117F81">
        <w:rPr>
          <w:b/>
        </w:rPr>
        <w:t>orkspaceI</w:t>
      </w:r>
      <w:r w:rsidR="002F57F1">
        <w:rPr>
          <w:b/>
        </w:rPr>
        <w:t>d</w:t>
      </w:r>
      <w:proofErr w:type="spellEnd"/>
      <w:r w:rsidR="00117F81">
        <w:t xml:space="preserve">, </w:t>
      </w:r>
      <w:proofErr w:type="spellStart"/>
      <w:r w:rsidR="002F57F1">
        <w:rPr>
          <w:b/>
        </w:rPr>
        <w:t>D</w:t>
      </w:r>
      <w:r w:rsidR="00117F81" w:rsidRPr="00117F81">
        <w:rPr>
          <w:b/>
        </w:rPr>
        <w:t>atasetI</w:t>
      </w:r>
      <w:r w:rsidR="002F57F1">
        <w:rPr>
          <w:b/>
        </w:rPr>
        <w:t>d</w:t>
      </w:r>
      <w:proofErr w:type="spellEnd"/>
      <w:r w:rsidR="00117F81">
        <w:t xml:space="preserve">, </w:t>
      </w:r>
      <w:proofErr w:type="spellStart"/>
      <w:r w:rsidR="002F57F1" w:rsidRPr="002F57F1">
        <w:rPr>
          <w:b/>
        </w:rPr>
        <w:t>R</w:t>
      </w:r>
      <w:r w:rsidR="00117F81" w:rsidRPr="00117F81">
        <w:rPr>
          <w:b/>
        </w:rPr>
        <w:t>eportI</w:t>
      </w:r>
      <w:r w:rsidR="002F57F1">
        <w:rPr>
          <w:b/>
        </w:rPr>
        <w:t>d</w:t>
      </w:r>
      <w:proofErr w:type="spellEnd"/>
      <w:r w:rsidR="00117F81">
        <w:t xml:space="preserve"> and </w:t>
      </w:r>
      <w:proofErr w:type="spellStart"/>
      <w:r w:rsidR="00117F81" w:rsidRPr="00117F81">
        <w:rPr>
          <w:b/>
        </w:rPr>
        <w:t>DashboardI</w:t>
      </w:r>
      <w:r w:rsidR="002F57F1">
        <w:rPr>
          <w:b/>
        </w:rPr>
        <w:t>d</w:t>
      </w:r>
      <w:proofErr w:type="spellEnd"/>
      <w:r w:rsidR="00117F81">
        <w:t>.</w:t>
      </w:r>
    </w:p>
    <w:p w14:paraId="15112CE2" w14:textId="258C4A08" w:rsidR="00435F93" w:rsidRDefault="006B5EF0" w:rsidP="00F40D22">
      <w:pPr>
        <w:pStyle w:val="LabStepScreenshotLevel2"/>
      </w:pPr>
      <w:r>
        <w:drawing>
          <wp:inline distT="0" distB="0" distL="0" distR="0" wp14:anchorId="7A7B1D28" wp14:editId="4CF6F691">
            <wp:extent cx="3913833" cy="1391585"/>
            <wp:effectExtent l="19050" t="19050" r="10795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421" cy="1402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7A8FC9" w14:textId="203A50C1" w:rsidR="003F5488" w:rsidRDefault="002F57F1" w:rsidP="003F5488">
      <w:pPr>
        <w:pStyle w:val="LabStepNumbered"/>
        <w:numPr>
          <w:ilvl w:val="0"/>
          <w:numId w:val="7"/>
        </w:numPr>
      </w:pPr>
      <w:r>
        <w:t xml:space="preserve">Retrieve the GUID-based IDs for </w:t>
      </w:r>
      <w:r w:rsidR="003F5488">
        <w:t xml:space="preserve">the </w:t>
      </w:r>
      <w:r w:rsidR="003F5488" w:rsidRPr="008C7595">
        <w:rPr>
          <w:b/>
        </w:rPr>
        <w:t>Wingtip Sales</w:t>
      </w:r>
      <w:r w:rsidR="003F5488">
        <w:t xml:space="preserve"> app workspace</w:t>
      </w:r>
      <w:r>
        <w:t xml:space="preserve"> and the embeddable resources inside</w:t>
      </w:r>
      <w:r w:rsidR="003F5488">
        <w:t>.</w:t>
      </w:r>
    </w:p>
    <w:p w14:paraId="42EAE6D7" w14:textId="29CDCB18" w:rsidR="003F5488" w:rsidRDefault="002F57F1" w:rsidP="003F5488">
      <w:pPr>
        <w:pStyle w:val="LabStepNumberedLevel2"/>
        <w:numPr>
          <w:ilvl w:val="1"/>
          <w:numId w:val="7"/>
        </w:numPr>
      </w:pPr>
      <w:r>
        <w:t xml:space="preserve">Navigate to the </w:t>
      </w:r>
      <w:r w:rsidRPr="002F57F1">
        <w:rPr>
          <w:b/>
        </w:rPr>
        <w:t>Wingtip Sales</w:t>
      </w:r>
      <w:r>
        <w:t xml:space="preserve"> app workspace in </w:t>
      </w:r>
      <w:r>
        <w:t>the Power BI portal</w:t>
      </w:r>
      <w:r w:rsidR="003F5488">
        <w:t>.</w:t>
      </w:r>
    </w:p>
    <w:p w14:paraId="7DF69553" w14:textId="19C4F2E5" w:rsidR="003F5488" w:rsidRDefault="003F5488" w:rsidP="003F5488">
      <w:pPr>
        <w:pStyle w:val="LabStepNumberedLevel2"/>
      </w:pPr>
      <w:r>
        <w:t>Locate and copy the app workspace ID from the URL by copy</w:t>
      </w:r>
      <w:r w:rsidR="007017DF">
        <w:t>ing</w:t>
      </w:r>
      <w:r>
        <w:t xml:space="preserve"> the GUID that comes after </w:t>
      </w:r>
      <w:r w:rsidRPr="00BB6441">
        <w:rPr>
          <w:b/>
        </w:rPr>
        <w:t>/groups/</w:t>
      </w:r>
      <w:r>
        <w:t>.</w:t>
      </w:r>
    </w:p>
    <w:p w14:paraId="77CB9B3E" w14:textId="6178C20C" w:rsidR="003F5488" w:rsidRDefault="007017DF" w:rsidP="003F5488">
      <w:pPr>
        <w:pStyle w:val="LabStepScreenshotLevel2"/>
      </w:pPr>
      <w:r>
        <w:drawing>
          <wp:inline distT="0" distB="0" distL="0" distR="0" wp14:anchorId="7405DED7" wp14:editId="33093444">
            <wp:extent cx="4521758" cy="676253"/>
            <wp:effectExtent l="19050" t="19050" r="1270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283" cy="6939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0F90BC" w14:textId="73E9E28A" w:rsidR="003F5488" w:rsidRDefault="003F5488" w:rsidP="003F5488">
      <w:pPr>
        <w:pStyle w:val="LabStepNumberedLevel2"/>
      </w:pPr>
      <w:r>
        <w:t xml:space="preserve">Copy the app workspace ID </w:t>
      </w:r>
      <w:bookmarkStart w:id="0" w:name="_Hlk8770972"/>
      <w:r>
        <w:t xml:space="preserve">into the text file </w:t>
      </w:r>
      <w:r w:rsidRPr="003F5488">
        <w:t>Notepad</w:t>
      </w:r>
      <w:r>
        <w:t>.</w:t>
      </w:r>
      <w:bookmarkEnd w:id="0"/>
    </w:p>
    <w:p w14:paraId="12CF58CD" w14:textId="13F00545" w:rsidR="003F5488" w:rsidRDefault="003F5488" w:rsidP="003F5488">
      <w:pPr>
        <w:pStyle w:val="LabStepNumberedLevel2"/>
      </w:pPr>
      <w:r>
        <w:t xml:space="preserve">Navigate to the </w:t>
      </w:r>
      <w:r w:rsidRPr="00BB6441">
        <w:rPr>
          <w:b/>
        </w:rPr>
        <w:t>Wingtip Sales Analysis</w:t>
      </w:r>
      <w:r>
        <w:t xml:space="preserve"> dataset inside the </w:t>
      </w:r>
      <w:r w:rsidR="006801C6">
        <w:rPr>
          <w:b/>
        </w:rPr>
        <w:t xml:space="preserve">Wingtip Sales </w:t>
      </w:r>
      <w:r>
        <w:t>app workspace to create a new report.</w:t>
      </w:r>
    </w:p>
    <w:p w14:paraId="378E5BC8" w14:textId="359ECF81" w:rsidR="003F5488" w:rsidRDefault="003F5488" w:rsidP="003F5488">
      <w:pPr>
        <w:pStyle w:val="LabStepNumberedLevel2"/>
      </w:pPr>
      <w:r>
        <w:t>Locate and copy the dataset ID from the URL by copy</w:t>
      </w:r>
      <w:r w:rsidR="007017DF">
        <w:t>ing</w:t>
      </w:r>
      <w:r>
        <w:t xml:space="preserve"> the GUID that comes after </w:t>
      </w:r>
      <w:r w:rsidRPr="00BB6441">
        <w:rPr>
          <w:b/>
        </w:rPr>
        <w:t>/</w:t>
      </w:r>
      <w:r>
        <w:rPr>
          <w:b/>
        </w:rPr>
        <w:t>datasets</w:t>
      </w:r>
      <w:r w:rsidRPr="00BB6441">
        <w:rPr>
          <w:b/>
        </w:rPr>
        <w:t>/</w:t>
      </w:r>
      <w:r>
        <w:t>.</w:t>
      </w:r>
    </w:p>
    <w:p w14:paraId="6B63E10B" w14:textId="7CFED3DD" w:rsidR="003F5488" w:rsidRDefault="007017DF" w:rsidP="003F5488">
      <w:pPr>
        <w:pStyle w:val="LabStepScreenshotLevel2"/>
      </w:pPr>
      <w:r>
        <w:drawing>
          <wp:inline distT="0" distB="0" distL="0" distR="0" wp14:anchorId="69E1FB61" wp14:editId="39092B96">
            <wp:extent cx="6107947" cy="680358"/>
            <wp:effectExtent l="19050" t="19050" r="7620" b="247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858" cy="686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BD5795" w14:textId="00429CD7" w:rsidR="003F5488" w:rsidRDefault="003F5488" w:rsidP="003F5488">
      <w:pPr>
        <w:pStyle w:val="LabStepNumberedLevel2"/>
      </w:pPr>
      <w:r>
        <w:t xml:space="preserve">Copy the dataset ID </w:t>
      </w:r>
      <w:r w:rsidR="006801C6">
        <w:t xml:space="preserve">into the text file </w:t>
      </w:r>
      <w:r w:rsidR="006801C6" w:rsidRPr="003F5488">
        <w:t>Notepad</w:t>
      </w:r>
      <w:r>
        <w:t>.</w:t>
      </w:r>
    </w:p>
    <w:p w14:paraId="6F2396CD" w14:textId="77777777" w:rsidR="007017DF" w:rsidRDefault="007017DF" w:rsidP="007017DF">
      <w:pPr>
        <w:pStyle w:val="LabStepNumberedLevel2"/>
      </w:pPr>
      <w:r>
        <w:t xml:space="preserve">Navigate back to the </w:t>
      </w:r>
      <w:r w:rsidRPr="00BB6441">
        <w:rPr>
          <w:b/>
        </w:rPr>
        <w:t>Wingtip Sales Analysis</w:t>
      </w:r>
      <w:r>
        <w:t xml:space="preserve"> report inside the </w:t>
      </w:r>
      <w:r>
        <w:rPr>
          <w:b/>
        </w:rPr>
        <w:t>Wingtip Sales</w:t>
      </w:r>
      <w:r>
        <w:t xml:space="preserve"> app workspace.</w:t>
      </w:r>
    </w:p>
    <w:p w14:paraId="435D3806" w14:textId="53BA3D9E" w:rsidR="007017DF" w:rsidRDefault="007017DF" w:rsidP="007017DF">
      <w:pPr>
        <w:pStyle w:val="LabStepNumberedLevel2"/>
      </w:pPr>
      <w:r>
        <w:t>Locate and copy the report ID from the URL by copy</w:t>
      </w:r>
      <w:r w:rsidR="002F57F1">
        <w:t>ing</w:t>
      </w:r>
      <w:r>
        <w:t xml:space="preserve"> the GUID that comes after </w:t>
      </w:r>
      <w:r w:rsidRPr="00BB6441">
        <w:rPr>
          <w:b/>
        </w:rPr>
        <w:t>/</w:t>
      </w:r>
      <w:r>
        <w:rPr>
          <w:b/>
        </w:rPr>
        <w:t>reports</w:t>
      </w:r>
      <w:r w:rsidRPr="00BB6441">
        <w:rPr>
          <w:b/>
        </w:rPr>
        <w:t>/</w:t>
      </w:r>
      <w:r>
        <w:t>.</w:t>
      </w:r>
    </w:p>
    <w:p w14:paraId="6A3B1A44" w14:textId="6025B050" w:rsidR="007017DF" w:rsidRDefault="007017DF" w:rsidP="007017DF">
      <w:pPr>
        <w:pStyle w:val="LabStepScreenshotLevel2"/>
      </w:pPr>
      <w:r>
        <w:drawing>
          <wp:inline distT="0" distB="0" distL="0" distR="0" wp14:anchorId="7445D5DA" wp14:editId="06078A29">
            <wp:extent cx="6118667" cy="609600"/>
            <wp:effectExtent l="19050" t="19050" r="1587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437" cy="622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6B859B" w14:textId="77777777" w:rsidR="007017DF" w:rsidRDefault="007017DF" w:rsidP="007017DF">
      <w:pPr>
        <w:pStyle w:val="LabStepNumberedLevel2"/>
      </w:pPr>
      <w:r>
        <w:t xml:space="preserve">Copy the report ID into the text file </w:t>
      </w:r>
      <w:r w:rsidRPr="003F5488">
        <w:t>Notepad</w:t>
      </w:r>
      <w:r>
        <w:t>.</w:t>
      </w:r>
    </w:p>
    <w:p w14:paraId="07D5E140" w14:textId="52F5B264" w:rsidR="003F5488" w:rsidRDefault="003F5488" w:rsidP="003F5488">
      <w:pPr>
        <w:pStyle w:val="LabStepNumberedLevel2"/>
      </w:pPr>
      <w:r>
        <w:lastRenderedPageBreak/>
        <w:t xml:space="preserve">Navigate to the </w:t>
      </w:r>
      <w:r w:rsidRPr="00BB6441">
        <w:rPr>
          <w:b/>
        </w:rPr>
        <w:t>Wingtip Sales Analysis</w:t>
      </w:r>
      <w:r>
        <w:t xml:space="preserve"> dashboard.</w:t>
      </w:r>
    </w:p>
    <w:p w14:paraId="332EF9F1" w14:textId="3B2CC728" w:rsidR="003F5488" w:rsidRDefault="003F5488" w:rsidP="003F5488">
      <w:pPr>
        <w:pStyle w:val="LabStepNumberedLevel2"/>
      </w:pPr>
      <w:r>
        <w:t>Locate and copy the dashboard ID from the URL by copy</w:t>
      </w:r>
      <w:r w:rsidR="002F57F1">
        <w:t>ing</w:t>
      </w:r>
      <w:r>
        <w:t xml:space="preserve"> the GUID that comes after </w:t>
      </w:r>
      <w:r w:rsidRPr="00BB6441">
        <w:rPr>
          <w:b/>
        </w:rPr>
        <w:t>/</w:t>
      </w:r>
      <w:r>
        <w:rPr>
          <w:b/>
        </w:rPr>
        <w:t>dashboards</w:t>
      </w:r>
      <w:r w:rsidRPr="00BB6441">
        <w:rPr>
          <w:b/>
        </w:rPr>
        <w:t>/</w:t>
      </w:r>
      <w:r>
        <w:t>.</w:t>
      </w:r>
    </w:p>
    <w:p w14:paraId="2C37540A" w14:textId="1DF47A7C" w:rsidR="003F5488" w:rsidRDefault="007017DF" w:rsidP="003F5488">
      <w:pPr>
        <w:pStyle w:val="LabStepScreenshotLevel2"/>
      </w:pPr>
      <w:r>
        <w:drawing>
          <wp:inline distT="0" distB="0" distL="0" distR="0" wp14:anchorId="18F92D85" wp14:editId="5A6C0955">
            <wp:extent cx="6204857" cy="654957"/>
            <wp:effectExtent l="19050" t="19050" r="24765" b="1206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123" cy="6591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9FD407" w14:textId="13F8A79C" w:rsidR="003F5488" w:rsidRDefault="003F5488" w:rsidP="003F5488">
      <w:pPr>
        <w:pStyle w:val="LabStepNumberedLevel2"/>
      </w:pPr>
      <w:r>
        <w:t>Copy the dashboard ID</w:t>
      </w:r>
      <w:r w:rsidR="006801C6">
        <w:t xml:space="preserve"> into the text file </w:t>
      </w:r>
      <w:r w:rsidR="006801C6" w:rsidRPr="003F5488">
        <w:t>Notepad</w:t>
      </w:r>
      <w:r>
        <w:t>.</w:t>
      </w:r>
    </w:p>
    <w:p w14:paraId="4B960CEC" w14:textId="7CCC19B2" w:rsidR="003F5488" w:rsidRDefault="003F5488" w:rsidP="003F5488">
      <w:pPr>
        <w:pStyle w:val="LabStepNumberedLevel2"/>
      </w:pPr>
      <w:r>
        <w:t xml:space="preserve">You should have now updated </w:t>
      </w:r>
      <w:r w:rsidR="006801C6">
        <w:t xml:space="preserve">the text file </w:t>
      </w:r>
      <w:r w:rsidR="006801C6" w:rsidRPr="003F5488">
        <w:t>Notepad</w:t>
      </w:r>
      <w:r w:rsidR="006801C6">
        <w:t xml:space="preserve"> </w:t>
      </w:r>
      <w:r>
        <w:t>with all the configuration data you need.</w:t>
      </w:r>
    </w:p>
    <w:p w14:paraId="567AA7A7" w14:textId="1684495D" w:rsidR="003F5488" w:rsidRDefault="006B5EF0" w:rsidP="003F5488">
      <w:pPr>
        <w:pStyle w:val="LabStepScreenshotLevel2"/>
      </w:pPr>
      <w:r>
        <w:drawing>
          <wp:inline distT="0" distB="0" distL="0" distR="0" wp14:anchorId="6BFF2FC0" wp14:editId="4FEAADE3">
            <wp:extent cx="4963886" cy="1818752"/>
            <wp:effectExtent l="19050" t="19050" r="2730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27619" b="17387"/>
                    <a:stretch/>
                  </pic:blipFill>
                  <pic:spPr bwMode="auto">
                    <a:xfrm>
                      <a:off x="0" y="0"/>
                      <a:ext cx="4963886" cy="181875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070C2" w14:textId="208F87F6" w:rsidR="003F5488" w:rsidRDefault="003F5488" w:rsidP="006801C6">
      <w:pPr>
        <w:pStyle w:val="LabStepNumberedLevel2"/>
      </w:pPr>
      <w:r>
        <w:t xml:space="preserve">Save </w:t>
      </w:r>
      <w:r w:rsidR="0096451D">
        <w:t xml:space="preserve">your changes to </w:t>
      </w:r>
      <w:r w:rsidR="00713604">
        <w:rPr>
          <w:b/>
        </w:rPr>
        <w:t>AppOwnsDataApp</w:t>
      </w:r>
      <w:r w:rsidR="0096451D" w:rsidRPr="0096451D">
        <w:rPr>
          <w:b/>
        </w:rPr>
        <w:t>.txt</w:t>
      </w:r>
      <w:r>
        <w:t>.</w:t>
      </w:r>
    </w:p>
    <w:p w14:paraId="49E2FCE8" w14:textId="1BDB71C0" w:rsidR="006801C6" w:rsidRDefault="006801C6" w:rsidP="006801C6">
      <w:pPr>
        <w:pStyle w:val="LabStepNumberedLevel2"/>
      </w:pPr>
      <w:r>
        <w:t xml:space="preserve">Leave </w:t>
      </w:r>
      <w:r w:rsidR="00713604">
        <w:rPr>
          <w:b/>
        </w:rPr>
        <w:t>AppOwnsDataApp</w:t>
      </w:r>
      <w:r w:rsidR="0096451D" w:rsidRPr="0096451D">
        <w:rPr>
          <w:b/>
        </w:rPr>
        <w:t>.txt</w:t>
      </w:r>
      <w:r w:rsidR="0096451D">
        <w:t xml:space="preserve"> </w:t>
      </w:r>
      <w:r>
        <w:t xml:space="preserve">open as you will </w:t>
      </w:r>
      <w:r w:rsidR="0096451D">
        <w:t xml:space="preserve">need it </w:t>
      </w:r>
      <w:r>
        <w:t xml:space="preserve">when developing </w:t>
      </w:r>
      <w:r w:rsidR="0096451D">
        <w:t xml:space="preserve">a </w:t>
      </w:r>
      <w:r>
        <w:t>new application in the next exercise.</w:t>
      </w:r>
    </w:p>
    <w:p w14:paraId="1D0FFDB9" w14:textId="0E781712" w:rsidR="005F22AC" w:rsidRPr="00AB0146" w:rsidRDefault="005F22AC" w:rsidP="005F22AC">
      <w:pPr>
        <w:pStyle w:val="Heading3"/>
      </w:pPr>
      <w:r>
        <w:t>E</w:t>
      </w:r>
      <w:r w:rsidR="00090E7B">
        <w:t xml:space="preserve">xercise </w:t>
      </w:r>
      <w:r w:rsidR="0081516F">
        <w:t>2</w:t>
      </w:r>
      <w:r>
        <w:t>: Create a new MVC Application using Visual Studio 2017</w:t>
      </w:r>
    </w:p>
    <w:p w14:paraId="09855397" w14:textId="7DAA6D67" w:rsidR="005F22AC" w:rsidRDefault="005F22AC" w:rsidP="005F22AC">
      <w:pPr>
        <w:pStyle w:val="LabExerciseLeadIn"/>
      </w:pPr>
      <w:r>
        <w:t xml:space="preserve">In this exercise you will create a new </w:t>
      </w:r>
      <w:r w:rsidR="00445F12">
        <w:t xml:space="preserve">Web Application </w:t>
      </w:r>
      <w:r>
        <w:t xml:space="preserve">project using </w:t>
      </w:r>
      <w:r w:rsidR="00445F12">
        <w:t xml:space="preserve">Visual Studio 2017 and </w:t>
      </w:r>
      <w:r>
        <w:t>the ASP.NET MVC framework.</w:t>
      </w:r>
    </w:p>
    <w:p w14:paraId="5AE46FDE" w14:textId="4FCBCA1F" w:rsidR="005F22AC" w:rsidRDefault="005F22AC" w:rsidP="0047103F">
      <w:pPr>
        <w:pStyle w:val="LabStepNumbered"/>
        <w:numPr>
          <w:ilvl w:val="0"/>
          <w:numId w:val="30"/>
        </w:numPr>
      </w:pPr>
      <w:r>
        <w:t xml:space="preserve">Launch </w:t>
      </w:r>
      <w:r w:rsidRPr="0047103F">
        <w:rPr>
          <w:b/>
        </w:rPr>
        <w:t>Visual Studio 2017</w:t>
      </w:r>
      <w:r>
        <w:t>.</w:t>
      </w:r>
    </w:p>
    <w:p w14:paraId="08A47157" w14:textId="77777777" w:rsidR="005F22AC" w:rsidRDefault="005F22AC" w:rsidP="005F22AC">
      <w:pPr>
        <w:pStyle w:val="LabStepNumbered"/>
      </w:pPr>
      <w:r>
        <w:t>Create a new ASP.NET MVC project in Visual Studio 2017.</w:t>
      </w:r>
    </w:p>
    <w:p w14:paraId="279CDA58" w14:textId="77777777" w:rsidR="005F22AC" w:rsidRDefault="005F22AC" w:rsidP="005F22AC">
      <w:pPr>
        <w:pStyle w:val="LabStepNumberedLevel2"/>
      </w:pPr>
      <w:r>
        <w:t xml:space="preserve">In Visual Studio select </w:t>
      </w:r>
      <w:r w:rsidRPr="000C3A99">
        <w:rPr>
          <w:b/>
        </w:rPr>
        <w:t xml:space="preserve">File </w:t>
      </w:r>
      <w:r>
        <w:rPr>
          <w:b/>
        </w:rPr>
        <w:t>&gt; New</w:t>
      </w:r>
      <w:r w:rsidRPr="000C3A99">
        <w:rPr>
          <w:b/>
        </w:rPr>
        <w:t xml:space="preserve"> </w:t>
      </w:r>
      <w:r>
        <w:rPr>
          <w:b/>
        </w:rPr>
        <w:t xml:space="preserve">&gt; </w:t>
      </w:r>
      <w:r w:rsidRPr="000C3A99">
        <w:rPr>
          <w:b/>
        </w:rPr>
        <w:t>Project</w:t>
      </w:r>
      <w:r>
        <w:t>.</w:t>
      </w:r>
    </w:p>
    <w:p w14:paraId="47711D3D" w14:textId="77777777" w:rsidR="005F22AC" w:rsidRDefault="005F22AC" w:rsidP="005F22AC">
      <w:pPr>
        <w:pStyle w:val="LabStepNumberedLevel2"/>
      </w:pPr>
      <w:r>
        <w:t xml:space="preserve">In the </w:t>
      </w:r>
      <w:r>
        <w:rPr>
          <w:b/>
        </w:rPr>
        <w:t>New</w:t>
      </w:r>
      <w:r w:rsidRPr="004008BD">
        <w:rPr>
          <w:b/>
        </w:rPr>
        <w:t xml:space="preserve"> Project</w:t>
      </w:r>
      <w:r>
        <w:t xml:space="preserve"> dialog:</w:t>
      </w:r>
    </w:p>
    <w:p w14:paraId="597B7AA3" w14:textId="77777777" w:rsidR="005F22AC" w:rsidRDefault="005F22AC" w:rsidP="005F22AC">
      <w:pPr>
        <w:pStyle w:val="LabStepNumberedLevel3"/>
        <w:ind w:left="1008" w:hanging="288"/>
      </w:pPr>
      <w:r>
        <w:t xml:space="preserve">Select </w:t>
      </w:r>
      <w:r>
        <w:rPr>
          <w:b/>
        </w:rPr>
        <w:t>Installed &gt; T</w:t>
      </w:r>
      <w:r w:rsidRPr="00F81206">
        <w:rPr>
          <w:b/>
        </w:rPr>
        <w:t xml:space="preserve">emplates </w:t>
      </w:r>
      <w:r>
        <w:rPr>
          <w:b/>
        </w:rPr>
        <w:t xml:space="preserve">&gt; </w:t>
      </w:r>
      <w:r w:rsidRPr="00F81206">
        <w:rPr>
          <w:b/>
        </w:rPr>
        <w:t xml:space="preserve">Visual C# </w:t>
      </w:r>
      <w:r>
        <w:rPr>
          <w:b/>
        </w:rPr>
        <w:t>&gt; Web</w:t>
      </w:r>
      <w:r>
        <w:t>.</w:t>
      </w:r>
    </w:p>
    <w:p w14:paraId="701A4BE9" w14:textId="77777777" w:rsidR="005F22AC" w:rsidRDefault="005F22AC" w:rsidP="005F22AC">
      <w:pPr>
        <w:pStyle w:val="LabStepNumberedLevel3"/>
        <w:ind w:left="1008" w:hanging="288"/>
      </w:pPr>
      <w:r>
        <w:t xml:space="preserve">Select the </w:t>
      </w:r>
      <w:r w:rsidRPr="00D81B55">
        <w:rPr>
          <w:b/>
        </w:rPr>
        <w:t>ASP.NET Web Application</w:t>
      </w:r>
      <w:r>
        <w:t xml:space="preserve"> project template.</w:t>
      </w:r>
    </w:p>
    <w:p w14:paraId="3BDF2D25" w14:textId="4B6C1BC6" w:rsidR="005F22AC" w:rsidRDefault="005F22AC" w:rsidP="005F22AC">
      <w:pPr>
        <w:pStyle w:val="LabStepNumberedLevel3"/>
        <w:ind w:left="1008" w:hanging="288"/>
      </w:pPr>
      <w:r w:rsidRPr="00F81206">
        <w:t xml:space="preserve">Name the </w:t>
      </w:r>
      <w:r>
        <w:t xml:space="preserve">new project </w:t>
      </w:r>
      <w:proofErr w:type="spellStart"/>
      <w:r w:rsidR="00713604">
        <w:rPr>
          <w:b/>
        </w:rPr>
        <w:t>AppOwnsDataApp</w:t>
      </w:r>
      <w:proofErr w:type="spellEnd"/>
      <w:r>
        <w:t>.</w:t>
      </w:r>
    </w:p>
    <w:p w14:paraId="7BD3B5E3" w14:textId="2F838AC5" w:rsidR="005F22AC" w:rsidRDefault="005F22AC" w:rsidP="005F22AC">
      <w:pPr>
        <w:pStyle w:val="LabStepNumberedLevel3"/>
      </w:pPr>
      <w:r>
        <w:t>Add the new project into the folder at</w:t>
      </w:r>
      <w:r>
        <w:rPr>
          <w:b/>
        </w:rPr>
        <w:t xml:space="preserve"> </w:t>
      </w:r>
      <w:r w:rsidR="00F90F8B" w:rsidRPr="00F90F8B">
        <w:rPr>
          <w:b/>
          <w:sz w:val="20"/>
          <w:szCs w:val="20"/>
        </w:rPr>
        <w:t>C:\Student\Modules\03_PowerBiEmbedding\Lab</w:t>
      </w:r>
      <w:r>
        <w:t>.</w:t>
      </w:r>
    </w:p>
    <w:p w14:paraId="03F5B051" w14:textId="77777777" w:rsidR="005F22AC" w:rsidRPr="002A7D61" w:rsidRDefault="005F22AC" w:rsidP="005F22AC">
      <w:pPr>
        <w:pStyle w:val="LabStepNumberedLevel3"/>
        <w:ind w:left="1008" w:hanging="288"/>
      </w:pPr>
      <w:r>
        <w:t xml:space="preserve">Click </w:t>
      </w:r>
      <w:r w:rsidRPr="002A7D61">
        <w:rPr>
          <w:b/>
        </w:rPr>
        <w:t>OK</w:t>
      </w:r>
      <w:r>
        <w:t xml:space="preserve"> to display the </w:t>
      </w:r>
      <w:r>
        <w:rPr>
          <w:b/>
        </w:rPr>
        <w:t>New ASP.Net Web Application</w:t>
      </w:r>
      <w:r>
        <w:t xml:space="preserve"> wizard.</w:t>
      </w:r>
    </w:p>
    <w:p w14:paraId="0379C7CE" w14:textId="55719E2B" w:rsidR="005F22AC" w:rsidRPr="00F81206" w:rsidRDefault="00713604" w:rsidP="005F22AC">
      <w:pPr>
        <w:pStyle w:val="LabStepScreenshotLevel2"/>
      </w:pPr>
      <w:r>
        <w:drawing>
          <wp:inline distT="0" distB="0" distL="0" distR="0" wp14:anchorId="02CDA98A" wp14:editId="597B0572">
            <wp:extent cx="3282043" cy="1756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2671" cy="17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DC09" w14:textId="5CD4D4E7" w:rsidR="005F22AC" w:rsidRDefault="005F22AC" w:rsidP="005F22AC">
      <w:pPr>
        <w:pStyle w:val="LabStepNumberedLevel2"/>
      </w:pPr>
      <w:r>
        <w:lastRenderedPageBreak/>
        <w:t xml:space="preserve">In the </w:t>
      </w:r>
      <w:r>
        <w:rPr>
          <w:b/>
        </w:rPr>
        <w:t xml:space="preserve">New ASP.Net Web Application </w:t>
      </w:r>
      <w:r>
        <w:t xml:space="preserve">dialog, select the </w:t>
      </w:r>
      <w:r w:rsidR="003E072E">
        <w:rPr>
          <w:b/>
        </w:rPr>
        <w:t>Empty</w:t>
      </w:r>
      <w:r>
        <w:t xml:space="preserve"> template.</w:t>
      </w:r>
    </w:p>
    <w:p w14:paraId="76EB589E" w14:textId="3F8955E0" w:rsidR="005F22AC" w:rsidRDefault="00E43B0E" w:rsidP="005F22AC">
      <w:pPr>
        <w:pStyle w:val="LabStepNumberedLevel2"/>
      </w:pPr>
      <w:r>
        <w:t xml:space="preserve">In the section with the caption </w:t>
      </w:r>
      <w:r w:rsidR="003E072E" w:rsidRPr="00E43B0E">
        <w:rPr>
          <w:b/>
        </w:rPr>
        <w:t>Add folders and core references</w:t>
      </w:r>
      <w:r>
        <w:t xml:space="preserve">, make sure the </w:t>
      </w:r>
      <w:r w:rsidR="003E072E">
        <w:rPr>
          <w:b/>
        </w:rPr>
        <w:t>MVC</w:t>
      </w:r>
      <w:r w:rsidR="005F22AC">
        <w:t xml:space="preserve"> ch</w:t>
      </w:r>
      <w:r>
        <w:t xml:space="preserve">eckbox is </w:t>
      </w:r>
      <w:r w:rsidR="005F22AC">
        <w:t>checked.</w:t>
      </w:r>
    </w:p>
    <w:p w14:paraId="3DB39A96" w14:textId="77777777" w:rsidR="005F22AC" w:rsidRDefault="005F22AC" w:rsidP="005F22AC">
      <w:pPr>
        <w:pStyle w:val="LabStepNumberedLevel2"/>
      </w:pPr>
      <w:r>
        <w:t xml:space="preserve">Click the </w:t>
      </w:r>
      <w:r w:rsidRPr="00E84D61">
        <w:rPr>
          <w:b/>
        </w:rPr>
        <w:t>OK</w:t>
      </w:r>
      <w:r>
        <w:t xml:space="preserve"> button to create the new project.</w:t>
      </w:r>
    </w:p>
    <w:p w14:paraId="2E3E49A1" w14:textId="15DCC501" w:rsidR="005F22AC" w:rsidRDefault="00713604" w:rsidP="005F22AC">
      <w:pPr>
        <w:pStyle w:val="LabStepScreenshotLevel2"/>
      </w:pPr>
      <w:r>
        <w:drawing>
          <wp:inline distT="0" distB="0" distL="0" distR="0" wp14:anchorId="7ADB0951" wp14:editId="3EFF86DA">
            <wp:extent cx="3774734" cy="2486212"/>
            <wp:effectExtent l="19050" t="19050" r="1651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3" r="1037" b="803"/>
                    <a:stretch/>
                  </pic:blipFill>
                  <pic:spPr bwMode="auto">
                    <a:xfrm>
                      <a:off x="0" y="0"/>
                      <a:ext cx="3848453" cy="25347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B76DD" w14:textId="77777777" w:rsidR="005F22AC" w:rsidRDefault="005F22AC" w:rsidP="005F22AC">
      <w:pPr>
        <w:pStyle w:val="LabStepNumberedLevel2"/>
      </w:pPr>
      <w:r>
        <w:t xml:space="preserve">When Visual Studio finishes creating the project, it displays an information page. Close this page by clicking the </w:t>
      </w:r>
      <w:r w:rsidRPr="00E84D61">
        <w:rPr>
          <w:b/>
        </w:rPr>
        <w:t>x</w:t>
      </w:r>
      <w:r>
        <w:t xml:space="preserve"> in the tab.</w:t>
      </w:r>
    </w:p>
    <w:p w14:paraId="352BB9CD" w14:textId="5B67702A" w:rsidR="005F22AC" w:rsidRDefault="00713604" w:rsidP="005F22AC">
      <w:pPr>
        <w:pStyle w:val="LabStepScreenshotLevel2"/>
      </w:pPr>
      <w:r>
        <w:drawing>
          <wp:inline distT="0" distB="0" distL="0" distR="0" wp14:anchorId="17792EA5" wp14:editId="4D2EAF1C">
            <wp:extent cx="5271039" cy="1458259"/>
            <wp:effectExtent l="19050" t="19050" r="25400" b="279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425" cy="14829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83CC2E" w14:textId="24495415" w:rsidR="005F22AC" w:rsidRDefault="005F22AC" w:rsidP="005F22AC">
      <w:pPr>
        <w:pStyle w:val="LabStepNumberedLevel2"/>
      </w:pPr>
      <w:r>
        <w:t xml:space="preserve">Take a minute to familiarize yourself with the structure of the </w:t>
      </w:r>
      <w:proofErr w:type="spellStart"/>
      <w:r w:rsidR="002F57F1" w:rsidRPr="002F57F1">
        <w:rPr>
          <w:b/>
        </w:rPr>
        <w:t>AppOwnsDataApp</w:t>
      </w:r>
      <w:proofErr w:type="spellEnd"/>
      <w:r w:rsidR="002F57F1">
        <w:t xml:space="preserve"> </w:t>
      </w:r>
      <w:r>
        <w:t xml:space="preserve">project in the </w:t>
      </w:r>
      <w:r w:rsidRPr="00E84D61">
        <w:rPr>
          <w:b/>
        </w:rPr>
        <w:t>Solution Explorer</w:t>
      </w:r>
      <w:r>
        <w:t>.</w:t>
      </w:r>
    </w:p>
    <w:p w14:paraId="003CF155" w14:textId="64A8CEC7" w:rsidR="005F22AC" w:rsidRDefault="00713604" w:rsidP="005F22AC">
      <w:pPr>
        <w:pStyle w:val="LabStepScreenshotLevel2"/>
      </w:pPr>
      <w:r>
        <w:drawing>
          <wp:inline distT="0" distB="0" distL="0" distR="0" wp14:anchorId="3B119025" wp14:editId="325D4E19">
            <wp:extent cx="2511989" cy="2641600"/>
            <wp:effectExtent l="19050" t="19050" r="22225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4745" cy="268656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A6165D" w14:textId="790C595D" w:rsidR="00654227" w:rsidRPr="00F81206" w:rsidRDefault="00DB6DC3" w:rsidP="00654227">
      <w:pPr>
        <w:pStyle w:val="LabExerciseCallout"/>
      </w:pPr>
      <w:r>
        <w:lastRenderedPageBreak/>
        <w:t>At this point, you have created a new ASP.NET MVC project</w:t>
      </w:r>
      <w:r w:rsidR="00D35109">
        <w:t xml:space="preserve"> based on the </w:t>
      </w:r>
      <w:r w:rsidR="00D35109" w:rsidRPr="00D35109">
        <w:rPr>
          <w:b/>
        </w:rPr>
        <w:t>Empty</w:t>
      </w:r>
      <w:r w:rsidR="00D35109">
        <w:t xml:space="preserve"> project template</w:t>
      </w:r>
      <w:r>
        <w:t xml:space="preserve">. </w:t>
      </w:r>
      <w:r w:rsidR="00D35109">
        <w:t xml:space="preserve">You will need to </w:t>
      </w:r>
      <w:r>
        <w:t>add an MVC controller and several MVC views before your application provides an</w:t>
      </w:r>
      <w:r w:rsidR="00EC5386">
        <w:t>y</w:t>
      </w:r>
      <w:r>
        <w:t xml:space="preserve"> type of user interface experience. Before adding a controller or writing any code, you will </w:t>
      </w:r>
      <w:r w:rsidR="00D35109">
        <w:t xml:space="preserve">first </w:t>
      </w:r>
      <w:r>
        <w:t xml:space="preserve">update the project’s </w:t>
      </w:r>
      <w:r w:rsidR="00D35109">
        <w:t>NuGet</w:t>
      </w:r>
      <w:r>
        <w:t xml:space="preserve"> packages included with your new project. You will also prepare for Power BI embedding by adding the </w:t>
      </w:r>
      <w:r w:rsidR="00D35109">
        <w:t>NuGet</w:t>
      </w:r>
      <w:r>
        <w:t xml:space="preserve"> package for the Azure Active Directory Authentication library (ADAL) and the </w:t>
      </w:r>
      <w:r w:rsidR="00D35109">
        <w:t>NuGet</w:t>
      </w:r>
      <w:r>
        <w:t xml:space="preserve"> packages for the Power BI </w:t>
      </w:r>
      <w:r w:rsidR="002F57F1">
        <w:t xml:space="preserve">.NET SDK </w:t>
      </w:r>
      <w:r>
        <w:t>and the Power BI JavaScript API.</w:t>
      </w:r>
    </w:p>
    <w:p w14:paraId="515242B0" w14:textId="7644BA12" w:rsidR="001905A7" w:rsidRDefault="001905A7" w:rsidP="001905A7">
      <w:pPr>
        <w:pStyle w:val="LabStepNumbered"/>
      </w:pPr>
      <w:r>
        <w:t xml:space="preserve">Configure the </w:t>
      </w:r>
      <w:proofErr w:type="spellStart"/>
      <w:r w:rsidR="00713604">
        <w:rPr>
          <w:b/>
        </w:rPr>
        <w:t>AppOwnsDataApp</w:t>
      </w:r>
      <w:proofErr w:type="spellEnd"/>
      <w:r>
        <w:t xml:space="preserve"> project with the required set of </w:t>
      </w:r>
      <w:r w:rsidR="00D35109">
        <w:t>NuGet</w:t>
      </w:r>
      <w:r>
        <w:t xml:space="preserve"> packages</w:t>
      </w:r>
    </w:p>
    <w:p w14:paraId="5BD54070" w14:textId="68792F3E" w:rsidR="001905A7" w:rsidRDefault="001905A7" w:rsidP="001905A7">
      <w:pPr>
        <w:pStyle w:val="LabStepNumberedLevel2"/>
      </w:pPr>
      <w:r>
        <w:t xml:space="preserve">From the Visual Studio menu, select the command </w:t>
      </w:r>
      <w:r w:rsidRPr="005E1D32">
        <w:rPr>
          <w:b/>
        </w:rPr>
        <w:t xml:space="preserve">Tools &gt; </w:t>
      </w:r>
      <w:r w:rsidR="00D35109">
        <w:rPr>
          <w:b/>
        </w:rPr>
        <w:t>NuGet</w:t>
      </w:r>
      <w:r w:rsidRPr="005E1D32">
        <w:rPr>
          <w:b/>
        </w:rPr>
        <w:t xml:space="preserve"> Package Manager &gt; Package Manager Console</w:t>
      </w:r>
      <w:r>
        <w:t>.</w:t>
      </w:r>
    </w:p>
    <w:p w14:paraId="1F15F51C" w14:textId="77777777" w:rsidR="001905A7" w:rsidRDefault="001905A7" w:rsidP="001905A7">
      <w:pPr>
        <w:pStyle w:val="LabStepScreenshotLevel2"/>
      </w:pPr>
      <w:r>
        <w:drawing>
          <wp:inline distT="0" distB="0" distL="0" distR="0" wp14:anchorId="18CCA0C9" wp14:editId="5FBE9312">
            <wp:extent cx="5426636" cy="1662672"/>
            <wp:effectExtent l="19050" t="19050" r="22225" b="1397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24" b="1"/>
                    <a:stretch/>
                  </pic:blipFill>
                  <pic:spPr bwMode="auto">
                    <a:xfrm>
                      <a:off x="0" y="0"/>
                      <a:ext cx="5519231" cy="169104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906A5" w14:textId="77777777" w:rsidR="001905A7" w:rsidRDefault="001905A7" w:rsidP="001905A7">
      <w:pPr>
        <w:pStyle w:val="LabStepNumberedLevel2"/>
      </w:pPr>
      <w:r>
        <w:t xml:space="preserve">You should now see the </w:t>
      </w:r>
      <w:r w:rsidRPr="004041AF">
        <w:rPr>
          <w:b/>
        </w:rPr>
        <w:t>Package Manage Console</w:t>
      </w:r>
      <w:r>
        <w:t xml:space="preserve"> with a </w:t>
      </w:r>
      <w:r w:rsidRPr="00D35109">
        <w:rPr>
          <w:rFonts w:ascii="Lucida Console" w:hAnsi="Lucida Console"/>
          <w:b/>
          <w:sz w:val="16"/>
        </w:rPr>
        <w:t>PM&gt;</w:t>
      </w:r>
      <w:r>
        <w:t xml:space="preserve"> command prompt as shown in the following screenshot</w:t>
      </w:r>
    </w:p>
    <w:p w14:paraId="6030A8C1" w14:textId="100F37C6" w:rsidR="001905A7" w:rsidRDefault="00713604" w:rsidP="001905A7">
      <w:pPr>
        <w:pStyle w:val="LabStepScreenshotLevel2"/>
      </w:pPr>
      <w:r>
        <w:drawing>
          <wp:inline distT="0" distB="0" distL="0" distR="0" wp14:anchorId="015B2F88" wp14:editId="4B2F57C5">
            <wp:extent cx="5116111" cy="1069788"/>
            <wp:effectExtent l="19050" t="19050" r="8890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48"/>
                    <a:stretch/>
                  </pic:blipFill>
                  <pic:spPr bwMode="auto">
                    <a:xfrm>
                      <a:off x="0" y="0"/>
                      <a:ext cx="5311543" cy="111065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3E4F4" w14:textId="523C035D" w:rsidR="00357175" w:rsidRDefault="00357175" w:rsidP="00357175">
      <w:pPr>
        <w:pStyle w:val="LabStepNumberedLevel2"/>
      </w:pPr>
      <w:r>
        <w:t xml:space="preserve">Type in and execute the following command to install the NuGet package for </w:t>
      </w:r>
      <w:r w:rsidR="002F57F1">
        <w:rPr>
          <w:b/>
        </w:rPr>
        <w:t>jQuery</w:t>
      </w:r>
      <w:r>
        <w:t>.</w:t>
      </w:r>
    </w:p>
    <w:p w14:paraId="40E35C60" w14:textId="418805CE" w:rsidR="00357175" w:rsidRDefault="00357175" w:rsidP="00357175">
      <w:pPr>
        <w:pStyle w:val="LabStepCodeBlockLevel2"/>
      </w:pPr>
      <w:r w:rsidRPr="00AE0461">
        <w:t xml:space="preserve">Install-Package </w:t>
      </w:r>
      <w:r>
        <w:t>jquery</w:t>
      </w:r>
    </w:p>
    <w:p w14:paraId="45C6D286" w14:textId="7E675174" w:rsidR="001905A7" w:rsidRDefault="00AD3503" w:rsidP="001905A7">
      <w:pPr>
        <w:pStyle w:val="LabStepNumberedLevel2"/>
      </w:pPr>
      <w:r>
        <w:t xml:space="preserve">Type in and execute the following command to install the </w:t>
      </w:r>
      <w:r w:rsidR="00D35109">
        <w:t>NuGet</w:t>
      </w:r>
      <w:r>
        <w:t xml:space="preserve"> package for</w:t>
      </w:r>
      <w:r w:rsidR="001905A7">
        <w:t xml:space="preserve"> </w:t>
      </w:r>
      <w:r>
        <w:rPr>
          <w:b/>
        </w:rPr>
        <w:t>bootstrap</w:t>
      </w:r>
      <w:r w:rsidR="001905A7">
        <w:t>.</w:t>
      </w:r>
    </w:p>
    <w:p w14:paraId="7787336C" w14:textId="0DDDE6E8" w:rsidR="001905A7" w:rsidRDefault="001905A7" w:rsidP="001905A7">
      <w:pPr>
        <w:pStyle w:val="LabStepCodeBlockLevel2"/>
      </w:pPr>
      <w:r w:rsidRPr="00AE0461">
        <w:t xml:space="preserve">Install-Package </w:t>
      </w:r>
      <w:r w:rsidR="00FD2B66">
        <w:t>bootstrap</w:t>
      </w:r>
    </w:p>
    <w:p w14:paraId="2D720F66" w14:textId="176181A7" w:rsidR="00FD2B66" w:rsidRDefault="00FD2B66" w:rsidP="00FD2B66">
      <w:pPr>
        <w:pStyle w:val="LabStepNumberedLevel2"/>
      </w:pPr>
      <w:r>
        <w:t xml:space="preserve">Type in </w:t>
      </w:r>
      <w:r w:rsidR="00AD3503">
        <w:t xml:space="preserve">and execute </w:t>
      </w:r>
      <w:r>
        <w:t xml:space="preserve">the following command to install the </w:t>
      </w:r>
      <w:r w:rsidR="00D35109">
        <w:t>NuGet</w:t>
      </w:r>
      <w:r>
        <w:t xml:space="preserve"> package </w:t>
      </w:r>
      <w:r w:rsidR="00AD3503">
        <w:t>for</w:t>
      </w:r>
      <w:r w:rsidR="00F90F8B">
        <w:t xml:space="preserve"> the</w:t>
      </w:r>
      <w:r w:rsidR="00AD3503">
        <w:t xml:space="preserve"> </w:t>
      </w:r>
      <w:r w:rsidR="00F90F8B">
        <w:rPr>
          <w:b/>
        </w:rPr>
        <w:t xml:space="preserve">Microsoft </w:t>
      </w:r>
      <w:r w:rsidR="00AD3503" w:rsidRPr="00AD3503">
        <w:rPr>
          <w:b/>
        </w:rPr>
        <w:t>Authentication library</w:t>
      </w:r>
      <w:r w:rsidR="00713604">
        <w:rPr>
          <w:b/>
        </w:rPr>
        <w:t xml:space="preserve"> (MSAL)</w:t>
      </w:r>
      <w:r>
        <w:t>.</w:t>
      </w:r>
    </w:p>
    <w:p w14:paraId="55DA53FA" w14:textId="53273BBE" w:rsidR="0047103F" w:rsidRDefault="0047103F" w:rsidP="0047103F">
      <w:pPr>
        <w:pStyle w:val="LabStepCodeBlockLevel2"/>
      </w:pPr>
      <w:r>
        <w:t>Install-Package Microsoft.Identity.Client</w:t>
      </w:r>
    </w:p>
    <w:p w14:paraId="33D47A6F" w14:textId="2251CF2A" w:rsidR="0047103F" w:rsidRDefault="00AD3503" w:rsidP="0047103F">
      <w:pPr>
        <w:pStyle w:val="LabStepNumberedLevel2"/>
      </w:pPr>
      <w:r>
        <w:t xml:space="preserve">Type in and execute the following command to install the </w:t>
      </w:r>
      <w:r w:rsidR="00D35109">
        <w:t>NuGet</w:t>
      </w:r>
      <w:r>
        <w:t xml:space="preserve"> package for the </w:t>
      </w:r>
      <w:r w:rsidRPr="00AD3503">
        <w:rPr>
          <w:b/>
        </w:rPr>
        <w:t xml:space="preserve">Power BI </w:t>
      </w:r>
      <w:r w:rsidR="00713604">
        <w:rPr>
          <w:b/>
        </w:rPr>
        <w:t>.NET SDK</w:t>
      </w:r>
      <w:r>
        <w:t>.</w:t>
      </w:r>
    </w:p>
    <w:p w14:paraId="7969BB47" w14:textId="7D847AD5" w:rsidR="0047103F" w:rsidRDefault="0047103F" w:rsidP="0047103F">
      <w:pPr>
        <w:pStyle w:val="LabStepCodeBlockLevel2"/>
      </w:pPr>
      <w:r>
        <w:t xml:space="preserve">Install-Package </w:t>
      </w:r>
      <w:r w:rsidRPr="008B162B">
        <w:t>Microsoft.PowerBI.Api</w:t>
      </w:r>
    </w:p>
    <w:p w14:paraId="0007F803" w14:textId="77777777" w:rsidR="00713604" w:rsidRDefault="00713604" w:rsidP="00713604">
      <w:pPr>
        <w:pStyle w:val="LabStepNumberedLevel2"/>
      </w:pPr>
      <w:r>
        <w:t xml:space="preserve">Type in and execute the following command to install the NuGet package for the </w:t>
      </w:r>
      <w:r w:rsidRPr="00AD3503">
        <w:rPr>
          <w:b/>
        </w:rPr>
        <w:t>Power BI JavaScript API</w:t>
      </w:r>
      <w:r>
        <w:t>.</w:t>
      </w:r>
    </w:p>
    <w:p w14:paraId="4CC24515" w14:textId="77777777" w:rsidR="00713604" w:rsidRDefault="00713604" w:rsidP="00713604">
      <w:pPr>
        <w:pStyle w:val="LabStepCodeBlockLevel2"/>
      </w:pPr>
      <w:r>
        <w:t xml:space="preserve">Install-Package </w:t>
      </w:r>
      <w:r w:rsidRPr="008B162B">
        <w:t>Microsoft.PowerBI.JavaScript</w:t>
      </w:r>
    </w:p>
    <w:p w14:paraId="10F1AD60" w14:textId="704CD2F8" w:rsidR="00E441C2" w:rsidRDefault="00E441C2" w:rsidP="00E441C2">
      <w:pPr>
        <w:pStyle w:val="LabStepNumberedLevel2"/>
      </w:pPr>
      <w:r>
        <w:t xml:space="preserve">Type in and execute the following command to update the NuGet package for the </w:t>
      </w:r>
      <w:proofErr w:type="spellStart"/>
      <w:r w:rsidRPr="00E441C2">
        <w:rPr>
          <w:b/>
        </w:rPr>
        <w:t>Newtonsoft.Json</w:t>
      </w:r>
      <w:proofErr w:type="spellEnd"/>
      <w:r>
        <w:t>.</w:t>
      </w:r>
    </w:p>
    <w:p w14:paraId="5E693E2E" w14:textId="71B8F798" w:rsidR="00E441C2" w:rsidRDefault="00E441C2" w:rsidP="0047103F">
      <w:pPr>
        <w:pStyle w:val="LabStepCodeBlockLevel2"/>
      </w:pPr>
      <w:r>
        <w:t xml:space="preserve">Update-Package </w:t>
      </w:r>
      <w:r w:rsidRPr="00E441C2">
        <w:t>Newtonsoft.Json</w:t>
      </w:r>
    </w:p>
    <w:p w14:paraId="3665E0C6" w14:textId="292BF87A" w:rsidR="00E441C2" w:rsidRDefault="00E441C2" w:rsidP="00E441C2">
      <w:pPr>
        <w:pStyle w:val="LabStepNumberedLevel2"/>
      </w:pPr>
      <w:r>
        <w:t xml:space="preserve">Type in and execute the following command to update the NuGet package for the </w:t>
      </w:r>
      <w:proofErr w:type="spellStart"/>
      <w:r w:rsidRPr="00E441C2">
        <w:rPr>
          <w:b/>
        </w:rPr>
        <w:t>Microsoft.Rest.ClientRuntime</w:t>
      </w:r>
      <w:proofErr w:type="spellEnd"/>
      <w:r>
        <w:t>.</w:t>
      </w:r>
    </w:p>
    <w:p w14:paraId="7D6CCC4A" w14:textId="64567CB9" w:rsidR="00E441C2" w:rsidRDefault="00E441C2" w:rsidP="00E441C2">
      <w:pPr>
        <w:pStyle w:val="LabStepCodeBlockLevel2"/>
      </w:pPr>
      <w:r>
        <w:t xml:space="preserve">Update-Package </w:t>
      </w:r>
      <w:r w:rsidRPr="00E441C2">
        <w:t>Microsoft.Rest.ClientRuntime</w:t>
      </w:r>
    </w:p>
    <w:p w14:paraId="7EA23008" w14:textId="1A0FF528" w:rsidR="00D35109" w:rsidRDefault="00D35109" w:rsidP="0081516F">
      <w:pPr>
        <w:pStyle w:val="LabExerciseCallout"/>
      </w:pPr>
      <w:r>
        <w:t xml:space="preserve">Now you have installed </w:t>
      </w:r>
      <w:r w:rsidR="002F57F1">
        <w:t xml:space="preserve">all </w:t>
      </w:r>
      <w:r>
        <w:t>the required NuGet packages for Power BI embedding</w:t>
      </w:r>
      <w:r w:rsidR="0081516F">
        <w:t>.</w:t>
      </w:r>
    </w:p>
    <w:p w14:paraId="6B53728A" w14:textId="355D0D3A" w:rsidR="00A17B22" w:rsidRDefault="00A17B22" w:rsidP="005F22AC">
      <w:pPr>
        <w:pStyle w:val="LabStepNumbered"/>
      </w:pPr>
      <w:r>
        <w:lastRenderedPageBreak/>
        <w:t xml:space="preserve">Add the </w:t>
      </w:r>
      <w:proofErr w:type="spellStart"/>
      <w:r w:rsidRPr="00D35109">
        <w:rPr>
          <w:b/>
        </w:rPr>
        <w:t>Home</w:t>
      </w:r>
      <w:r w:rsidR="00D35109" w:rsidRPr="00D35109">
        <w:rPr>
          <w:b/>
        </w:rPr>
        <w:t>C</w:t>
      </w:r>
      <w:r w:rsidRPr="00D35109">
        <w:rPr>
          <w:b/>
        </w:rPr>
        <w:t>ontroller</w:t>
      </w:r>
      <w:proofErr w:type="spellEnd"/>
      <w:r w:rsidR="00213ED6">
        <w:t xml:space="preserve"> class</w:t>
      </w:r>
      <w:r>
        <w:t>.</w:t>
      </w:r>
    </w:p>
    <w:p w14:paraId="7EB301ED" w14:textId="19357D8C" w:rsidR="00A17B22" w:rsidRDefault="00A17B22" w:rsidP="00A17B22">
      <w:pPr>
        <w:pStyle w:val="LabStepNumberedLevel2"/>
      </w:pPr>
      <w:r>
        <w:t>In Solution Explorer</w:t>
      </w:r>
      <w:r w:rsidR="002B12EE">
        <w:t xml:space="preserve"> of the </w:t>
      </w:r>
      <w:proofErr w:type="spellStart"/>
      <w:r w:rsidR="002B12EE" w:rsidRPr="002B12EE">
        <w:rPr>
          <w:b/>
        </w:rPr>
        <w:t>AppOwnsDataApp</w:t>
      </w:r>
      <w:proofErr w:type="spellEnd"/>
      <w:r w:rsidR="002B12EE">
        <w:t xml:space="preserve"> project</w:t>
      </w:r>
      <w:r>
        <w:t xml:space="preserve">, right-click on the </w:t>
      </w:r>
      <w:r w:rsidRPr="00213ED6">
        <w:rPr>
          <w:b/>
        </w:rPr>
        <w:t>Controllers</w:t>
      </w:r>
      <w:r>
        <w:t xml:space="preserve"> folder.</w:t>
      </w:r>
    </w:p>
    <w:p w14:paraId="2B2E449B" w14:textId="7CB7E02C" w:rsidR="00A17B22" w:rsidRDefault="002B12EE" w:rsidP="00A17B22">
      <w:pPr>
        <w:pStyle w:val="LabStepScreenshotLevel2"/>
      </w:pPr>
      <w:r>
        <w:drawing>
          <wp:inline distT="0" distB="0" distL="0" distR="0" wp14:anchorId="012376D1" wp14:editId="51647D95">
            <wp:extent cx="3484282" cy="2234825"/>
            <wp:effectExtent l="19050" t="19050" r="20955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282" cy="2234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9AE3AD" w14:textId="5CF449E4" w:rsidR="00A17B22" w:rsidRDefault="00213ED6" w:rsidP="00A17B22">
      <w:pPr>
        <w:pStyle w:val="LabStepNumberedLevel2"/>
      </w:pPr>
      <w:r>
        <w:t xml:space="preserve">In the </w:t>
      </w:r>
      <w:r w:rsidRPr="00213ED6">
        <w:rPr>
          <w:b/>
        </w:rPr>
        <w:t>Add Scaffold</w:t>
      </w:r>
      <w:r>
        <w:t xml:space="preserve"> dialog, select the first option </w:t>
      </w:r>
      <w:r w:rsidRPr="00213ED6">
        <w:rPr>
          <w:b/>
        </w:rPr>
        <w:t>MVC 5 Controller – Empty</w:t>
      </w:r>
      <w:r>
        <w:t xml:space="preserve"> and then click </w:t>
      </w:r>
      <w:r w:rsidRPr="00213ED6">
        <w:rPr>
          <w:b/>
        </w:rPr>
        <w:t>Add</w:t>
      </w:r>
      <w:r>
        <w:t>.</w:t>
      </w:r>
    </w:p>
    <w:p w14:paraId="008723B8" w14:textId="214C8B57" w:rsidR="00A17B22" w:rsidRDefault="002B12EE" w:rsidP="00A17B22">
      <w:pPr>
        <w:pStyle w:val="LabStepScreenshotLevel2"/>
      </w:pPr>
      <w:r>
        <w:drawing>
          <wp:inline distT="0" distB="0" distL="0" distR="0" wp14:anchorId="28F588A7" wp14:editId="154DC71B">
            <wp:extent cx="3727601" cy="1649185"/>
            <wp:effectExtent l="19050" t="19050" r="25400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05" cy="16533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CC4431" w14:textId="16BF14E0" w:rsidR="00A17B22" w:rsidRDefault="00213ED6" w:rsidP="00A17B22">
      <w:pPr>
        <w:pStyle w:val="LabStepNumberedLevel2"/>
      </w:pPr>
      <w:r>
        <w:t xml:space="preserve">In the </w:t>
      </w:r>
      <w:r w:rsidRPr="00213ED6">
        <w:rPr>
          <w:b/>
        </w:rPr>
        <w:t>Add Controller</w:t>
      </w:r>
      <w:r>
        <w:t xml:space="preserve"> dialog, enter a </w:t>
      </w:r>
      <w:r w:rsidRPr="00213ED6">
        <w:rPr>
          <w:b/>
        </w:rPr>
        <w:t>Controller name</w:t>
      </w:r>
      <w:r>
        <w:t xml:space="preserve"> of </w:t>
      </w:r>
      <w:proofErr w:type="spellStart"/>
      <w:r w:rsidRPr="00213ED6">
        <w:rPr>
          <w:b/>
        </w:rPr>
        <w:t>HomeController</w:t>
      </w:r>
      <w:proofErr w:type="spellEnd"/>
      <w:r>
        <w:t xml:space="preserve"> and then click </w:t>
      </w:r>
      <w:r w:rsidRPr="00213ED6">
        <w:rPr>
          <w:b/>
        </w:rPr>
        <w:t>Add</w:t>
      </w:r>
      <w:r>
        <w:t>.</w:t>
      </w:r>
    </w:p>
    <w:p w14:paraId="6D3401AA" w14:textId="0415E99B" w:rsidR="00A17B22" w:rsidRDefault="00A17B22" w:rsidP="00A17B22">
      <w:pPr>
        <w:pStyle w:val="LabStepScreenshotLevel2"/>
      </w:pPr>
      <w:r>
        <w:drawing>
          <wp:inline distT="0" distB="0" distL="0" distR="0" wp14:anchorId="57AF8C57" wp14:editId="68790A82">
            <wp:extent cx="3678539" cy="751114"/>
            <wp:effectExtent l="19050" t="19050" r="1778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8209" cy="7530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B4724E" w14:textId="687725E4" w:rsidR="00A17B22" w:rsidRDefault="00213ED6" w:rsidP="00A17B22">
      <w:pPr>
        <w:pStyle w:val="LabStepNumberedLevel2"/>
      </w:pPr>
      <w:r>
        <w:t xml:space="preserve">You should now see a new source file in the </w:t>
      </w:r>
      <w:r w:rsidRPr="00213ED6">
        <w:rPr>
          <w:b/>
        </w:rPr>
        <w:t>Controllers</w:t>
      </w:r>
      <w:r>
        <w:t xml:space="preserve"> folder named </w:t>
      </w:r>
      <w:proofErr w:type="spellStart"/>
      <w:r w:rsidRPr="00213ED6">
        <w:rPr>
          <w:b/>
        </w:rPr>
        <w:t>HomeController.cs</w:t>
      </w:r>
      <w:proofErr w:type="spellEnd"/>
      <w:r>
        <w:t>.</w:t>
      </w:r>
    </w:p>
    <w:p w14:paraId="69949A99" w14:textId="2D99859A" w:rsidR="00213ED6" w:rsidRDefault="002B12EE" w:rsidP="00213ED6">
      <w:pPr>
        <w:pStyle w:val="LabStepScreenshotLevel2"/>
      </w:pPr>
      <w:r>
        <w:drawing>
          <wp:inline distT="0" distB="0" distL="0" distR="0" wp14:anchorId="79D8E021" wp14:editId="08011106">
            <wp:extent cx="2090091" cy="1730829"/>
            <wp:effectExtent l="19050" t="19050" r="24765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288" cy="1734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1CC870" w14:textId="2D23457A" w:rsidR="00213ED6" w:rsidRDefault="00213ED6" w:rsidP="00213ED6">
      <w:pPr>
        <w:pStyle w:val="LabStepNumberedLevel2"/>
      </w:pPr>
      <w:r>
        <w:lastRenderedPageBreak/>
        <w:t xml:space="preserve">Inside </w:t>
      </w:r>
      <w:proofErr w:type="spellStart"/>
      <w:r w:rsidRPr="00213ED6">
        <w:rPr>
          <w:b/>
        </w:rPr>
        <w:t>HomeController.cs</w:t>
      </w:r>
      <w:proofErr w:type="spellEnd"/>
      <w:r>
        <w:t>, you will find the</w:t>
      </w:r>
      <w:r w:rsidR="00C13472">
        <w:t xml:space="preserve"> starting point for the</w:t>
      </w:r>
      <w:r>
        <w:t xml:space="preserve"> </w:t>
      </w:r>
      <w:proofErr w:type="spellStart"/>
      <w:r w:rsidRPr="00213ED6">
        <w:rPr>
          <w:b/>
        </w:rPr>
        <w:t>HomeController</w:t>
      </w:r>
      <w:proofErr w:type="spellEnd"/>
      <w:r>
        <w:t xml:space="preserve"> class with a single method named </w:t>
      </w:r>
      <w:r w:rsidRPr="00213ED6">
        <w:rPr>
          <w:b/>
        </w:rPr>
        <w:t>Index</w:t>
      </w:r>
      <w:r>
        <w:t>.</w:t>
      </w:r>
    </w:p>
    <w:p w14:paraId="7CFAAC21" w14:textId="3C9F7A66" w:rsidR="00A17B22" w:rsidRDefault="00A17B22" w:rsidP="00A17B22">
      <w:pPr>
        <w:pStyle w:val="LabStepScreenshotLevel2"/>
      </w:pPr>
      <w:r>
        <w:drawing>
          <wp:inline distT="0" distB="0" distL="0" distR="0" wp14:anchorId="196B2DD8" wp14:editId="46DF91A3">
            <wp:extent cx="2334986" cy="1031355"/>
            <wp:effectExtent l="19050" t="19050" r="27305" b="165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281" cy="10381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19AC20" w14:textId="2E842913" w:rsidR="00A17B22" w:rsidRDefault="00A17B22" w:rsidP="00A17B22">
      <w:pPr>
        <w:pStyle w:val="LabStepNumbered"/>
      </w:pPr>
      <w:r>
        <w:t xml:space="preserve">Add a view </w:t>
      </w:r>
      <w:r w:rsidR="00C13472">
        <w:t xml:space="preserve">for </w:t>
      </w:r>
      <w:r>
        <w:t xml:space="preserve">the </w:t>
      </w:r>
      <w:r w:rsidRPr="00C13472">
        <w:rPr>
          <w:b/>
        </w:rPr>
        <w:t>Index</w:t>
      </w:r>
      <w:r>
        <w:t xml:space="preserve"> action method of the </w:t>
      </w:r>
      <w:r w:rsidRPr="00C13472">
        <w:rPr>
          <w:b/>
        </w:rPr>
        <w:t>Home</w:t>
      </w:r>
      <w:r>
        <w:t xml:space="preserve"> controller class.</w:t>
      </w:r>
    </w:p>
    <w:p w14:paraId="6B19010D" w14:textId="05B7C635" w:rsidR="00A17B22" w:rsidRDefault="00C13472" w:rsidP="003E072E">
      <w:pPr>
        <w:pStyle w:val="LabStepNumberedLevel2"/>
      </w:pPr>
      <w:r>
        <w:t xml:space="preserve">Inside </w:t>
      </w:r>
      <w:proofErr w:type="spellStart"/>
      <w:r w:rsidRPr="00213ED6">
        <w:rPr>
          <w:b/>
        </w:rPr>
        <w:t>HomeController.cs</w:t>
      </w:r>
      <w:proofErr w:type="spellEnd"/>
      <w:r>
        <w:t>, r</w:t>
      </w:r>
      <w:r w:rsidR="003E072E">
        <w:t>ight-click</w:t>
      </w:r>
      <w:r>
        <w:t xml:space="preserve"> the </w:t>
      </w:r>
      <w:r w:rsidRPr="00C13472">
        <w:rPr>
          <w:b/>
        </w:rPr>
        <w:t>Index</w:t>
      </w:r>
      <w:r>
        <w:t xml:space="preserve"> method and select the </w:t>
      </w:r>
      <w:r w:rsidRPr="00C13472">
        <w:rPr>
          <w:b/>
        </w:rPr>
        <w:t>Add View…</w:t>
      </w:r>
      <w:r>
        <w:t xml:space="preserve"> command.</w:t>
      </w:r>
    </w:p>
    <w:p w14:paraId="2E8E8ED8" w14:textId="2EEE4891" w:rsidR="003E072E" w:rsidRDefault="003E072E" w:rsidP="003E072E">
      <w:pPr>
        <w:pStyle w:val="LabStepScreenshotLevel2"/>
      </w:pPr>
      <w:r>
        <w:drawing>
          <wp:inline distT="0" distB="0" distL="0" distR="0" wp14:anchorId="36989568" wp14:editId="5692367A">
            <wp:extent cx="4424076" cy="1031966"/>
            <wp:effectExtent l="19050" t="19050" r="14605" b="158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76" cy="10319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7F370B" w14:textId="38443D4A" w:rsidR="003E072E" w:rsidRDefault="00C13472" w:rsidP="003E072E">
      <w:pPr>
        <w:pStyle w:val="LabStepNumberedLevel2"/>
      </w:pPr>
      <w:r>
        <w:t xml:space="preserve">In the </w:t>
      </w:r>
      <w:r w:rsidRPr="00C13472">
        <w:rPr>
          <w:b/>
        </w:rPr>
        <w:t>Add View</w:t>
      </w:r>
      <w:r>
        <w:t xml:space="preserve"> dialog, accept all the default setting</w:t>
      </w:r>
      <w:r w:rsidR="00446EA8">
        <w:t>s</w:t>
      </w:r>
      <w:r>
        <w:t xml:space="preserve"> as shown in the following screenshot and click </w:t>
      </w:r>
      <w:r w:rsidRPr="00C13472">
        <w:rPr>
          <w:b/>
        </w:rPr>
        <w:t>Add</w:t>
      </w:r>
      <w:r>
        <w:t>.</w:t>
      </w:r>
    </w:p>
    <w:p w14:paraId="72AFDA54" w14:textId="22BE67A5" w:rsidR="003E072E" w:rsidRDefault="003E072E" w:rsidP="003E072E">
      <w:pPr>
        <w:pStyle w:val="LabStepScreenshotLevel2"/>
      </w:pPr>
      <w:r>
        <w:drawing>
          <wp:inline distT="0" distB="0" distL="0" distR="0" wp14:anchorId="7D9AEC92" wp14:editId="53532877">
            <wp:extent cx="3446317" cy="1933302"/>
            <wp:effectExtent l="19050" t="19050" r="2095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5139" cy="1955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D1E203" w14:textId="253C2C2E" w:rsidR="003E072E" w:rsidRDefault="005109C9" w:rsidP="003E072E">
      <w:pPr>
        <w:pStyle w:val="LabExerciseCallout"/>
      </w:pPr>
      <w:r>
        <w:t>W</w:t>
      </w:r>
      <w:r w:rsidR="003E072E">
        <w:t xml:space="preserve">hen you create a new view and leave the </w:t>
      </w:r>
      <w:r w:rsidR="003E072E" w:rsidRPr="003E072E">
        <w:rPr>
          <w:b/>
        </w:rPr>
        <w:t>Use a layout page</w:t>
      </w:r>
      <w:r w:rsidR="003E072E">
        <w:t xml:space="preserve"> option selected, a new shared layout page </w:t>
      </w:r>
      <w:r>
        <w:t xml:space="preserve">named </w:t>
      </w:r>
      <w:r w:rsidRPr="003E072E">
        <w:rPr>
          <w:b/>
        </w:rPr>
        <w:t>_</w:t>
      </w:r>
      <w:proofErr w:type="spellStart"/>
      <w:r w:rsidRPr="003E072E">
        <w:rPr>
          <w:b/>
        </w:rPr>
        <w:t>Layouts.cshtml</w:t>
      </w:r>
      <w:proofErr w:type="spellEnd"/>
      <w:r>
        <w:t xml:space="preserve"> </w:t>
      </w:r>
      <w:r w:rsidR="003E072E">
        <w:t xml:space="preserve">is </w:t>
      </w:r>
      <w:r w:rsidR="00EC5386">
        <w:t xml:space="preserve">automatically </w:t>
      </w:r>
      <w:r w:rsidR="003E072E">
        <w:t xml:space="preserve">added to the project </w:t>
      </w:r>
      <w:r>
        <w:t xml:space="preserve">in the </w:t>
      </w:r>
      <w:r>
        <w:rPr>
          <w:b/>
        </w:rPr>
        <w:t xml:space="preserve">Views/Shared </w:t>
      </w:r>
      <w:r>
        <w:t>folder.</w:t>
      </w:r>
    </w:p>
    <w:p w14:paraId="7C6194E9" w14:textId="77777777" w:rsidR="00366C69" w:rsidRDefault="00366C69" w:rsidP="003E072E">
      <w:pPr>
        <w:pStyle w:val="LabStepNumberedLevel2"/>
      </w:pPr>
      <w:r>
        <w:t>In Solution Explorer, you should be able to verify that your project contains two new files.</w:t>
      </w:r>
    </w:p>
    <w:p w14:paraId="736A7B3C" w14:textId="0328F12A" w:rsidR="00366C69" w:rsidRDefault="00366C69" w:rsidP="00366C69">
      <w:pPr>
        <w:pStyle w:val="LabStepNumberedLevel3"/>
      </w:pPr>
      <w:r>
        <w:t xml:space="preserve">Inside the </w:t>
      </w:r>
      <w:r w:rsidRPr="00366C69">
        <w:rPr>
          <w:b/>
        </w:rPr>
        <w:t>Views/Home</w:t>
      </w:r>
      <w:r>
        <w:t xml:space="preserve"> folder there is a new razor view file named </w:t>
      </w:r>
      <w:proofErr w:type="spellStart"/>
      <w:r w:rsidRPr="00366C69">
        <w:rPr>
          <w:b/>
        </w:rPr>
        <w:t>Index.cshtml</w:t>
      </w:r>
      <w:proofErr w:type="spellEnd"/>
      <w:r>
        <w:t>.</w:t>
      </w:r>
    </w:p>
    <w:p w14:paraId="40BEFA3B" w14:textId="0955E565" w:rsidR="00366C69" w:rsidRDefault="00366C69" w:rsidP="00366C69">
      <w:pPr>
        <w:pStyle w:val="LabStepNumberedLevel3"/>
      </w:pPr>
      <w:r>
        <w:t xml:space="preserve">Inside the </w:t>
      </w:r>
      <w:r w:rsidRPr="00366C69">
        <w:rPr>
          <w:b/>
        </w:rPr>
        <w:t>Views/</w:t>
      </w:r>
      <w:r>
        <w:rPr>
          <w:b/>
        </w:rPr>
        <w:t xml:space="preserve">Shared </w:t>
      </w:r>
      <w:r>
        <w:t xml:space="preserve">folder there is a new shared layout page named </w:t>
      </w:r>
      <w:r>
        <w:rPr>
          <w:b/>
        </w:rPr>
        <w:t>_</w:t>
      </w:r>
      <w:proofErr w:type="spellStart"/>
      <w:r>
        <w:rPr>
          <w:b/>
        </w:rPr>
        <w:t>Layouts</w:t>
      </w:r>
      <w:r w:rsidRPr="00366C69">
        <w:rPr>
          <w:b/>
        </w:rPr>
        <w:t>.cshtml</w:t>
      </w:r>
      <w:proofErr w:type="spellEnd"/>
      <w:r>
        <w:t>.</w:t>
      </w:r>
    </w:p>
    <w:p w14:paraId="4FC8BF5C" w14:textId="5159FB61" w:rsidR="00366C69" w:rsidRDefault="00366C69" w:rsidP="00366C69">
      <w:pPr>
        <w:pStyle w:val="LabStepScreenshotLevel2"/>
      </w:pPr>
      <w:r>
        <w:drawing>
          <wp:inline distT="0" distB="0" distL="0" distR="0" wp14:anchorId="37C0C943" wp14:editId="08D08D38">
            <wp:extent cx="2299063" cy="1559719"/>
            <wp:effectExtent l="19050" t="19050" r="25400" b="2159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694" cy="15933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96CFC1" w14:textId="348F573B" w:rsidR="003E072E" w:rsidRDefault="00366C69" w:rsidP="003E072E">
      <w:pPr>
        <w:pStyle w:val="LabStepNumberedLevel2"/>
      </w:pPr>
      <w:r>
        <w:lastRenderedPageBreak/>
        <w:t xml:space="preserve">Examine the code that has been added to </w:t>
      </w:r>
      <w:proofErr w:type="spellStart"/>
      <w:r w:rsidRPr="00366C69">
        <w:rPr>
          <w:b/>
        </w:rPr>
        <w:t>Index.cshtml</w:t>
      </w:r>
      <w:proofErr w:type="spellEnd"/>
      <w:r>
        <w:t>.</w:t>
      </w:r>
    </w:p>
    <w:p w14:paraId="7B01F0B4" w14:textId="65C794BF" w:rsidR="003E072E" w:rsidRDefault="003E072E" w:rsidP="003E072E">
      <w:pPr>
        <w:pStyle w:val="LabStepScreenshotLevel2"/>
      </w:pPr>
      <w:r>
        <w:drawing>
          <wp:inline distT="0" distB="0" distL="0" distR="0" wp14:anchorId="16BCEFD9" wp14:editId="54275418">
            <wp:extent cx="1815737" cy="569643"/>
            <wp:effectExtent l="19050" t="19050" r="13335" b="209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145" cy="5719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8C485" w14:textId="5AA0E445" w:rsidR="003E072E" w:rsidRDefault="00366C69" w:rsidP="003E072E">
      <w:pPr>
        <w:pStyle w:val="LabStepNumberedLevel2"/>
      </w:pPr>
      <w:r>
        <w:t xml:space="preserve">Delete all the code inside </w:t>
      </w:r>
      <w:proofErr w:type="spellStart"/>
      <w:r w:rsidRPr="00366C69">
        <w:rPr>
          <w:b/>
        </w:rPr>
        <w:t>Index.cshtml</w:t>
      </w:r>
      <w:proofErr w:type="spellEnd"/>
      <w:r>
        <w:t xml:space="preserve"> and replace it with the following HTML code.</w:t>
      </w:r>
    </w:p>
    <w:p w14:paraId="4C9A775E" w14:textId="77777777" w:rsidR="00C13472" w:rsidRDefault="00C13472" w:rsidP="00C13472">
      <w:pPr>
        <w:pStyle w:val="LabStepCodeBlockLevel2"/>
      </w:pPr>
      <w:r>
        <w:t>&lt;div id="homePageContainer" class="container" &gt;</w:t>
      </w:r>
    </w:p>
    <w:p w14:paraId="5CE238C6" w14:textId="77777777" w:rsidR="00C13472" w:rsidRDefault="00C13472" w:rsidP="00C13472">
      <w:pPr>
        <w:pStyle w:val="LabStepCodeBlockLevel2"/>
      </w:pPr>
    </w:p>
    <w:p w14:paraId="6DA8E5C9" w14:textId="77777777" w:rsidR="00C13472" w:rsidRDefault="00C13472" w:rsidP="00C13472">
      <w:pPr>
        <w:pStyle w:val="LabStepCodeBlockLevel2"/>
      </w:pPr>
      <w:r>
        <w:t xml:space="preserve">  &lt;div class="jumbotron"&gt;</w:t>
      </w:r>
    </w:p>
    <w:p w14:paraId="27BF762A" w14:textId="345C029D" w:rsidR="00D77815" w:rsidRDefault="00D77815" w:rsidP="00C13472">
      <w:pPr>
        <w:pStyle w:val="LabStepCodeBlockLevel2"/>
      </w:pPr>
      <w:r w:rsidRPr="00D77815">
        <w:t xml:space="preserve">    &lt;h2&gt;Welcome to the App-Owns-Data App&lt;/h2&gt;</w:t>
      </w:r>
    </w:p>
    <w:p w14:paraId="018E5FEE" w14:textId="77777777" w:rsidR="00C13472" w:rsidRDefault="00C13472" w:rsidP="00C13472">
      <w:pPr>
        <w:pStyle w:val="LabStepCodeBlockLevel2"/>
      </w:pPr>
      <w:r>
        <w:t xml:space="preserve">  &lt;/div&gt;</w:t>
      </w:r>
    </w:p>
    <w:p w14:paraId="4E02DE04" w14:textId="77777777" w:rsidR="00C13472" w:rsidRDefault="00C13472" w:rsidP="00C13472">
      <w:pPr>
        <w:pStyle w:val="LabStepCodeBlockLevel2"/>
      </w:pPr>
    </w:p>
    <w:p w14:paraId="64F4632A" w14:textId="47CF2C7C" w:rsidR="00E43B0E" w:rsidRDefault="00C13472" w:rsidP="00E43B0E">
      <w:pPr>
        <w:pStyle w:val="LabStepCodeBlockLevel2"/>
      </w:pPr>
      <w:r>
        <w:t>&lt;/div&gt;</w:t>
      </w:r>
    </w:p>
    <w:p w14:paraId="516AED5E" w14:textId="46FF6F84" w:rsidR="00E43B0E" w:rsidRDefault="00E43B0E" w:rsidP="00E43B0E">
      <w:pPr>
        <w:pStyle w:val="LabStepNumberedLevel2"/>
      </w:pPr>
      <w:r>
        <w:t xml:space="preserve">Save your changes and close </w:t>
      </w:r>
      <w:proofErr w:type="spellStart"/>
      <w:r w:rsidRPr="00366C69">
        <w:rPr>
          <w:b/>
        </w:rPr>
        <w:t>Index.cshtml</w:t>
      </w:r>
      <w:proofErr w:type="spellEnd"/>
      <w:r>
        <w:t>.</w:t>
      </w:r>
    </w:p>
    <w:p w14:paraId="2FE14512" w14:textId="7A95DB93" w:rsidR="000C12CC" w:rsidRPr="00EC337B" w:rsidRDefault="000C12CC" w:rsidP="000C12CC">
      <w:pPr>
        <w:pStyle w:val="LabExerciseCallout"/>
      </w:pPr>
      <w:r>
        <w:t xml:space="preserve">Over the next few steps, you will add the HTML code for a shared layouts page into </w:t>
      </w:r>
      <w:r w:rsidRPr="00EC337B">
        <w:rPr>
          <w:b/>
        </w:rPr>
        <w:t>_</w:t>
      </w:r>
      <w:proofErr w:type="spellStart"/>
      <w:r w:rsidRPr="00EC337B">
        <w:rPr>
          <w:b/>
        </w:rPr>
        <w:t>Layout.cshtml</w:t>
      </w:r>
      <w:proofErr w:type="spellEnd"/>
      <w:r w:rsidRPr="000C12CC">
        <w:t xml:space="preserve"> in </w:t>
      </w:r>
      <w:r>
        <w:t xml:space="preserve">a sequence of </w:t>
      </w:r>
      <w:r w:rsidRPr="000C12CC">
        <w:t>several different copy-and-paste operations.</w:t>
      </w:r>
      <w:r>
        <w:t xml:space="preserve"> If you’d rather copy and paste the all the code for </w:t>
      </w:r>
      <w:r w:rsidRPr="00EC337B">
        <w:rPr>
          <w:b/>
        </w:rPr>
        <w:t>_</w:t>
      </w:r>
      <w:proofErr w:type="spellStart"/>
      <w:r w:rsidRPr="00EC337B">
        <w:rPr>
          <w:b/>
        </w:rPr>
        <w:t>Layout.cshtml</w:t>
      </w:r>
      <w:proofErr w:type="spellEnd"/>
      <w:r>
        <w:t xml:space="preserve"> at once, you can find the completed HTML code inside a file named </w:t>
      </w:r>
      <w:r w:rsidRPr="00EC337B">
        <w:rPr>
          <w:b/>
        </w:rPr>
        <w:t>Layout.cshtml</w:t>
      </w:r>
      <w:r>
        <w:rPr>
          <w:b/>
        </w:rPr>
        <w:t xml:space="preserve">.txt </w:t>
      </w:r>
      <w:r>
        <w:t xml:space="preserve">located in the </w:t>
      </w:r>
      <w:r w:rsidRPr="00EC337B">
        <w:rPr>
          <w:b/>
        </w:rPr>
        <w:t>C:\Student\Modules\</w:t>
      </w:r>
      <w:r w:rsidR="0081516F" w:rsidRPr="0081516F">
        <w:rPr>
          <w:b/>
        </w:rPr>
        <w:t>03_PowerBiEmbedding\Lab</w:t>
      </w:r>
      <w:r w:rsidRPr="00EC337B">
        <w:rPr>
          <w:b/>
        </w:rPr>
        <w:t>\Snippets</w:t>
      </w:r>
      <w:r>
        <w:t xml:space="preserve"> folder.</w:t>
      </w:r>
    </w:p>
    <w:p w14:paraId="3D02FD94" w14:textId="3F7041D8" w:rsidR="005F22AC" w:rsidRDefault="005F22AC" w:rsidP="005F22AC">
      <w:pPr>
        <w:pStyle w:val="LabStepNumbered"/>
      </w:pPr>
      <w:r>
        <w:t xml:space="preserve">Modify the shared layouts page named </w:t>
      </w:r>
      <w:r w:rsidRPr="00E84D61">
        <w:rPr>
          <w:b/>
        </w:rPr>
        <w:t>_</w:t>
      </w:r>
      <w:proofErr w:type="spellStart"/>
      <w:r w:rsidRPr="00E84D61">
        <w:rPr>
          <w:b/>
        </w:rPr>
        <w:t>Layouts.cshtml</w:t>
      </w:r>
      <w:proofErr w:type="spellEnd"/>
      <w:r>
        <w:t>.</w:t>
      </w:r>
    </w:p>
    <w:p w14:paraId="36C6FD58" w14:textId="77777777" w:rsidR="005F22AC" w:rsidRDefault="005F22AC" w:rsidP="005F22AC">
      <w:pPr>
        <w:pStyle w:val="LabStepNumberedLevel2"/>
      </w:pPr>
      <w:r>
        <w:t xml:space="preserve">In Solution Explorer, expand the </w:t>
      </w:r>
      <w:r w:rsidRPr="00E84D61">
        <w:rPr>
          <w:b/>
        </w:rPr>
        <w:t>Views</w:t>
      </w:r>
      <w:r>
        <w:t xml:space="preserve"> folder and then expand the </w:t>
      </w:r>
      <w:r w:rsidRPr="00E84D61">
        <w:rPr>
          <w:b/>
        </w:rPr>
        <w:t>Shared</w:t>
      </w:r>
      <w:r>
        <w:t xml:space="preserve"> folder. </w:t>
      </w:r>
    </w:p>
    <w:p w14:paraId="0AF1F463" w14:textId="77777777" w:rsidR="005F22AC" w:rsidRDefault="005F22AC" w:rsidP="005F22AC">
      <w:pPr>
        <w:pStyle w:val="LabStepNumberedLevel2"/>
      </w:pPr>
      <w:r>
        <w:t xml:space="preserve">Double-click on </w:t>
      </w:r>
      <w:r w:rsidRPr="00E84D61">
        <w:rPr>
          <w:b/>
        </w:rPr>
        <w:t>_</w:t>
      </w:r>
      <w:proofErr w:type="spellStart"/>
      <w:r w:rsidRPr="00E84D61">
        <w:rPr>
          <w:b/>
        </w:rPr>
        <w:t>Layouts.cshtml</w:t>
      </w:r>
      <w:proofErr w:type="spellEnd"/>
      <w:r>
        <w:t xml:space="preserve"> to open it in an editor window.</w:t>
      </w:r>
    </w:p>
    <w:p w14:paraId="4D46B41B" w14:textId="387AAC31" w:rsidR="005F22AC" w:rsidRDefault="005F22AC" w:rsidP="005F22AC">
      <w:pPr>
        <w:pStyle w:val="LabStepNumberedLevel2"/>
      </w:pPr>
      <w:r>
        <w:t xml:space="preserve">Delete the entire contents of </w:t>
      </w:r>
      <w:r w:rsidRPr="00E84D61">
        <w:rPr>
          <w:b/>
        </w:rPr>
        <w:t>_</w:t>
      </w:r>
      <w:proofErr w:type="spellStart"/>
      <w:r w:rsidRPr="00E84D61">
        <w:rPr>
          <w:b/>
        </w:rPr>
        <w:t>Layouts.cshtml</w:t>
      </w:r>
      <w:proofErr w:type="spellEnd"/>
      <w:r>
        <w:rPr>
          <w:b/>
        </w:rPr>
        <w:t xml:space="preserve"> </w:t>
      </w:r>
      <w:r>
        <w:t xml:space="preserve">and replace </w:t>
      </w:r>
      <w:r w:rsidR="00D31743">
        <w:t xml:space="preserve">it </w:t>
      </w:r>
      <w:r>
        <w:t>with the following HTML starter page.</w:t>
      </w:r>
    </w:p>
    <w:p w14:paraId="2C78460D" w14:textId="77777777" w:rsidR="005F22AC" w:rsidRDefault="005F22AC" w:rsidP="005F22AC">
      <w:pPr>
        <w:pStyle w:val="LabStepCodeBlockLevel2"/>
      </w:pPr>
      <w:r>
        <w:t>&lt;!DOCTYPE html&gt;</w:t>
      </w:r>
    </w:p>
    <w:p w14:paraId="1D243D30" w14:textId="77777777" w:rsidR="005F22AC" w:rsidRDefault="005F22AC" w:rsidP="005F22AC">
      <w:pPr>
        <w:pStyle w:val="LabStepCodeBlockLevel2"/>
      </w:pPr>
      <w:r>
        <w:t>&lt;html&gt;</w:t>
      </w:r>
    </w:p>
    <w:p w14:paraId="124C1376" w14:textId="77777777" w:rsidR="005F22AC" w:rsidRDefault="005F22AC" w:rsidP="005F22AC">
      <w:pPr>
        <w:pStyle w:val="LabStepCodeBlockLevel2"/>
      </w:pPr>
    </w:p>
    <w:p w14:paraId="0B93521D" w14:textId="77777777" w:rsidR="005F22AC" w:rsidRDefault="005F22AC" w:rsidP="005F22AC">
      <w:pPr>
        <w:pStyle w:val="LabStepCodeBlockLevel2"/>
      </w:pPr>
      <w:r>
        <w:t>&lt;head&gt;</w:t>
      </w:r>
    </w:p>
    <w:p w14:paraId="2DC1D783" w14:textId="77777777" w:rsidR="005F22AC" w:rsidRDefault="005F22AC" w:rsidP="005F22AC">
      <w:pPr>
        <w:pStyle w:val="LabStepCodeBlockLevel2"/>
      </w:pPr>
      <w:r>
        <w:t>&lt;/head&gt;</w:t>
      </w:r>
    </w:p>
    <w:p w14:paraId="0075802E" w14:textId="77777777" w:rsidR="005F22AC" w:rsidRDefault="005F22AC" w:rsidP="005F22AC">
      <w:pPr>
        <w:pStyle w:val="LabStepCodeBlockLevel2"/>
      </w:pPr>
    </w:p>
    <w:p w14:paraId="36C3120B" w14:textId="77777777" w:rsidR="005F22AC" w:rsidRDefault="005F22AC" w:rsidP="005F22AC">
      <w:pPr>
        <w:pStyle w:val="LabStepCodeBlockLevel2"/>
      </w:pPr>
      <w:r>
        <w:t>&lt;body&gt;</w:t>
      </w:r>
    </w:p>
    <w:p w14:paraId="749805B6" w14:textId="77777777" w:rsidR="005F22AC" w:rsidRDefault="005F22AC" w:rsidP="005F22AC">
      <w:pPr>
        <w:pStyle w:val="LabStepCodeBlockLevel2"/>
      </w:pPr>
      <w:r>
        <w:t>&lt;/body&gt;</w:t>
      </w:r>
    </w:p>
    <w:p w14:paraId="07201AFF" w14:textId="77777777" w:rsidR="005F22AC" w:rsidRDefault="005F22AC" w:rsidP="005F22AC">
      <w:pPr>
        <w:pStyle w:val="LabStepCodeBlockLevel2"/>
      </w:pPr>
    </w:p>
    <w:p w14:paraId="75B8501F" w14:textId="77777777" w:rsidR="005F22AC" w:rsidRDefault="005F22AC" w:rsidP="005F22AC">
      <w:pPr>
        <w:pStyle w:val="LabStepCodeBlockLevel2"/>
      </w:pPr>
      <w:r>
        <w:t>&lt;/html&gt;</w:t>
      </w:r>
    </w:p>
    <w:p w14:paraId="3AE6AAE6" w14:textId="52120834" w:rsidR="005F22AC" w:rsidRDefault="005F22AC" w:rsidP="005F22AC">
      <w:pPr>
        <w:pStyle w:val="LabStepNumberedLevel2"/>
      </w:pPr>
      <w:r>
        <w:t xml:space="preserve">Copy and paste the following HTML code to provide the </w:t>
      </w:r>
      <w:r w:rsidRPr="00051DC0">
        <w:rPr>
          <w:b/>
        </w:rPr>
        <w:t>head</w:t>
      </w:r>
      <w:r>
        <w:t xml:space="preserve"> section</w:t>
      </w:r>
    </w:p>
    <w:p w14:paraId="76F2934B" w14:textId="77777777" w:rsidR="00366C69" w:rsidRDefault="00366C69" w:rsidP="00366C69">
      <w:pPr>
        <w:pStyle w:val="LabStepCodeBlockLevel2"/>
      </w:pPr>
      <w:r>
        <w:t>&lt;head&gt;</w:t>
      </w:r>
    </w:p>
    <w:p w14:paraId="53099384" w14:textId="77777777" w:rsidR="00366C69" w:rsidRDefault="00366C69" w:rsidP="00366C69">
      <w:pPr>
        <w:pStyle w:val="LabStepCodeBlockLevel2"/>
      </w:pPr>
      <w:r>
        <w:t xml:space="preserve">  &lt;meta charset="utf-8" /&gt;</w:t>
      </w:r>
    </w:p>
    <w:p w14:paraId="316CFEC1" w14:textId="77777777" w:rsidR="00366C69" w:rsidRDefault="00366C69" w:rsidP="00366C69">
      <w:pPr>
        <w:pStyle w:val="LabStepCodeBlockLevel2"/>
      </w:pPr>
      <w:r>
        <w:t xml:space="preserve">  &lt;meta name="viewport" content="width=device-width, initial-scale=1.0"&gt;</w:t>
      </w:r>
    </w:p>
    <w:p w14:paraId="3D75F6C0" w14:textId="642D2E74" w:rsidR="00366C69" w:rsidRDefault="00366C69" w:rsidP="00366C69">
      <w:pPr>
        <w:pStyle w:val="LabStepCodeBlockLevel2"/>
      </w:pPr>
      <w:r>
        <w:t xml:space="preserve">  &lt;title&gt;</w:t>
      </w:r>
      <w:r w:rsidR="00357175">
        <w:t>App</w:t>
      </w:r>
      <w:r w:rsidR="00E441C2">
        <w:t>-</w:t>
      </w:r>
      <w:r w:rsidR="00357175">
        <w:t>Owns</w:t>
      </w:r>
      <w:r w:rsidR="00E441C2">
        <w:t>-</w:t>
      </w:r>
      <w:r w:rsidR="00357175">
        <w:t>Data</w:t>
      </w:r>
      <w:r w:rsidR="00E441C2">
        <w:t xml:space="preserve"> </w:t>
      </w:r>
      <w:r w:rsidR="00357175">
        <w:t>App</w:t>
      </w:r>
      <w:r>
        <w:t>&lt;/title&gt;</w:t>
      </w:r>
    </w:p>
    <w:p w14:paraId="7187E5E9" w14:textId="77777777" w:rsidR="00366C69" w:rsidRDefault="00366C69" w:rsidP="00366C69">
      <w:pPr>
        <w:pStyle w:val="LabStepCodeBlockLevel2"/>
      </w:pPr>
      <w:r>
        <w:t xml:space="preserve">  &lt;link href="~/Content/bootstrap.css" rel="stylesheet" /&gt;</w:t>
      </w:r>
    </w:p>
    <w:p w14:paraId="058C0466" w14:textId="77777777" w:rsidR="00366C69" w:rsidRDefault="00366C69" w:rsidP="00366C69">
      <w:pPr>
        <w:pStyle w:val="LabStepCodeBlockLevel2"/>
      </w:pPr>
      <w:r>
        <w:t xml:space="preserve">  &lt;link href="~/Content/Site.css" rel="stylesheet" /&gt;</w:t>
      </w:r>
    </w:p>
    <w:p w14:paraId="67916E21" w14:textId="7635DFD0" w:rsidR="00366C69" w:rsidRDefault="00366C69" w:rsidP="00366C69">
      <w:pPr>
        <w:pStyle w:val="LabStepCodeBlockLevel2"/>
      </w:pPr>
      <w:r>
        <w:t xml:space="preserve">  &lt;script src="~/Scripts/jquery-3.</w:t>
      </w:r>
      <w:r w:rsidR="00E441C2">
        <w:t>4</w:t>
      </w:r>
      <w:r>
        <w:t>.1.js"&gt;&lt;/script&gt;</w:t>
      </w:r>
    </w:p>
    <w:p w14:paraId="0BD83403" w14:textId="0A61A816" w:rsidR="00D77815" w:rsidRDefault="00D77815" w:rsidP="00366C69">
      <w:pPr>
        <w:pStyle w:val="LabStepCodeBlockLevel2"/>
      </w:pPr>
      <w:r w:rsidRPr="00D77815">
        <w:t xml:space="preserve">  &lt;script src="~/Scripts/bootstrap.js"&gt;&lt;/script&gt;</w:t>
      </w:r>
    </w:p>
    <w:p w14:paraId="49E6EB30" w14:textId="513AE737" w:rsidR="005F22AC" w:rsidRDefault="00366C69" w:rsidP="00366C69">
      <w:pPr>
        <w:pStyle w:val="LabStepCodeBlockLevel2"/>
      </w:pPr>
      <w:r>
        <w:t>&lt;/head&gt;</w:t>
      </w:r>
    </w:p>
    <w:p w14:paraId="2659C2B1" w14:textId="6C869F14" w:rsidR="00366C69" w:rsidRDefault="00366C69" w:rsidP="00D77815">
      <w:pPr>
        <w:pStyle w:val="LabExerciseCallout"/>
      </w:pPr>
      <w:r>
        <w:t>Make sure you</w:t>
      </w:r>
      <w:r w:rsidR="002F0C3F">
        <w:t>r</w:t>
      </w:r>
      <w:r>
        <w:t xml:space="preserve"> </w:t>
      </w:r>
      <w:r w:rsidR="002F0C3F">
        <w:t xml:space="preserve">script link to </w:t>
      </w:r>
      <w:r>
        <w:t xml:space="preserve">jQuery matches the version </w:t>
      </w:r>
      <w:r w:rsidR="002F0C3F">
        <w:t xml:space="preserve">number of the jQuery library source file in the </w:t>
      </w:r>
      <w:r w:rsidR="002F0C3F" w:rsidRPr="002F0C3F">
        <w:rPr>
          <w:b/>
        </w:rPr>
        <w:t>Scripts</w:t>
      </w:r>
      <w:r w:rsidR="002F0C3F">
        <w:t xml:space="preserve"> folder.</w:t>
      </w:r>
      <w:r w:rsidR="00D77815">
        <w:t xml:space="preserve"> The code listing above shows version </w:t>
      </w:r>
      <w:r w:rsidR="00D77815" w:rsidRPr="00D77815">
        <w:rPr>
          <w:b/>
        </w:rPr>
        <w:t>jquery-3.4.1.js</w:t>
      </w:r>
      <w:r w:rsidR="00D77815">
        <w:t xml:space="preserve"> but your project might have a</w:t>
      </w:r>
      <w:r w:rsidR="00D31743">
        <w:t xml:space="preserve"> more recent </w:t>
      </w:r>
      <w:r w:rsidR="00D77815">
        <w:t xml:space="preserve">version with a </w:t>
      </w:r>
      <w:r w:rsidR="00D31743">
        <w:t xml:space="preserve">different </w:t>
      </w:r>
      <w:r w:rsidR="00D77815">
        <w:t>version number.</w:t>
      </w:r>
    </w:p>
    <w:p w14:paraId="3AD97E82" w14:textId="4C38491D" w:rsidR="005F22AC" w:rsidRDefault="005F22AC" w:rsidP="005F22AC">
      <w:pPr>
        <w:pStyle w:val="LabStepNumberedLevel2"/>
      </w:pPr>
      <w:r>
        <w:t xml:space="preserve">Copy and paste the following HTML code to provide the </w:t>
      </w:r>
      <w:r>
        <w:rPr>
          <w:b/>
        </w:rPr>
        <w:t xml:space="preserve">body </w:t>
      </w:r>
      <w:r>
        <w:t>section of the page.</w:t>
      </w:r>
    </w:p>
    <w:p w14:paraId="3663A723" w14:textId="77777777" w:rsidR="002F0C3F" w:rsidRDefault="002F0C3F" w:rsidP="002F0C3F">
      <w:pPr>
        <w:pStyle w:val="LabStepCodeBlockLevel2"/>
      </w:pPr>
      <w:r>
        <w:t>&lt;body&gt;</w:t>
      </w:r>
    </w:p>
    <w:p w14:paraId="280FADC0" w14:textId="77777777" w:rsidR="002F0C3F" w:rsidRDefault="002F0C3F" w:rsidP="002F0C3F">
      <w:pPr>
        <w:pStyle w:val="LabStepCodeBlockLevel2"/>
      </w:pPr>
    </w:p>
    <w:p w14:paraId="7C8975E3" w14:textId="77777777" w:rsidR="002F0C3F" w:rsidRPr="002F0C3F" w:rsidRDefault="002F0C3F" w:rsidP="002F0C3F">
      <w:pPr>
        <w:pStyle w:val="LabStepCodeBlockLevel2"/>
        <w:rPr>
          <w:color w:val="7F7F7F" w:themeColor="text1" w:themeTint="80"/>
        </w:rPr>
      </w:pPr>
      <w:r w:rsidRPr="002F0C3F">
        <w:rPr>
          <w:color w:val="7F7F7F" w:themeColor="text1" w:themeTint="80"/>
        </w:rPr>
        <w:t xml:space="preserve">  &lt;!-- Add Banner with TopNav and Toolbar Here --&gt;</w:t>
      </w:r>
    </w:p>
    <w:p w14:paraId="407C8F2F" w14:textId="77777777" w:rsidR="002F0C3F" w:rsidRPr="002F0C3F" w:rsidRDefault="002F0C3F" w:rsidP="002F0C3F">
      <w:pPr>
        <w:pStyle w:val="LabStepCodeBlockLevel2"/>
        <w:rPr>
          <w:color w:val="7F7F7F" w:themeColor="text1" w:themeTint="80"/>
        </w:rPr>
      </w:pPr>
    </w:p>
    <w:p w14:paraId="058DD286" w14:textId="77777777" w:rsidR="002F0C3F" w:rsidRPr="002F0C3F" w:rsidRDefault="002F0C3F" w:rsidP="002F0C3F">
      <w:pPr>
        <w:pStyle w:val="LabStepCodeBlockLevel2"/>
        <w:rPr>
          <w:color w:val="7F7F7F" w:themeColor="text1" w:themeTint="80"/>
        </w:rPr>
      </w:pPr>
      <w:r w:rsidRPr="002F0C3F">
        <w:rPr>
          <w:color w:val="7F7F7F" w:themeColor="text1" w:themeTint="80"/>
        </w:rPr>
        <w:t xml:space="preserve">  &lt;!-- Add Main Body Content Here --&gt;</w:t>
      </w:r>
    </w:p>
    <w:p w14:paraId="2CD206FE" w14:textId="77777777" w:rsidR="002F0C3F" w:rsidRPr="002F0C3F" w:rsidRDefault="002F0C3F" w:rsidP="002F0C3F">
      <w:pPr>
        <w:pStyle w:val="LabStepCodeBlockLevel2"/>
        <w:rPr>
          <w:color w:val="7F7F7F" w:themeColor="text1" w:themeTint="80"/>
        </w:rPr>
      </w:pPr>
    </w:p>
    <w:p w14:paraId="10630D7A" w14:textId="0F409A4B" w:rsidR="002F0C3F" w:rsidRPr="002F0C3F" w:rsidRDefault="002F0C3F" w:rsidP="002F0C3F">
      <w:pPr>
        <w:pStyle w:val="LabStepCodeBlockLevel2"/>
        <w:rPr>
          <w:color w:val="7F7F7F" w:themeColor="text1" w:themeTint="80"/>
        </w:rPr>
      </w:pPr>
      <w:r w:rsidRPr="002F0C3F">
        <w:rPr>
          <w:color w:val="7F7F7F" w:themeColor="text1" w:themeTint="80"/>
        </w:rPr>
        <w:t xml:space="preserve"> </w:t>
      </w:r>
      <w:r w:rsidR="00EC337B">
        <w:rPr>
          <w:color w:val="7F7F7F" w:themeColor="text1" w:themeTint="80"/>
        </w:rPr>
        <w:t xml:space="preserve"> &lt;!-- Add JavaScript Code to Resiz</w:t>
      </w:r>
      <w:r w:rsidRPr="002F0C3F">
        <w:rPr>
          <w:color w:val="7F7F7F" w:themeColor="text1" w:themeTint="80"/>
        </w:rPr>
        <w:t>e Page Elements Here --&gt;</w:t>
      </w:r>
    </w:p>
    <w:p w14:paraId="4308B492" w14:textId="77777777" w:rsidR="002F0C3F" w:rsidRDefault="002F0C3F" w:rsidP="002F0C3F">
      <w:pPr>
        <w:pStyle w:val="LabStepCodeBlockLevel2"/>
      </w:pPr>
    </w:p>
    <w:p w14:paraId="1C79B22B" w14:textId="4004282B" w:rsidR="005F22AC" w:rsidRDefault="002F0C3F" w:rsidP="002F0C3F">
      <w:pPr>
        <w:pStyle w:val="LabStepCodeBlockLevel2"/>
      </w:pPr>
      <w:r>
        <w:t>&lt;/body&gt;</w:t>
      </w:r>
    </w:p>
    <w:p w14:paraId="36F4342A" w14:textId="6C818923" w:rsidR="005109C9" w:rsidRDefault="005109C9" w:rsidP="005109C9">
      <w:pPr>
        <w:pStyle w:val="LabExerciseCallout"/>
      </w:pPr>
      <w:r>
        <w:lastRenderedPageBreak/>
        <w:t xml:space="preserve">Now you will copy and paste HTML markup code into each of the three sections in the HTML </w:t>
      </w:r>
      <w:r w:rsidRPr="005109C9">
        <w:rPr>
          <w:b/>
        </w:rPr>
        <w:t>body</w:t>
      </w:r>
      <w:r>
        <w:t xml:space="preserve"> element.</w:t>
      </w:r>
    </w:p>
    <w:p w14:paraId="4C9ECB0D" w14:textId="2B820B31" w:rsidR="005F22AC" w:rsidRDefault="005F22AC" w:rsidP="002F0C3F">
      <w:pPr>
        <w:pStyle w:val="LabStepNumberedLevel2"/>
      </w:pPr>
      <w:r>
        <w:t xml:space="preserve">Copy and paste the following code into the body just below the </w:t>
      </w:r>
      <w:r w:rsidR="002F0C3F" w:rsidRPr="002F0C3F">
        <w:rPr>
          <w:b/>
          <w:i/>
        </w:rPr>
        <w:t xml:space="preserve">Add Banner with </w:t>
      </w:r>
      <w:proofErr w:type="spellStart"/>
      <w:r w:rsidR="002F0C3F" w:rsidRPr="002F0C3F">
        <w:rPr>
          <w:b/>
          <w:i/>
        </w:rPr>
        <w:t>TopNav</w:t>
      </w:r>
      <w:proofErr w:type="spellEnd"/>
      <w:r w:rsidR="002F0C3F" w:rsidRPr="002F0C3F">
        <w:rPr>
          <w:b/>
          <w:i/>
        </w:rPr>
        <w:t xml:space="preserve"> and Toolbar Here</w:t>
      </w:r>
      <w:r w:rsidR="002F0C3F" w:rsidRPr="002F0C3F">
        <w:t xml:space="preserve"> </w:t>
      </w:r>
      <w:r>
        <w:t>comment.</w:t>
      </w:r>
    </w:p>
    <w:p w14:paraId="6D13AF70" w14:textId="4D8C5B38" w:rsidR="002F0C3F" w:rsidRDefault="002F0C3F" w:rsidP="002F0C3F">
      <w:pPr>
        <w:pStyle w:val="LabStepCodeBlockLevel2"/>
        <w:rPr>
          <w:color w:val="7F7F7F" w:themeColor="text1" w:themeTint="80"/>
        </w:rPr>
      </w:pPr>
      <w:r w:rsidRPr="00EC337B">
        <w:rPr>
          <w:color w:val="7F7F7F" w:themeColor="text1" w:themeTint="80"/>
        </w:rPr>
        <w:t>&lt;!-- Add Banner with TopNav and Toolbar Here --&gt;</w:t>
      </w:r>
    </w:p>
    <w:p w14:paraId="1C945308" w14:textId="77777777" w:rsidR="004413ED" w:rsidRPr="00EC337B" w:rsidRDefault="004413ED" w:rsidP="002F0C3F">
      <w:pPr>
        <w:pStyle w:val="LabStepCodeBlockLevel2"/>
        <w:rPr>
          <w:color w:val="7F7F7F" w:themeColor="text1" w:themeTint="80"/>
        </w:rPr>
      </w:pPr>
    </w:p>
    <w:p w14:paraId="273E4590" w14:textId="77777777" w:rsidR="002F0C3F" w:rsidRDefault="002F0C3F" w:rsidP="002F0C3F">
      <w:pPr>
        <w:pStyle w:val="LabStepCodeBlockLevel2"/>
      </w:pPr>
      <w:r>
        <w:t>&lt;div id="banner" class="container"&gt;</w:t>
      </w:r>
    </w:p>
    <w:p w14:paraId="1AFF721E" w14:textId="77777777" w:rsidR="002F0C3F" w:rsidRDefault="002F0C3F" w:rsidP="002F0C3F">
      <w:pPr>
        <w:pStyle w:val="LabStepCodeBlockLevel2"/>
      </w:pPr>
      <w:r>
        <w:t xml:space="preserve">  &lt;nav id="topnav" class="navbar navbar-expand-sm navbar-dark bg-dark"&gt;</w:t>
      </w:r>
    </w:p>
    <w:p w14:paraId="54C9A357" w14:textId="77777777" w:rsidR="002F0C3F" w:rsidRDefault="002F0C3F" w:rsidP="002F0C3F">
      <w:pPr>
        <w:pStyle w:val="LabStepCodeBlockLevel2"/>
      </w:pPr>
      <w:r>
        <w:t xml:space="preserve">    &lt;ul class="navbar-nav"&gt;</w:t>
      </w:r>
    </w:p>
    <w:p w14:paraId="568C3485" w14:textId="2EE0DF11" w:rsidR="002F0C3F" w:rsidRDefault="002F0C3F" w:rsidP="002F0C3F">
      <w:pPr>
        <w:pStyle w:val="LabStepCodeBlockLevel2"/>
      </w:pPr>
      <w:r>
        <w:t xml:space="preserve">      &lt;li class="nav-item active</w:t>
      </w:r>
      <w:r w:rsidR="00DF1C2B" w:rsidRPr="00DF1C2B">
        <w:t xml:space="preserve"> d-none d-md-block</w:t>
      </w:r>
      <w:r>
        <w:t>"&gt;</w:t>
      </w:r>
    </w:p>
    <w:p w14:paraId="68D7C1A7" w14:textId="7E0A174F" w:rsidR="00EC337B" w:rsidRDefault="002F0C3F" w:rsidP="002F0C3F">
      <w:pPr>
        <w:pStyle w:val="LabStepCodeBlockLevel2"/>
      </w:pPr>
      <w:r>
        <w:t xml:space="preserve">        @Html.ActionLink("</w:t>
      </w:r>
      <w:r w:rsidR="00357175">
        <w:t>App</w:t>
      </w:r>
      <w:r w:rsidR="00E441C2">
        <w:t>-</w:t>
      </w:r>
      <w:r w:rsidR="00357175">
        <w:t>Owns</w:t>
      </w:r>
      <w:r w:rsidR="00E441C2">
        <w:t>-</w:t>
      </w:r>
      <w:r w:rsidR="00357175">
        <w:t>Data</w:t>
      </w:r>
      <w:r w:rsidR="00E441C2">
        <w:t xml:space="preserve"> </w:t>
      </w:r>
      <w:r w:rsidR="00357175">
        <w:t>App</w:t>
      </w:r>
      <w:r>
        <w:t xml:space="preserve">", "Index", "Home", </w:t>
      </w:r>
    </w:p>
    <w:p w14:paraId="5BC7AC14" w14:textId="2416D8F5" w:rsidR="002F0C3F" w:rsidRDefault="00EC337B" w:rsidP="002F0C3F">
      <w:pPr>
        <w:pStyle w:val="LabStepCodeBlockLevel2"/>
      </w:pPr>
      <w:r>
        <w:t xml:space="preserve">                          </w:t>
      </w:r>
      <w:r w:rsidR="002F0C3F">
        <w:t>routeValues: null, htmlAttributes: new { @class = "nav-link navbar-brand" })</w:t>
      </w:r>
    </w:p>
    <w:p w14:paraId="16216C56" w14:textId="77777777" w:rsidR="002F0C3F" w:rsidRDefault="002F0C3F" w:rsidP="002F0C3F">
      <w:pPr>
        <w:pStyle w:val="LabStepCodeBlockLevel2"/>
      </w:pPr>
      <w:r>
        <w:t xml:space="preserve">      &lt;/li&gt;</w:t>
      </w:r>
    </w:p>
    <w:p w14:paraId="1B45D664" w14:textId="77777777" w:rsidR="002F0C3F" w:rsidRDefault="002F0C3F" w:rsidP="002F0C3F">
      <w:pPr>
        <w:pStyle w:val="LabStepCodeBlockLevel2"/>
      </w:pPr>
      <w:r>
        <w:t xml:space="preserve">      &lt;li class="nav-item"&gt;</w:t>
      </w:r>
    </w:p>
    <w:p w14:paraId="31626F53" w14:textId="77777777" w:rsidR="00EC337B" w:rsidRDefault="002F0C3F" w:rsidP="002F0C3F">
      <w:pPr>
        <w:pStyle w:val="LabStepCodeBlockLevel2"/>
      </w:pPr>
      <w:r>
        <w:t xml:space="preserve">        @Html.ActionLink("Report", "Report", "Home", </w:t>
      </w:r>
    </w:p>
    <w:p w14:paraId="613E882D" w14:textId="05435E9E" w:rsidR="002F0C3F" w:rsidRDefault="00EC337B" w:rsidP="002F0C3F">
      <w:pPr>
        <w:pStyle w:val="LabStepCodeBlockLevel2"/>
      </w:pPr>
      <w:r>
        <w:t xml:space="preserve">                         </w:t>
      </w:r>
      <w:r w:rsidR="002F0C3F">
        <w:t>routeValues: null, htmlAttributes: new { @class = "nav-link" })</w:t>
      </w:r>
    </w:p>
    <w:p w14:paraId="36FB1BFC" w14:textId="77777777" w:rsidR="002F0C3F" w:rsidRDefault="002F0C3F" w:rsidP="002F0C3F">
      <w:pPr>
        <w:pStyle w:val="LabStepCodeBlockLevel2"/>
      </w:pPr>
      <w:r>
        <w:t xml:space="preserve">      &lt;/li&gt;</w:t>
      </w:r>
    </w:p>
    <w:p w14:paraId="5A6D7321" w14:textId="77777777" w:rsidR="002F0C3F" w:rsidRDefault="002F0C3F" w:rsidP="002F0C3F">
      <w:pPr>
        <w:pStyle w:val="LabStepCodeBlockLevel2"/>
      </w:pPr>
      <w:r>
        <w:t xml:space="preserve">      &lt;li class="nav-item"&gt;</w:t>
      </w:r>
    </w:p>
    <w:p w14:paraId="3FFD5251" w14:textId="77777777" w:rsidR="00EC337B" w:rsidRDefault="002F0C3F" w:rsidP="002F0C3F">
      <w:pPr>
        <w:pStyle w:val="LabStepCodeBlockLevel2"/>
      </w:pPr>
      <w:r>
        <w:t xml:space="preserve">        @Html.ActionLink("Dashboard", "Dashboard", "Home", </w:t>
      </w:r>
    </w:p>
    <w:p w14:paraId="33E69800" w14:textId="3F9D91D0" w:rsidR="002F0C3F" w:rsidRDefault="00EC337B" w:rsidP="002F0C3F">
      <w:pPr>
        <w:pStyle w:val="LabStepCodeBlockLevel2"/>
      </w:pPr>
      <w:r>
        <w:t xml:space="preserve">                         </w:t>
      </w:r>
      <w:r w:rsidR="002F0C3F">
        <w:t>routeValues: null, htmlAttributes: new { @class = "nav-link" })</w:t>
      </w:r>
    </w:p>
    <w:p w14:paraId="3061F7C4" w14:textId="77777777" w:rsidR="002F0C3F" w:rsidRDefault="002F0C3F" w:rsidP="002F0C3F">
      <w:pPr>
        <w:pStyle w:val="LabStepCodeBlockLevel2"/>
      </w:pPr>
      <w:r>
        <w:t xml:space="preserve">      &lt;/li&gt;</w:t>
      </w:r>
    </w:p>
    <w:p w14:paraId="396AE3C9" w14:textId="77777777" w:rsidR="002F0C3F" w:rsidRDefault="002F0C3F" w:rsidP="002F0C3F">
      <w:pPr>
        <w:pStyle w:val="LabStepCodeBlockLevel2"/>
      </w:pPr>
      <w:r>
        <w:t xml:space="preserve">      &lt;li class="nav-item"&gt;</w:t>
      </w:r>
    </w:p>
    <w:p w14:paraId="7EE0037D" w14:textId="77777777" w:rsidR="00EC337B" w:rsidRDefault="002F0C3F" w:rsidP="002F0C3F">
      <w:pPr>
        <w:pStyle w:val="LabStepCodeBlockLevel2"/>
      </w:pPr>
      <w:r>
        <w:t xml:space="preserve">        @Html.ActionLink("Q&amp;A", "Qna", "Home", </w:t>
      </w:r>
    </w:p>
    <w:p w14:paraId="54B157BB" w14:textId="3F3AC051" w:rsidR="002F0C3F" w:rsidRDefault="00EC337B" w:rsidP="002F0C3F">
      <w:pPr>
        <w:pStyle w:val="LabStepCodeBlockLevel2"/>
      </w:pPr>
      <w:r>
        <w:t xml:space="preserve">                         </w:t>
      </w:r>
      <w:r w:rsidR="002F0C3F">
        <w:t>routeValues: null, htmlAttributes: new { @class = "nav-link" })</w:t>
      </w:r>
    </w:p>
    <w:p w14:paraId="327F863D" w14:textId="77777777" w:rsidR="002F0C3F" w:rsidRDefault="002F0C3F" w:rsidP="002F0C3F">
      <w:pPr>
        <w:pStyle w:val="LabStepCodeBlockLevel2"/>
      </w:pPr>
      <w:r>
        <w:t xml:space="preserve">      &lt;/li&gt;</w:t>
      </w:r>
    </w:p>
    <w:p w14:paraId="614D9BD0" w14:textId="77777777" w:rsidR="002F0C3F" w:rsidRDefault="002F0C3F" w:rsidP="002F0C3F">
      <w:pPr>
        <w:pStyle w:val="LabStepCodeBlockLevel2"/>
      </w:pPr>
      <w:r>
        <w:t xml:space="preserve">      &lt;li class="nav-item"&gt;</w:t>
      </w:r>
    </w:p>
    <w:p w14:paraId="0009EE2B" w14:textId="77777777" w:rsidR="00EC337B" w:rsidRDefault="002F0C3F" w:rsidP="002F0C3F">
      <w:pPr>
        <w:pStyle w:val="LabStepCodeBlockLevel2"/>
      </w:pPr>
      <w:r>
        <w:t xml:space="preserve">        @Html.ActionLink("New Report", "NewReport", "Home", </w:t>
      </w:r>
    </w:p>
    <w:p w14:paraId="795F699A" w14:textId="6448E376" w:rsidR="002F0C3F" w:rsidRDefault="00EC337B" w:rsidP="002F0C3F">
      <w:pPr>
        <w:pStyle w:val="LabStepCodeBlockLevel2"/>
      </w:pPr>
      <w:r>
        <w:t xml:space="preserve">                         </w:t>
      </w:r>
      <w:r w:rsidR="002F0C3F">
        <w:t>routeValues: null, htmlAttributes: new { @class = "nav-link" })</w:t>
      </w:r>
    </w:p>
    <w:p w14:paraId="5C63407D" w14:textId="77777777" w:rsidR="002F0C3F" w:rsidRDefault="002F0C3F" w:rsidP="002F0C3F">
      <w:pPr>
        <w:pStyle w:val="LabStepCodeBlockLevel2"/>
      </w:pPr>
      <w:r>
        <w:t xml:space="preserve">      &lt;/li&gt;</w:t>
      </w:r>
    </w:p>
    <w:p w14:paraId="66ADEBE0" w14:textId="77777777" w:rsidR="002F0C3F" w:rsidRDefault="002F0C3F" w:rsidP="002F0C3F">
      <w:pPr>
        <w:pStyle w:val="LabStepCodeBlockLevel2"/>
      </w:pPr>
      <w:r>
        <w:t xml:space="preserve">    &lt;/ul&gt;</w:t>
      </w:r>
    </w:p>
    <w:p w14:paraId="393EE2DE" w14:textId="77777777" w:rsidR="002F0C3F" w:rsidRDefault="002F0C3F" w:rsidP="002F0C3F">
      <w:pPr>
        <w:pStyle w:val="LabStepCodeBlockLevel2"/>
      </w:pPr>
      <w:r>
        <w:t xml:space="preserve">  &lt;/nav&gt;</w:t>
      </w:r>
    </w:p>
    <w:p w14:paraId="3C92271B" w14:textId="77777777" w:rsidR="002F0C3F" w:rsidRDefault="002F0C3F" w:rsidP="002F0C3F">
      <w:pPr>
        <w:pStyle w:val="LabStepCodeBlockLevel2"/>
      </w:pPr>
      <w:r>
        <w:t xml:space="preserve">  @RenderSection("toolbar", required: false)</w:t>
      </w:r>
    </w:p>
    <w:p w14:paraId="5456DC10" w14:textId="17A56836" w:rsidR="005F22AC" w:rsidRDefault="002F0C3F" w:rsidP="002F0C3F">
      <w:pPr>
        <w:pStyle w:val="LabStepCodeBlockLevel2"/>
      </w:pPr>
      <w:r>
        <w:t>&lt;/div&gt;</w:t>
      </w:r>
    </w:p>
    <w:p w14:paraId="3F9B8D66" w14:textId="77777777" w:rsidR="004413ED" w:rsidRDefault="004413ED" w:rsidP="002F0C3F">
      <w:pPr>
        <w:pStyle w:val="LabStepCodeBlockLevel2"/>
      </w:pPr>
    </w:p>
    <w:p w14:paraId="23453BFD" w14:textId="6AB8166D" w:rsidR="005F22AC" w:rsidRDefault="005F22AC" w:rsidP="00EC337B">
      <w:pPr>
        <w:pStyle w:val="LabStepNumberedLevel2"/>
      </w:pPr>
      <w:r>
        <w:t xml:space="preserve">Copy and paste the following code into the body just below the </w:t>
      </w:r>
      <w:r w:rsidR="00EC337B" w:rsidRPr="00EC337B">
        <w:rPr>
          <w:b/>
        </w:rPr>
        <w:t>Add Main Body Content Here</w:t>
      </w:r>
      <w:r>
        <w:t xml:space="preserve"> comment</w:t>
      </w:r>
    </w:p>
    <w:p w14:paraId="0BC28F44" w14:textId="01420BAA" w:rsidR="00EC337B" w:rsidRDefault="00EC337B" w:rsidP="00EC337B">
      <w:pPr>
        <w:pStyle w:val="LabStepCodeBlockLevel2"/>
        <w:rPr>
          <w:color w:val="7F7F7F" w:themeColor="text1" w:themeTint="80"/>
        </w:rPr>
      </w:pPr>
      <w:r w:rsidRPr="00EC337B">
        <w:rPr>
          <w:color w:val="7F7F7F" w:themeColor="text1" w:themeTint="80"/>
        </w:rPr>
        <w:t>&lt;!-- Add Main Body Content Here --&gt;</w:t>
      </w:r>
    </w:p>
    <w:p w14:paraId="5DC61D3F" w14:textId="77777777" w:rsidR="004413ED" w:rsidRPr="00EC337B" w:rsidRDefault="004413ED" w:rsidP="00EC337B">
      <w:pPr>
        <w:pStyle w:val="LabStepCodeBlockLevel2"/>
        <w:rPr>
          <w:color w:val="7F7F7F" w:themeColor="text1" w:themeTint="80"/>
        </w:rPr>
      </w:pPr>
    </w:p>
    <w:p w14:paraId="41FEE198" w14:textId="77777777" w:rsidR="00EC337B" w:rsidRDefault="00EC337B" w:rsidP="00EC337B">
      <w:pPr>
        <w:pStyle w:val="LabStepCodeBlockLevel2"/>
      </w:pPr>
      <w:r>
        <w:t>&lt;div id="content-box" class="container body-content"&gt;</w:t>
      </w:r>
    </w:p>
    <w:p w14:paraId="6A215F67" w14:textId="77777777" w:rsidR="00EC337B" w:rsidRDefault="00EC337B" w:rsidP="00EC337B">
      <w:pPr>
        <w:pStyle w:val="LabStepCodeBlockLevel2"/>
      </w:pPr>
      <w:r>
        <w:t xml:space="preserve">  @RenderBody()</w:t>
      </w:r>
    </w:p>
    <w:p w14:paraId="627A9D39" w14:textId="145CE557" w:rsidR="005F22AC" w:rsidRDefault="00EC337B" w:rsidP="00EC337B">
      <w:pPr>
        <w:pStyle w:val="LabStepCodeBlockLevel2"/>
      </w:pPr>
      <w:r>
        <w:t>&lt;/div&gt;</w:t>
      </w:r>
    </w:p>
    <w:p w14:paraId="7593164F" w14:textId="77777777" w:rsidR="00EC337B" w:rsidRDefault="00EC337B" w:rsidP="00EC337B">
      <w:pPr>
        <w:pStyle w:val="LabStepNumberedLevel2"/>
      </w:pPr>
      <w:r>
        <w:t xml:space="preserve">Copy and paste the following code into the body just below the </w:t>
      </w:r>
      <w:r w:rsidRPr="00EC337B">
        <w:rPr>
          <w:b/>
        </w:rPr>
        <w:t>Add Main Body Content Here</w:t>
      </w:r>
      <w:r>
        <w:t xml:space="preserve"> comment</w:t>
      </w:r>
    </w:p>
    <w:p w14:paraId="2A3840E0" w14:textId="31281C6F" w:rsidR="00EC337B" w:rsidRDefault="00EC337B" w:rsidP="00EC337B">
      <w:pPr>
        <w:pStyle w:val="LabStepCodeBlockLevel2"/>
        <w:rPr>
          <w:color w:val="7F7F7F" w:themeColor="text1" w:themeTint="80"/>
        </w:rPr>
      </w:pPr>
      <w:r w:rsidRPr="00EC337B">
        <w:rPr>
          <w:color w:val="7F7F7F" w:themeColor="text1" w:themeTint="80"/>
        </w:rPr>
        <w:t>&lt;</w:t>
      </w:r>
      <w:r>
        <w:rPr>
          <w:color w:val="7F7F7F" w:themeColor="text1" w:themeTint="80"/>
        </w:rPr>
        <w:t>!-- Add JavaScript Code to Resiz</w:t>
      </w:r>
      <w:r w:rsidRPr="00EC337B">
        <w:rPr>
          <w:color w:val="7F7F7F" w:themeColor="text1" w:themeTint="80"/>
        </w:rPr>
        <w:t>e Page Elements --&gt;</w:t>
      </w:r>
    </w:p>
    <w:p w14:paraId="6AD79727" w14:textId="77777777" w:rsidR="004413ED" w:rsidRPr="00EC337B" w:rsidRDefault="004413ED" w:rsidP="00EC337B">
      <w:pPr>
        <w:pStyle w:val="LabStepCodeBlockLevel2"/>
        <w:rPr>
          <w:color w:val="7F7F7F" w:themeColor="text1" w:themeTint="80"/>
        </w:rPr>
      </w:pPr>
    </w:p>
    <w:p w14:paraId="4B1DA79E" w14:textId="77777777" w:rsidR="00EC337B" w:rsidRDefault="00EC337B" w:rsidP="00EC337B">
      <w:pPr>
        <w:pStyle w:val="LabStepCodeBlockLevel2"/>
      </w:pPr>
      <w:r>
        <w:t>&lt;script&gt;</w:t>
      </w:r>
    </w:p>
    <w:p w14:paraId="5B5CBB4E" w14:textId="77777777" w:rsidR="00EC337B" w:rsidRDefault="00EC337B" w:rsidP="00EC337B">
      <w:pPr>
        <w:pStyle w:val="LabStepCodeBlockLevel2"/>
      </w:pPr>
      <w:r>
        <w:t xml:space="preserve">  $(function () {</w:t>
      </w:r>
    </w:p>
    <w:p w14:paraId="0F8A81F2" w14:textId="77777777" w:rsidR="00EC337B" w:rsidRDefault="00EC337B" w:rsidP="00EC337B">
      <w:pPr>
        <w:pStyle w:val="LabStepCodeBlockLevel2"/>
      </w:pPr>
      <w:r>
        <w:t xml:space="preserve">    var heightBuffer = 12;</w:t>
      </w:r>
    </w:p>
    <w:p w14:paraId="4FA7D5E3" w14:textId="77777777" w:rsidR="00EC337B" w:rsidRDefault="00EC337B" w:rsidP="00EC337B">
      <w:pPr>
        <w:pStyle w:val="LabStepCodeBlockLevel2"/>
      </w:pPr>
      <w:r>
        <w:t xml:space="preserve">    var newHeight = $(window).height() - ($("#banner").height() + heightBuffer);</w:t>
      </w:r>
    </w:p>
    <w:p w14:paraId="74C54F69" w14:textId="77777777" w:rsidR="00EC337B" w:rsidRDefault="00EC337B" w:rsidP="00EC337B">
      <w:pPr>
        <w:pStyle w:val="LabStepCodeBlockLevel2"/>
      </w:pPr>
      <w:r>
        <w:t xml:space="preserve">    $("#content-box").height(newHeight);</w:t>
      </w:r>
    </w:p>
    <w:p w14:paraId="50846934" w14:textId="77777777" w:rsidR="00EC337B" w:rsidRDefault="00EC337B" w:rsidP="00EC337B">
      <w:pPr>
        <w:pStyle w:val="LabStepCodeBlockLevel2"/>
      </w:pPr>
      <w:r>
        <w:t xml:space="preserve">    $("#embedContainer").height(newHeight);</w:t>
      </w:r>
    </w:p>
    <w:p w14:paraId="02C4C5B0" w14:textId="77777777" w:rsidR="00EC337B" w:rsidRDefault="00EC337B" w:rsidP="00EC337B">
      <w:pPr>
        <w:pStyle w:val="LabStepCodeBlockLevel2"/>
      </w:pPr>
      <w:r>
        <w:t xml:space="preserve">    $(window).resize(function () {</w:t>
      </w:r>
    </w:p>
    <w:p w14:paraId="51E0A397" w14:textId="77777777" w:rsidR="00EC337B" w:rsidRDefault="00EC337B" w:rsidP="00EC337B">
      <w:pPr>
        <w:pStyle w:val="LabStepCodeBlockLevel2"/>
      </w:pPr>
      <w:r>
        <w:t xml:space="preserve">      var newHeight = $(window).height() - ($("#banner").height() + heightBuffer);</w:t>
      </w:r>
    </w:p>
    <w:p w14:paraId="31F0A99B" w14:textId="77777777" w:rsidR="00EC337B" w:rsidRDefault="00EC337B" w:rsidP="00EC337B">
      <w:pPr>
        <w:pStyle w:val="LabStepCodeBlockLevel2"/>
      </w:pPr>
      <w:r>
        <w:t xml:space="preserve">      $("#content-box").height(newHeight);</w:t>
      </w:r>
    </w:p>
    <w:p w14:paraId="78A7704E" w14:textId="77777777" w:rsidR="00EC337B" w:rsidRDefault="00EC337B" w:rsidP="00EC337B">
      <w:pPr>
        <w:pStyle w:val="LabStepCodeBlockLevel2"/>
      </w:pPr>
      <w:r>
        <w:t xml:space="preserve">      $("#embedContainer").height(newHeight);</w:t>
      </w:r>
    </w:p>
    <w:p w14:paraId="4A8C47BD" w14:textId="77777777" w:rsidR="00EC337B" w:rsidRDefault="00EC337B" w:rsidP="00EC337B">
      <w:pPr>
        <w:pStyle w:val="LabStepCodeBlockLevel2"/>
      </w:pPr>
      <w:r>
        <w:t xml:space="preserve">    });</w:t>
      </w:r>
    </w:p>
    <w:p w14:paraId="02A8EA9E" w14:textId="77777777" w:rsidR="00EC337B" w:rsidRDefault="00EC337B" w:rsidP="00EC337B">
      <w:pPr>
        <w:pStyle w:val="LabStepCodeBlockLevel2"/>
      </w:pPr>
      <w:r>
        <w:t xml:space="preserve">  });</w:t>
      </w:r>
    </w:p>
    <w:p w14:paraId="26CBC04C" w14:textId="6BCEA249" w:rsidR="00EC337B" w:rsidRDefault="00EC337B" w:rsidP="00EC337B">
      <w:pPr>
        <w:pStyle w:val="LabStepCodeBlockLevel2"/>
      </w:pPr>
      <w:r>
        <w:t>&lt;/script&gt;</w:t>
      </w:r>
    </w:p>
    <w:p w14:paraId="14EE8C58" w14:textId="259DAB62" w:rsidR="005F22AC" w:rsidRDefault="005F22AC" w:rsidP="005F22AC">
      <w:pPr>
        <w:pStyle w:val="LabStepNumberedLevel2"/>
      </w:pPr>
      <w:r>
        <w:t xml:space="preserve">Save your changes and close </w:t>
      </w:r>
      <w:r w:rsidRPr="00FC3A78">
        <w:rPr>
          <w:b/>
        </w:rPr>
        <w:t>_</w:t>
      </w:r>
      <w:proofErr w:type="spellStart"/>
      <w:r w:rsidRPr="00FC3A78">
        <w:rPr>
          <w:b/>
        </w:rPr>
        <w:t>Layouts.cshtml</w:t>
      </w:r>
      <w:proofErr w:type="spellEnd"/>
      <w:r>
        <w:t>.</w:t>
      </w:r>
    </w:p>
    <w:p w14:paraId="35A4C3B8" w14:textId="77777777" w:rsidR="005F22AC" w:rsidRDefault="005F22AC" w:rsidP="005F22AC">
      <w:pPr>
        <w:pStyle w:val="LabStepNumbered"/>
      </w:pPr>
      <w:r>
        <w:t xml:space="preserve">Modify the </w:t>
      </w:r>
      <w:r w:rsidRPr="00020CF9">
        <w:rPr>
          <w:b/>
        </w:rPr>
        <w:t>Sites.css</w:t>
      </w:r>
      <w:r>
        <w:t xml:space="preserve"> file with a set of custom CSS styles.</w:t>
      </w:r>
    </w:p>
    <w:p w14:paraId="0CF536B9" w14:textId="77777777" w:rsidR="005F22AC" w:rsidRDefault="005F22AC" w:rsidP="005F22AC">
      <w:pPr>
        <w:pStyle w:val="LabStepNumberedLevel2"/>
      </w:pPr>
      <w:r>
        <w:t xml:space="preserve">Using Windows Explorer, locate the snippet file named </w:t>
      </w:r>
      <w:r w:rsidRPr="00020CF9">
        <w:rPr>
          <w:b/>
        </w:rPr>
        <w:t>Site.css.txt</w:t>
      </w:r>
      <w:r>
        <w:t xml:space="preserve"> in the </w:t>
      </w:r>
      <w:r w:rsidRPr="00020CF9">
        <w:rPr>
          <w:b/>
        </w:rPr>
        <w:t>Students</w:t>
      </w:r>
      <w:r>
        <w:t xml:space="preserve"> at the following location.</w:t>
      </w:r>
    </w:p>
    <w:p w14:paraId="3641189F" w14:textId="025397D9" w:rsidR="005F22AC" w:rsidRDefault="000C12CC" w:rsidP="005F22AC">
      <w:pPr>
        <w:pStyle w:val="LabStepCodeBlockLevel2"/>
      </w:pPr>
      <w:r w:rsidRPr="00EC337B">
        <w:t>C:\Student\Modules</w:t>
      </w:r>
      <w:r w:rsidR="0081516F">
        <w:t>\</w:t>
      </w:r>
      <w:r w:rsidR="0081516F" w:rsidRPr="0081516F">
        <w:t>03_PowerBiEmbedding\Lab</w:t>
      </w:r>
      <w:r w:rsidR="0081516F">
        <w:t>\</w:t>
      </w:r>
      <w:r w:rsidRPr="00EC337B">
        <w:t>Snippets</w:t>
      </w:r>
      <w:r w:rsidR="005F22AC">
        <w:t>\</w:t>
      </w:r>
      <w:r w:rsidR="005F22AC" w:rsidRPr="00020CF9">
        <w:t>Site.css.txt</w:t>
      </w:r>
    </w:p>
    <w:p w14:paraId="7A5A5530" w14:textId="77777777" w:rsidR="005F22AC" w:rsidRDefault="005F22AC" w:rsidP="005F22AC">
      <w:pPr>
        <w:pStyle w:val="LabStepNumberedLevel2"/>
      </w:pPr>
      <w:r>
        <w:t xml:space="preserve">Double click on </w:t>
      </w:r>
      <w:r w:rsidRPr="00020CF9">
        <w:rPr>
          <w:b/>
        </w:rPr>
        <w:t>Site.css.txt</w:t>
      </w:r>
      <w:r>
        <w:t xml:space="preserve"> to open it in Notepad.</w:t>
      </w:r>
    </w:p>
    <w:p w14:paraId="1D7A6ECF" w14:textId="0BFAE8EF" w:rsidR="005F22AC" w:rsidRDefault="005F22AC" w:rsidP="000E67F1">
      <w:pPr>
        <w:pStyle w:val="LabStepNumberedLevel2"/>
      </w:pPr>
      <w:r>
        <w:t xml:space="preserve">Select all the CSS code inside </w:t>
      </w:r>
      <w:r w:rsidRPr="00A862A0">
        <w:rPr>
          <w:b/>
        </w:rPr>
        <w:t>Site.css.txt</w:t>
      </w:r>
      <w:r w:rsidR="00A862A0" w:rsidRPr="00A862A0">
        <w:rPr>
          <w:b/>
        </w:rPr>
        <w:t xml:space="preserve">, </w:t>
      </w:r>
      <w:r>
        <w:t>c</w:t>
      </w:r>
      <w:r w:rsidR="00A862A0">
        <w:t>opy it to the Windows clipboard and r</w:t>
      </w:r>
      <w:r>
        <w:t>eturn to Visual Studio.</w:t>
      </w:r>
    </w:p>
    <w:p w14:paraId="7CF9CB25" w14:textId="77777777" w:rsidR="005F22AC" w:rsidRDefault="005F22AC" w:rsidP="005F22AC">
      <w:pPr>
        <w:pStyle w:val="LabStepNumberedLevel2"/>
      </w:pPr>
      <w:r>
        <w:lastRenderedPageBreak/>
        <w:t xml:space="preserve">In Solution Explorer, expand the </w:t>
      </w:r>
      <w:r>
        <w:rPr>
          <w:b/>
        </w:rPr>
        <w:t>Content</w:t>
      </w:r>
      <w:r w:rsidRPr="00051DC0">
        <w:rPr>
          <w:b/>
        </w:rPr>
        <w:t xml:space="preserve"> </w:t>
      </w:r>
      <w:r>
        <w:t xml:space="preserve">folder and then double-click on </w:t>
      </w:r>
      <w:r>
        <w:rPr>
          <w:b/>
        </w:rPr>
        <w:t>Sites</w:t>
      </w:r>
      <w:r w:rsidRPr="00051DC0">
        <w:rPr>
          <w:b/>
        </w:rPr>
        <w:t>.c</w:t>
      </w:r>
      <w:r>
        <w:rPr>
          <w:b/>
        </w:rPr>
        <w:t>s</w:t>
      </w:r>
      <w:r w:rsidRPr="00051DC0">
        <w:rPr>
          <w:b/>
        </w:rPr>
        <w:t>s</w:t>
      </w:r>
      <w:r>
        <w:t xml:space="preserve"> open it in an editor window.</w:t>
      </w:r>
    </w:p>
    <w:p w14:paraId="15F34361" w14:textId="6DE57E1A" w:rsidR="005F22AC" w:rsidRDefault="00151637" w:rsidP="005F22AC">
      <w:pPr>
        <w:pStyle w:val="LabStepScreenshotLevel2"/>
      </w:pPr>
      <w:r>
        <w:drawing>
          <wp:inline distT="0" distB="0" distL="0" distR="0" wp14:anchorId="5CDECDDD" wp14:editId="438FCF5C">
            <wp:extent cx="1580606" cy="1774276"/>
            <wp:effectExtent l="19050" t="19050" r="19685" b="1651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216" cy="17794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6899C5" w14:textId="39EED3E1" w:rsidR="005F22AC" w:rsidRDefault="005F22AC" w:rsidP="000E67F1">
      <w:pPr>
        <w:pStyle w:val="LabStepNumberedLevel2"/>
      </w:pPr>
      <w:r>
        <w:t xml:space="preserve">Delete all the existing content from </w:t>
      </w:r>
      <w:r w:rsidRPr="00A862A0">
        <w:rPr>
          <w:b/>
        </w:rPr>
        <w:t>Sites.css</w:t>
      </w:r>
      <w:r w:rsidR="00A862A0">
        <w:t xml:space="preserve"> and p</w:t>
      </w:r>
      <w:r>
        <w:t xml:space="preserve">aste </w:t>
      </w:r>
      <w:r w:rsidR="00A862A0">
        <w:t xml:space="preserve">in </w:t>
      </w:r>
      <w:r>
        <w:t xml:space="preserve">the content </w:t>
      </w:r>
      <w:r w:rsidR="00EC5386">
        <w:t xml:space="preserve">from </w:t>
      </w:r>
      <w:r>
        <w:t>the Windows clipboard.</w:t>
      </w:r>
    </w:p>
    <w:p w14:paraId="34E008F0" w14:textId="77777777" w:rsidR="005F22AC" w:rsidRDefault="005F22AC" w:rsidP="005F22AC">
      <w:pPr>
        <w:pStyle w:val="LabStepNumberedLevel2"/>
      </w:pPr>
      <w:r>
        <w:t xml:space="preserve">Save your changes and close </w:t>
      </w:r>
      <w:r w:rsidRPr="00020CF9">
        <w:rPr>
          <w:b/>
        </w:rPr>
        <w:t>Sites.css</w:t>
      </w:r>
      <w:r>
        <w:t>.</w:t>
      </w:r>
    </w:p>
    <w:p w14:paraId="667968B7" w14:textId="5443A294" w:rsidR="00A862A0" w:rsidRDefault="00A862A0" w:rsidP="00A862A0">
      <w:pPr>
        <w:pStyle w:val="LabStepNumbered"/>
      </w:pPr>
      <w:r>
        <w:t xml:space="preserve">Add a new image named </w:t>
      </w:r>
      <w:r w:rsidRPr="00A862A0">
        <w:rPr>
          <w:b/>
        </w:rPr>
        <w:t>background.jpg</w:t>
      </w:r>
      <w:r>
        <w:t xml:space="preserve"> to the project to provide a page background.</w:t>
      </w:r>
    </w:p>
    <w:p w14:paraId="1627317D" w14:textId="164705A5" w:rsidR="00A862A0" w:rsidRDefault="00A862A0" w:rsidP="00A862A0">
      <w:pPr>
        <w:pStyle w:val="LabStepNumberedLevel2"/>
      </w:pPr>
      <w:r>
        <w:t xml:space="preserve">Using Windows Explorer, locate the file named </w:t>
      </w:r>
      <w:r w:rsidRPr="00A862A0">
        <w:rPr>
          <w:b/>
        </w:rPr>
        <w:t>background.jpg</w:t>
      </w:r>
      <w:r>
        <w:t xml:space="preserve"> in the </w:t>
      </w:r>
      <w:r w:rsidRPr="003E378E">
        <w:rPr>
          <w:b/>
        </w:rPr>
        <w:t>Students</w:t>
      </w:r>
      <w:r>
        <w:t xml:space="preserve"> folder at the following location.</w:t>
      </w:r>
    </w:p>
    <w:p w14:paraId="2DF8B7DA" w14:textId="1FCBBECB" w:rsidR="00A862A0" w:rsidRDefault="00A862A0" w:rsidP="00A862A0">
      <w:pPr>
        <w:pStyle w:val="LabStepCodeBlockLevel2"/>
      </w:pPr>
      <w:r w:rsidRPr="00EC337B">
        <w:t>C:\Student\Modules\</w:t>
      </w:r>
      <w:r w:rsidR="0081516F" w:rsidRPr="0081516F">
        <w:t>03_PowerBiEmbedding\Lab</w:t>
      </w:r>
      <w:r w:rsidRPr="00EC337B">
        <w:t>\</w:t>
      </w:r>
      <w:r w:rsidRPr="00FC3A78">
        <w:t>StarterFiles</w:t>
      </w:r>
      <w:r>
        <w:t>\background.jpg</w:t>
      </w:r>
    </w:p>
    <w:p w14:paraId="71D89258" w14:textId="59C4F446" w:rsidR="00A862A0" w:rsidRDefault="00A862A0" w:rsidP="00A862A0">
      <w:pPr>
        <w:pStyle w:val="LabStepNumberedLevel2"/>
      </w:pPr>
      <w:r>
        <w:t xml:space="preserve">In Solution Explorer, create a new folder named </w:t>
      </w:r>
      <w:proofErr w:type="spellStart"/>
      <w:r w:rsidRPr="00A862A0">
        <w:rPr>
          <w:b/>
        </w:rPr>
        <w:t>img</w:t>
      </w:r>
      <w:proofErr w:type="spellEnd"/>
      <w:r>
        <w:t xml:space="preserve"> inside the </w:t>
      </w:r>
      <w:r w:rsidRPr="00A862A0">
        <w:rPr>
          <w:b/>
        </w:rPr>
        <w:t>Contents</w:t>
      </w:r>
      <w:r>
        <w:t xml:space="preserve"> folder.</w:t>
      </w:r>
    </w:p>
    <w:p w14:paraId="73DC06BB" w14:textId="7C72D7D8" w:rsidR="00A862A0" w:rsidRDefault="00A862A0" w:rsidP="00A862A0">
      <w:pPr>
        <w:pStyle w:val="LabStepNumberedLevel2"/>
      </w:pPr>
      <w:r>
        <w:t xml:space="preserve">Copy the file </w:t>
      </w:r>
      <w:r w:rsidRPr="00EC5386">
        <w:rPr>
          <w:b/>
        </w:rPr>
        <w:t>background.jpg</w:t>
      </w:r>
      <w:r>
        <w:t xml:space="preserve"> into the </w:t>
      </w:r>
      <w:proofErr w:type="spellStart"/>
      <w:r w:rsidRPr="00A862A0">
        <w:rPr>
          <w:b/>
        </w:rPr>
        <w:t>img</w:t>
      </w:r>
      <w:proofErr w:type="spellEnd"/>
      <w:r>
        <w:t xml:space="preserve"> folder.</w:t>
      </w:r>
    </w:p>
    <w:p w14:paraId="5CCF67B0" w14:textId="433D67AD" w:rsidR="00A862A0" w:rsidRDefault="00A862A0" w:rsidP="00A862A0">
      <w:pPr>
        <w:pStyle w:val="LabStepScreenshotLevel2"/>
      </w:pPr>
      <w:r>
        <w:drawing>
          <wp:inline distT="0" distB="0" distL="0" distR="0" wp14:anchorId="4A49E2ED" wp14:editId="6397E08A">
            <wp:extent cx="2602000" cy="1227909"/>
            <wp:effectExtent l="19050" t="19050" r="27305" b="10795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4" b="1"/>
                    <a:stretch/>
                  </pic:blipFill>
                  <pic:spPr bwMode="auto">
                    <a:xfrm>
                      <a:off x="0" y="0"/>
                      <a:ext cx="2641467" cy="12465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3A805" w14:textId="23B09D6D" w:rsidR="005F22AC" w:rsidRDefault="005F22AC" w:rsidP="005F22AC">
      <w:pPr>
        <w:pStyle w:val="LabStepNumbered"/>
      </w:pPr>
      <w:r>
        <w:t xml:space="preserve">Add a </w:t>
      </w:r>
      <w:r w:rsidRPr="003E378E">
        <w:rPr>
          <w:b/>
        </w:rPr>
        <w:t>favicon.ico</w:t>
      </w:r>
      <w:r>
        <w:t xml:space="preserve"> file to the root folder of the </w:t>
      </w:r>
      <w:proofErr w:type="spellStart"/>
      <w:r w:rsidR="00713604">
        <w:rPr>
          <w:b/>
        </w:rPr>
        <w:t>AppOwnsDataApp</w:t>
      </w:r>
      <w:proofErr w:type="spellEnd"/>
      <w:r w:rsidR="00D77815" w:rsidRPr="00D77815">
        <w:rPr>
          <w:b/>
        </w:rPr>
        <w:t xml:space="preserve"> </w:t>
      </w:r>
      <w:r>
        <w:t>project.</w:t>
      </w:r>
    </w:p>
    <w:p w14:paraId="1A119093" w14:textId="77777777" w:rsidR="005F22AC" w:rsidRDefault="005F22AC" w:rsidP="005F22AC">
      <w:pPr>
        <w:pStyle w:val="LabStepNumberedLevel2"/>
      </w:pPr>
      <w:r>
        <w:t xml:space="preserve">Using Windows Explorer, locate the file named </w:t>
      </w:r>
      <w:proofErr w:type="spellStart"/>
      <w:r w:rsidRPr="003E378E">
        <w:rPr>
          <w:b/>
        </w:rPr>
        <w:t>favicon.icon</w:t>
      </w:r>
      <w:proofErr w:type="spellEnd"/>
      <w:r>
        <w:t xml:space="preserve"> in the </w:t>
      </w:r>
      <w:r w:rsidRPr="003E378E">
        <w:rPr>
          <w:b/>
        </w:rPr>
        <w:t>Students</w:t>
      </w:r>
      <w:r>
        <w:t xml:space="preserve"> folder at the following location.</w:t>
      </w:r>
    </w:p>
    <w:p w14:paraId="2EE41931" w14:textId="49F18D32" w:rsidR="005F22AC" w:rsidRDefault="00A862A0" w:rsidP="005F22AC">
      <w:pPr>
        <w:pStyle w:val="LabStepCodeBlockLevel2"/>
      </w:pPr>
      <w:r w:rsidRPr="00EC337B">
        <w:t>C:\Student\Modules\</w:t>
      </w:r>
      <w:r w:rsidR="0081516F" w:rsidRPr="0081516F">
        <w:t>03_PowerBiEmbedding\Lab</w:t>
      </w:r>
      <w:r w:rsidRPr="00EC337B">
        <w:t>\</w:t>
      </w:r>
      <w:r w:rsidR="005F22AC" w:rsidRPr="00FC3A78">
        <w:t>StarterFiles</w:t>
      </w:r>
      <w:r w:rsidR="005F22AC">
        <w:t>\</w:t>
      </w:r>
      <w:r w:rsidR="005F22AC" w:rsidRPr="00FC3A78">
        <w:t>favicon.ico</w:t>
      </w:r>
    </w:p>
    <w:p w14:paraId="7FA732B5" w14:textId="77777777" w:rsidR="005F22AC" w:rsidRDefault="005F22AC" w:rsidP="005F22AC">
      <w:pPr>
        <w:pStyle w:val="LabStepNumberedLevel2"/>
      </w:pPr>
      <w:r>
        <w:t xml:space="preserve">Copy the file named </w:t>
      </w:r>
      <w:r w:rsidRPr="003E378E">
        <w:rPr>
          <w:b/>
        </w:rPr>
        <w:t>favicon.ico</w:t>
      </w:r>
      <w:r>
        <w:t xml:space="preserve"> to the root folder of your project.</w:t>
      </w:r>
    </w:p>
    <w:p w14:paraId="4C5135A6" w14:textId="4C280875" w:rsidR="005F22AC" w:rsidRDefault="00A862A0" w:rsidP="005F22AC">
      <w:pPr>
        <w:pStyle w:val="LabStepScreenshotLevel2"/>
      </w:pPr>
      <w:r>
        <w:drawing>
          <wp:inline distT="0" distB="0" distL="0" distR="0" wp14:anchorId="09F712CD" wp14:editId="2A8CE155">
            <wp:extent cx="2043358" cy="2076994"/>
            <wp:effectExtent l="19050" t="19050" r="14605" b="1905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503" cy="21056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8410B9" w14:textId="069F8CCB" w:rsidR="005F22AC" w:rsidRDefault="005F22AC" w:rsidP="005F22AC">
      <w:pPr>
        <w:pStyle w:val="LabStepNumbered"/>
      </w:pPr>
      <w:r>
        <w:lastRenderedPageBreak/>
        <w:t xml:space="preserve">Test out the </w:t>
      </w:r>
      <w:proofErr w:type="spellStart"/>
      <w:r w:rsidR="00713604">
        <w:rPr>
          <w:b/>
        </w:rPr>
        <w:t>AppOwnsDataApp</w:t>
      </w:r>
      <w:proofErr w:type="spellEnd"/>
      <w:r w:rsidR="00D77815" w:rsidRPr="00D77815">
        <w:rPr>
          <w:b/>
        </w:rPr>
        <w:t xml:space="preserve"> </w:t>
      </w:r>
      <w:r w:rsidR="00574E19">
        <w:t>p</w:t>
      </w:r>
      <w:r>
        <w:t xml:space="preserve">roject using the Visual Studio </w:t>
      </w:r>
      <w:r w:rsidR="00D31743">
        <w:t>d</w:t>
      </w:r>
      <w:r>
        <w:t>ebugger</w:t>
      </w:r>
    </w:p>
    <w:p w14:paraId="7F8266DD" w14:textId="77777777" w:rsidR="005F22AC" w:rsidRDefault="005F22AC" w:rsidP="005F22AC">
      <w:pPr>
        <w:pStyle w:val="LabStepNumberedLevel2"/>
      </w:pPr>
      <w:r>
        <w:t xml:space="preserve">Press the </w:t>
      </w:r>
      <w:r w:rsidRPr="00B8416D">
        <w:rPr>
          <w:b/>
        </w:rPr>
        <w:t>{F5}</w:t>
      </w:r>
      <w:r>
        <w:t xml:space="preserve"> key to start up the project in the Visual Studio debugger.</w:t>
      </w:r>
    </w:p>
    <w:p w14:paraId="48B12E6F" w14:textId="77777777" w:rsidR="005F22AC" w:rsidRDefault="005F22AC" w:rsidP="005F22AC">
      <w:pPr>
        <w:pStyle w:val="LabStepNumberedLevel2"/>
      </w:pPr>
      <w:r>
        <w:t>When the project starts, the home page should load in the browser and match the following screenshot.</w:t>
      </w:r>
    </w:p>
    <w:p w14:paraId="504F45CB" w14:textId="0C000BD0" w:rsidR="005F22AC" w:rsidRDefault="00045241" w:rsidP="005F22AC">
      <w:pPr>
        <w:pStyle w:val="LabStepScreenshotLevel2"/>
      </w:pPr>
      <w:r>
        <w:drawing>
          <wp:inline distT="0" distB="0" distL="0" distR="0" wp14:anchorId="101F510B" wp14:editId="1C507690">
            <wp:extent cx="3417689" cy="1069788"/>
            <wp:effectExtent l="19050" t="19050" r="11430" b="165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960" cy="10858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EAB542" w14:textId="57CB4C46" w:rsidR="0063636F" w:rsidRDefault="0063636F" w:rsidP="0063636F">
      <w:pPr>
        <w:pStyle w:val="LabStepNumberedLevel2"/>
      </w:pPr>
      <w:r>
        <w:t>Close the browser, return to Visual Studio and stop the debugger.</w:t>
      </w:r>
    </w:p>
    <w:p w14:paraId="0F7B930D" w14:textId="2D7F619A" w:rsidR="00574E19" w:rsidRDefault="00574E19" w:rsidP="00574E19">
      <w:pPr>
        <w:pStyle w:val="LabExerciseCallout"/>
      </w:pPr>
      <w:r>
        <w:t xml:space="preserve">Note that the navigation links on the top navigation menu are not working yet. Over the next few exercises, </w:t>
      </w:r>
      <w:r w:rsidR="002D2B1B">
        <w:t>y</w:t>
      </w:r>
      <w:r>
        <w:t xml:space="preserve">ou will add </w:t>
      </w:r>
      <w:r w:rsidR="002D2B1B">
        <w:t xml:space="preserve">MVC </w:t>
      </w:r>
      <w:r>
        <w:t xml:space="preserve">action methods and </w:t>
      </w:r>
      <w:r w:rsidR="002D2B1B">
        <w:t xml:space="preserve">razor </w:t>
      </w:r>
      <w:r>
        <w:t xml:space="preserve">views to implement </w:t>
      </w:r>
      <w:r w:rsidR="002D2B1B">
        <w:t xml:space="preserve">Power BI embedding behavior </w:t>
      </w:r>
      <w:r>
        <w:t xml:space="preserve">behind </w:t>
      </w:r>
      <w:r w:rsidR="00EC5386">
        <w:t xml:space="preserve">each of </w:t>
      </w:r>
      <w:r>
        <w:t>these navigation links.</w:t>
      </w:r>
    </w:p>
    <w:p w14:paraId="144D7E82" w14:textId="6947AE84" w:rsidR="00FE6C41" w:rsidRDefault="00162656" w:rsidP="00FE6C41">
      <w:pPr>
        <w:pStyle w:val="Heading3"/>
      </w:pPr>
      <w:r>
        <w:t xml:space="preserve">Exercise </w:t>
      </w:r>
      <w:r w:rsidR="0081516F">
        <w:t>3</w:t>
      </w:r>
      <w:r w:rsidR="00FE6C41">
        <w:t xml:space="preserve">: </w:t>
      </w:r>
      <w:r w:rsidR="00160C95">
        <w:t xml:space="preserve">Embedding Your First </w:t>
      </w:r>
      <w:r w:rsidR="002D2B1B">
        <w:t xml:space="preserve">Power BI </w:t>
      </w:r>
      <w:r w:rsidR="00160C95">
        <w:t>Report</w:t>
      </w:r>
    </w:p>
    <w:p w14:paraId="7BFAFBBE" w14:textId="47ECB485" w:rsidR="00FE6C41" w:rsidRDefault="00FE6C41" w:rsidP="00FE6C41">
      <w:pPr>
        <w:pStyle w:val="LabExerciseLeadIn"/>
      </w:pPr>
      <w:r>
        <w:t xml:space="preserve">In this </w:t>
      </w:r>
      <w:r w:rsidR="00162656">
        <w:t>exercise</w:t>
      </w:r>
      <w:r w:rsidR="00EC5386">
        <w:t>, you will create an</w:t>
      </w:r>
      <w:r w:rsidR="002D2B1B">
        <w:t xml:space="preserve"> action method and a razor view named </w:t>
      </w:r>
      <w:r w:rsidR="002D2B1B" w:rsidRPr="00EC5386">
        <w:rPr>
          <w:b/>
        </w:rPr>
        <w:t>Report</w:t>
      </w:r>
      <w:r w:rsidR="002D2B1B">
        <w:t xml:space="preserve"> which will embed a Power BI report.</w:t>
      </w:r>
    </w:p>
    <w:p w14:paraId="791DBF69" w14:textId="2A445052" w:rsidR="00860259" w:rsidRDefault="002D2B1B" w:rsidP="00860259">
      <w:pPr>
        <w:pStyle w:val="LabStepNumbered"/>
        <w:numPr>
          <w:ilvl w:val="0"/>
          <w:numId w:val="32"/>
        </w:numPr>
      </w:pPr>
      <w:r>
        <w:t xml:space="preserve">Modify the project’s </w:t>
      </w:r>
      <w:proofErr w:type="spellStart"/>
      <w:r w:rsidR="00860259" w:rsidRPr="002D2B1B">
        <w:rPr>
          <w:b/>
        </w:rPr>
        <w:t>web.config</w:t>
      </w:r>
      <w:proofErr w:type="spellEnd"/>
      <w:r>
        <w:t xml:space="preserve"> file to add </w:t>
      </w:r>
      <w:proofErr w:type="spellStart"/>
      <w:r w:rsidRPr="002D2B1B">
        <w:rPr>
          <w:b/>
        </w:rPr>
        <w:t>appSetting</w:t>
      </w:r>
      <w:proofErr w:type="spellEnd"/>
      <w:r>
        <w:t xml:space="preserve"> values for the required configuration data.</w:t>
      </w:r>
    </w:p>
    <w:p w14:paraId="2903C8A4" w14:textId="0DC58A5E" w:rsidR="00396198" w:rsidRDefault="00396198" w:rsidP="00396198">
      <w:pPr>
        <w:pStyle w:val="LabStepNumberedLevel2"/>
        <w:numPr>
          <w:ilvl w:val="1"/>
          <w:numId w:val="32"/>
        </w:numPr>
      </w:pPr>
      <w:r>
        <w:t xml:space="preserve">Open the </w:t>
      </w:r>
      <w:proofErr w:type="spellStart"/>
      <w:r w:rsidR="002D2B1B" w:rsidRPr="002D2B1B">
        <w:rPr>
          <w:b/>
        </w:rPr>
        <w:t>web.config</w:t>
      </w:r>
      <w:proofErr w:type="spellEnd"/>
      <w:r w:rsidR="002D2B1B">
        <w:t xml:space="preserve"> file located at the root of the </w:t>
      </w:r>
      <w:proofErr w:type="spellStart"/>
      <w:r w:rsidR="00CE5501">
        <w:rPr>
          <w:b/>
        </w:rPr>
        <w:t>AppOwnsDataApp</w:t>
      </w:r>
      <w:proofErr w:type="spellEnd"/>
      <w:r w:rsidR="002D2B1B">
        <w:t xml:space="preserve"> project.</w:t>
      </w:r>
    </w:p>
    <w:p w14:paraId="21DBB524" w14:textId="0B3BF857" w:rsidR="00396198" w:rsidRDefault="00186C49" w:rsidP="00860259">
      <w:pPr>
        <w:pStyle w:val="LabStepScreenshotLevel2"/>
      </w:pPr>
      <w:r>
        <w:drawing>
          <wp:inline distT="0" distB="0" distL="0" distR="0" wp14:anchorId="421B0CCC" wp14:editId="74AEA7C0">
            <wp:extent cx="1343532" cy="1541929"/>
            <wp:effectExtent l="19050" t="19050" r="28575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1" t="21511"/>
                    <a:stretch/>
                  </pic:blipFill>
                  <pic:spPr bwMode="auto">
                    <a:xfrm>
                      <a:off x="0" y="0"/>
                      <a:ext cx="1383084" cy="158732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F518A" w14:textId="635423F6" w:rsidR="002D2B1B" w:rsidRDefault="002D2B1B" w:rsidP="002D2B1B">
      <w:pPr>
        <w:pStyle w:val="LabExerciseCallout"/>
      </w:pPr>
      <w:r>
        <w:t xml:space="preserve">Make sure you open the </w:t>
      </w:r>
      <w:proofErr w:type="spellStart"/>
      <w:r w:rsidRPr="002D2B1B">
        <w:rPr>
          <w:b/>
        </w:rPr>
        <w:t>web.config</w:t>
      </w:r>
      <w:proofErr w:type="spellEnd"/>
      <w:r>
        <w:t xml:space="preserve"> file located at the root of the project and not the </w:t>
      </w:r>
      <w:proofErr w:type="spellStart"/>
      <w:r w:rsidRPr="002D2B1B">
        <w:rPr>
          <w:b/>
        </w:rPr>
        <w:t>web.config</w:t>
      </w:r>
      <w:proofErr w:type="spellEnd"/>
      <w:r>
        <w:t xml:space="preserve"> file inside the </w:t>
      </w:r>
      <w:r w:rsidRPr="002D2B1B">
        <w:rPr>
          <w:b/>
        </w:rPr>
        <w:t>Views</w:t>
      </w:r>
      <w:r>
        <w:t xml:space="preserve"> folder.</w:t>
      </w:r>
    </w:p>
    <w:p w14:paraId="111EA28C" w14:textId="53991B1C" w:rsidR="000863BB" w:rsidRDefault="002D2B1B" w:rsidP="000863BB">
      <w:pPr>
        <w:pStyle w:val="LabStepNumberedLevel2"/>
      </w:pPr>
      <w:r>
        <w:t xml:space="preserve">Locate the </w:t>
      </w:r>
      <w:r w:rsidR="00AA688B" w:rsidRPr="00AA688B">
        <w:rPr>
          <w:b/>
        </w:rPr>
        <w:t>&lt;</w:t>
      </w:r>
      <w:proofErr w:type="spellStart"/>
      <w:r w:rsidRPr="00AA688B">
        <w:rPr>
          <w:b/>
        </w:rPr>
        <w:t>appSettings</w:t>
      </w:r>
      <w:proofErr w:type="spellEnd"/>
      <w:r w:rsidR="00AA688B" w:rsidRPr="00AA688B">
        <w:rPr>
          <w:b/>
        </w:rPr>
        <w:t>&gt;</w:t>
      </w:r>
      <w:r>
        <w:t xml:space="preserve"> </w:t>
      </w:r>
      <w:r w:rsidR="00AA688B">
        <w:t xml:space="preserve">element </w:t>
      </w:r>
      <w:r>
        <w:t xml:space="preserve">at the top of </w:t>
      </w:r>
      <w:proofErr w:type="spellStart"/>
      <w:r w:rsidRPr="002D2B1B">
        <w:rPr>
          <w:b/>
        </w:rPr>
        <w:t>web.config</w:t>
      </w:r>
      <w:proofErr w:type="spellEnd"/>
      <w:r>
        <w:t>.</w:t>
      </w:r>
    </w:p>
    <w:p w14:paraId="36083F91" w14:textId="7E09FDB1" w:rsidR="00860259" w:rsidRDefault="002D2B1B" w:rsidP="002D2B1B">
      <w:pPr>
        <w:pStyle w:val="LabStepNumberedLevel2"/>
      </w:pPr>
      <w:r>
        <w:t xml:space="preserve">Add a few blank lines just after the </w:t>
      </w:r>
      <w:r w:rsidRPr="002D2B1B">
        <w:rPr>
          <w:b/>
        </w:rPr>
        <w:t>&lt;</w:t>
      </w:r>
      <w:proofErr w:type="spellStart"/>
      <w:r w:rsidRPr="002D2B1B">
        <w:rPr>
          <w:b/>
        </w:rPr>
        <w:t>appSettings</w:t>
      </w:r>
      <w:proofErr w:type="spellEnd"/>
      <w:r w:rsidRPr="002D2B1B">
        <w:rPr>
          <w:b/>
        </w:rPr>
        <w:t>&gt;</w:t>
      </w:r>
      <w:r>
        <w:t xml:space="preserve"> </w:t>
      </w:r>
      <w:r w:rsidR="00AA688B">
        <w:t xml:space="preserve">element </w:t>
      </w:r>
      <w:r>
        <w:t>opening tag.</w:t>
      </w:r>
    </w:p>
    <w:p w14:paraId="21C52B36" w14:textId="565A15EA" w:rsidR="00860259" w:rsidRDefault="00396198" w:rsidP="00396198">
      <w:pPr>
        <w:pStyle w:val="LabStepScreenshotLevel2"/>
      </w:pPr>
      <w:r>
        <w:drawing>
          <wp:inline distT="0" distB="0" distL="0" distR="0" wp14:anchorId="79B8FB4F" wp14:editId="4C7640A9">
            <wp:extent cx="3245781" cy="778373"/>
            <wp:effectExtent l="19050" t="19050" r="12065" b="22225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90"/>
                    <a:stretch/>
                  </pic:blipFill>
                  <pic:spPr bwMode="auto">
                    <a:xfrm>
                      <a:off x="0" y="0"/>
                      <a:ext cx="3246120" cy="77845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9C686" w14:textId="0FA680A3" w:rsidR="00860259" w:rsidRDefault="00AA688B" w:rsidP="00860259">
      <w:pPr>
        <w:pStyle w:val="LabStepNumberedLevel2"/>
      </w:pPr>
      <w:r>
        <w:t xml:space="preserve">Copy and paste the following XML code into the </w:t>
      </w:r>
      <w:proofErr w:type="spellStart"/>
      <w:r w:rsidRPr="00AA688B">
        <w:rPr>
          <w:b/>
        </w:rPr>
        <w:t>web.config</w:t>
      </w:r>
      <w:proofErr w:type="spellEnd"/>
      <w:r>
        <w:t xml:space="preserve"> file underneath the </w:t>
      </w:r>
      <w:r w:rsidRPr="00AA688B">
        <w:rPr>
          <w:b/>
        </w:rPr>
        <w:t>&lt;</w:t>
      </w:r>
      <w:proofErr w:type="spellStart"/>
      <w:r w:rsidRPr="00AA688B">
        <w:rPr>
          <w:b/>
        </w:rPr>
        <w:t>appSettings</w:t>
      </w:r>
      <w:proofErr w:type="spellEnd"/>
      <w:r w:rsidRPr="00AA688B">
        <w:rPr>
          <w:b/>
        </w:rPr>
        <w:t>&gt;</w:t>
      </w:r>
      <w:r>
        <w:t xml:space="preserve"> opening tag.</w:t>
      </w:r>
    </w:p>
    <w:p w14:paraId="04D4DCA3" w14:textId="0D9ACEE0" w:rsidR="00E441C2" w:rsidRDefault="00E441C2" w:rsidP="00860259">
      <w:pPr>
        <w:pStyle w:val="LabStepCodeBlockLevel2"/>
      </w:pPr>
      <w:r>
        <w:t>&lt;add key="client-id" value="" /&gt;</w:t>
      </w:r>
    </w:p>
    <w:p w14:paraId="06FF27BE" w14:textId="5790E729" w:rsidR="00E441C2" w:rsidRDefault="00E441C2" w:rsidP="00860259">
      <w:pPr>
        <w:pStyle w:val="LabStepCodeBlockLevel2"/>
      </w:pPr>
      <w:r>
        <w:t>&lt;add key="client-secret" value="" /&gt;</w:t>
      </w:r>
    </w:p>
    <w:p w14:paraId="5716F4BC" w14:textId="27B7DA5C" w:rsidR="00E441C2" w:rsidRDefault="00E441C2" w:rsidP="00860259">
      <w:pPr>
        <w:pStyle w:val="LabStepCodeBlockLevel2"/>
      </w:pPr>
      <w:r>
        <w:t>&lt;add key="tenant-name" value="" /&gt;</w:t>
      </w:r>
    </w:p>
    <w:p w14:paraId="0114B68F" w14:textId="77777777" w:rsidR="00860259" w:rsidRDefault="00860259" w:rsidP="00860259">
      <w:pPr>
        <w:pStyle w:val="LabStepCodeBlockLevel2"/>
      </w:pPr>
    </w:p>
    <w:p w14:paraId="12AC4F76" w14:textId="77777777" w:rsidR="00860259" w:rsidRDefault="00860259" w:rsidP="00860259">
      <w:pPr>
        <w:pStyle w:val="LabStepCodeBlockLevel2"/>
      </w:pPr>
      <w:r>
        <w:t>&lt;add key="app-workspace-id" value="" /&gt;</w:t>
      </w:r>
    </w:p>
    <w:p w14:paraId="77712E98" w14:textId="77777777" w:rsidR="00860259" w:rsidRDefault="00860259" w:rsidP="00860259">
      <w:pPr>
        <w:pStyle w:val="LabStepCodeBlockLevel2"/>
      </w:pPr>
      <w:r>
        <w:t>&lt;add key="dataset-id" value="" /&gt;</w:t>
      </w:r>
    </w:p>
    <w:p w14:paraId="4C15628F" w14:textId="77777777" w:rsidR="00860259" w:rsidRDefault="00860259" w:rsidP="00860259">
      <w:pPr>
        <w:pStyle w:val="LabStepCodeBlockLevel2"/>
      </w:pPr>
      <w:r>
        <w:t>&lt;add key="report-id" value="" /&gt;</w:t>
      </w:r>
    </w:p>
    <w:p w14:paraId="507C20A0" w14:textId="2D25473B" w:rsidR="00860259" w:rsidRDefault="00860259" w:rsidP="00860259">
      <w:pPr>
        <w:pStyle w:val="LabStepCodeBlockLevel2"/>
      </w:pPr>
      <w:r>
        <w:t>&lt;add key="dashboard-id" value="" /&gt;</w:t>
      </w:r>
    </w:p>
    <w:p w14:paraId="3EFB83FD" w14:textId="5CC8AF9C" w:rsidR="00860259" w:rsidRPr="00AA688B" w:rsidRDefault="00AA688B" w:rsidP="00860259">
      <w:pPr>
        <w:pStyle w:val="LabStepNumberedLevel2"/>
      </w:pPr>
      <w:r>
        <w:lastRenderedPageBreak/>
        <w:t xml:space="preserve">Copy </w:t>
      </w:r>
      <w:r w:rsidR="00B542D2">
        <w:t xml:space="preserve">the seven </w:t>
      </w:r>
      <w:r>
        <w:t xml:space="preserve">configuration values from </w:t>
      </w:r>
      <w:r w:rsidR="00713604">
        <w:rPr>
          <w:b/>
        </w:rPr>
        <w:t>AppOwnsDataApp</w:t>
      </w:r>
      <w:r w:rsidR="00B542D2" w:rsidRPr="00B542D2">
        <w:rPr>
          <w:b/>
        </w:rPr>
        <w:t>.txt</w:t>
      </w:r>
      <w:r w:rsidR="00B542D2" w:rsidRPr="00B542D2">
        <w:t xml:space="preserve"> </w:t>
      </w:r>
      <w:r>
        <w:t xml:space="preserve">into the new </w:t>
      </w:r>
      <w:proofErr w:type="spellStart"/>
      <w:r w:rsidRPr="00AA688B">
        <w:rPr>
          <w:b/>
        </w:rPr>
        <w:t>appSetting</w:t>
      </w:r>
      <w:proofErr w:type="spellEnd"/>
      <w:r>
        <w:t xml:space="preserve"> values in </w:t>
      </w:r>
      <w:proofErr w:type="spellStart"/>
      <w:r w:rsidRPr="00AA688B">
        <w:rPr>
          <w:b/>
        </w:rPr>
        <w:t>web.config</w:t>
      </w:r>
      <w:proofErr w:type="spellEnd"/>
      <w:r>
        <w:rPr>
          <w:b/>
        </w:rPr>
        <w:t>.</w:t>
      </w:r>
    </w:p>
    <w:p w14:paraId="25FC8B24" w14:textId="2F146800" w:rsidR="00AA688B" w:rsidRDefault="00AA688B" w:rsidP="00860259">
      <w:pPr>
        <w:pStyle w:val="LabStepNumberedLevel2"/>
      </w:pPr>
      <w:r>
        <w:t xml:space="preserve">You should be able to supply values for each of the seven </w:t>
      </w:r>
      <w:proofErr w:type="spellStart"/>
      <w:r w:rsidRPr="0081516F">
        <w:rPr>
          <w:b/>
        </w:rPr>
        <w:t>appSetting</w:t>
      </w:r>
      <w:proofErr w:type="spellEnd"/>
      <w:r>
        <w:t xml:space="preserve"> values as shown in the following screenshot.</w:t>
      </w:r>
    </w:p>
    <w:p w14:paraId="17AFA8D8" w14:textId="7DB17DDA" w:rsidR="00860259" w:rsidRDefault="00075E45" w:rsidP="00860259">
      <w:pPr>
        <w:pStyle w:val="LabStepScreenshotLevel2"/>
      </w:pPr>
      <w:r>
        <w:drawing>
          <wp:inline distT="0" distB="0" distL="0" distR="0" wp14:anchorId="4E092EB7" wp14:editId="6563B943">
            <wp:extent cx="4249271" cy="1459592"/>
            <wp:effectExtent l="19050" t="19050" r="18415" b="266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23" cy="14695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D40BE2" w14:textId="5370DE73" w:rsidR="00396198" w:rsidRDefault="00396198" w:rsidP="00396198">
      <w:pPr>
        <w:pStyle w:val="LabStepNumberedLevel2"/>
      </w:pPr>
      <w:r>
        <w:t xml:space="preserve">Save your changes and close </w:t>
      </w:r>
      <w:proofErr w:type="spellStart"/>
      <w:r w:rsidRPr="00396198">
        <w:rPr>
          <w:b/>
        </w:rPr>
        <w:t>web.config</w:t>
      </w:r>
      <w:proofErr w:type="spellEnd"/>
      <w:r>
        <w:t>.</w:t>
      </w:r>
    </w:p>
    <w:p w14:paraId="2E736012" w14:textId="54421120" w:rsidR="00396198" w:rsidRDefault="00AA688B" w:rsidP="00396198">
      <w:pPr>
        <w:pStyle w:val="LabStepNumbered"/>
      </w:pPr>
      <w:r>
        <w:t xml:space="preserve">Create classes to provide MVC view models for Power BI </w:t>
      </w:r>
      <w:r w:rsidR="00D31743">
        <w:t>e</w:t>
      </w:r>
      <w:r>
        <w:t>mbedding data.</w:t>
      </w:r>
    </w:p>
    <w:p w14:paraId="2C12BB2B" w14:textId="6BA5EC4B" w:rsidR="00396198" w:rsidRDefault="00AA688B" w:rsidP="00396198">
      <w:pPr>
        <w:pStyle w:val="LabStepNumberedLevel2"/>
      </w:pPr>
      <w:r>
        <w:t xml:space="preserve">Add a new C# source file named </w:t>
      </w:r>
      <w:proofErr w:type="spellStart"/>
      <w:r w:rsidRPr="00AA688B">
        <w:rPr>
          <w:b/>
        </w:rPr>
        <w:t>MvcViewModels.cs</w:t>
      </w:r>
      <w:proofErr w:type="spellEnd"/>
      <w:r>
        <w:t xml:space="preserve"> inside the </w:t>
      </w:r>
      <w:r w:rsidRPr="000A50FF">
        <w:rPr>
          <w:b/>
        </w:rPr>
        <w:t>Models</w:t>
      </w:r>
      <w:r>
        <w:t xml:space="preserve"> folder.</w:t>
      </w:r>
    </w:p>
    <w:p w14:paraId="72509B25" w14:textId="482C31BA" w:rsidR="00396198" w:rsidRDefault="00396198" w:rsidP="00396198">
      <w:pPr>
        <w:pStyle w:val="LabStepScreenshotLevel2"/>
      </w:pPr>
      <w:r>
        <w:drawing>
          <wp:inline distT="0" distB="0" distL="0" distR="0" wp14:anchorId="7BD43CF2" wp14:editId="51DD9FB5">
            <wp:extent cx="1645920" cy="895017"/>
            <wp:effectExtent l="19050" t="19050" r="11430" b="19685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108" cy="8983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C91DF" w14:textId="1970F544" w:rsidR="00396198" w:rsidRDefault="000A50FF" w:rsidP="00396198">
      <w:pPr>
        <w:pStyle w:val="LabStepNumberedLevel2"/>
      </w:pPr>
      <w:r>
        <w:t xml:space="preserve">If there is any code inside </w:t>
      </w:r>
      <w:proofErr w:type="spellStart"/>
      <w:r w:rsidRPr="00AA688B">
        <w:rPr>
          <w:b/>
        </w:rPr>
        <w:t>MvcViewModels.cs</w:t>
      </w:r>
      <w:proofErr w:type="spellEnd"/>
      <w:r w:rsidRPr="000A50FF">
        <w:t>, delete it and replace it with the following code</w:t>
      </w:r>
      <w:r w:rsidR="00396198">
        <w:t>.</w:t>
      </w:r>
    </w:p>
    <w:p w14:paraId="70570935" w14:textId="6F616174" w:rsidR="00396198" w:rsidRDefault="00396198" w:rsidP="00396198">
      <w:pPr>
        <w:pStyle w:val="LabStepCodeBlockLevel2"/>
      </w:pPr>
      <w:r>
        <w:t xml:space="preserve">namespace </w:t>
      </w:r>
      <w:r w:rsidR="00713604">
        <w:t>AppOwnsDataApp</w:t>
      </w:r>
      <w:r w:rsidR="00242437">
        <w:t>.Models</w:t>
      </w:r>
      <w:r>
        <w:t xml:space="preserve"> {</w:t>
      </w:r>
    </w:p>
    <w:p w14:paraId="56091915" w14:textId="77777777" w:rsidR="00396198" w:rsidRDefault="00396198" w:rsidP="00396198">
      <w:pPr>
        <w:pStyle w:val="LabStepCodeBlockLevel2"/>
      </w:pPr>
    </w:p>
    <w:p w14:paraId="36142AF3" w14:textId="77777777" w:rsidR="00396198" w:rsidRPr="00AF0BCB" w:rsidRDefault="00396198" w:rsidP="00396198">
      <w:pPr>
        <w:pStyle w:val="LabStepCodeBlockLevel2"/>
        <w:rPr>
          <w:color w:val="7F7F7F" w:themeColor="text1" w:themeTint="80"/>
        </w:rPr>
      </w:pPr>
      <w:r w:rsidRPr="00AF0BCB">
        <w:rPr>
          <w:color w:val="7F7F7F" w:themeColor="text1" w:themeTint="80"/>
        </w:rPr>
        <w:t xml:space="preserve">  // data required for embedding a report</w:t>
      </w:r>
    </w:p>
    <w:p w14:paraId="3EC06A78" w14:textId="77777777" w:rsidR="00396198" w:rsidRDefault="00396198" w:rsidP="00396198">
      <w:pPr>
        <w:pStyle w:val="LabStepCodeBlockLevel2"/>
      </w:pPr>
      <w:r>
        <w:t xml:space="preserve">  public class ReportEmbeddingData {</w:t>
      </w:r>
    </w:p>
    <w:p w14:paraId="76C14E4A" w14:textId="77777777" w:rsidR="00396198" w:rsidRDefault="00396198" w:rsidP="00396198">
      <w:pPr>
        <w:pStyle w:val="LabStepCodeBlockLevel2"/>
      </w:pPr>
      <w:r>
        <w:t xml:space="preserve">    public string reportId;</w:t>
      </w:r>
    </w:p>
    <w:p w14:paraId="70E55EC5" w14:textId="77777777" w:rsidR="00396198" w:rsidRDefault="00396198" w:rsidP="00396198">
      <w:pPr>
        <w:pStyle w:val="LabStepCodeBlockLevel2"/>
      </w:pPr>
      <w:r>
        <w:t xml:space="preserve">    public string reportName;</w:t>
      </w:r>
    </w:p>
    <w:p w14:paraId="2A71AF5E" w14:textId="77777777" w:rsidR="00396198" w:rsidRDefault="00396198" w:rsidP="00396198">
      <w:pPr>
        <w:pStyle w:val="LabStepCodeBlockLevel2"/>
      </w:pPr>
      <w:r>
        <w:t xml:space="preserve">    public string embedUrl;</w:t>
      </w:r>
    </w:p>
    <w:p w14:paraId="6661701A" w14:textId="77777777" w:rsidR="00396198" w:rsidRDefault="00396198" w:rsidP="00396198">
      <w:pPr>
        <w:pStyle w:val="LabStepCodeBlockLevel2"/>
      </w:pPr>
      <w:r>
        <w:t xml:space="preserve">    public string accessToken;</w:t>
      </w:r>
    </w:p>
    <w:p w14:paraId="4316962C" w14:textId="77777777" w:rsidR="00396198" w:rsidRDefault="00396198" w:rsidP="00396198">
      <w:pPr>
        <w:pStyle w:val="LabStepCodeBlockLevel2"/>
      </w:pPr>
      <w:r>
        <w:t xml:space="preserve">  }</w:t>
      </w:r>
    </w:p>
    <w:p w14:paraId="548BF212" w14:textId="77777777" w:rsidR="00396198" w:rsidRDefault="00396198" w:rsidP="00396198">
      <w:pPr>
        <w:pStyle w:val="LabStepCodeBlockLevel2"/>
      </w:pPr>
    </w:p>
    <w:p w14:paraId="17D27F72" w14:textId="77777777" w:rsidR="00396198" w:rsidRPr="00AF0BCB" w:rsidRDefault="00396198" w:rsidP="00396198">
      <w:pPr>
        <w:pStyle w:val="LabStepCodeBlockLevel2"/>
        <w:rPr>
          <w:color w:val="7F7F7F" w:themeColor="text1" w:themeTint="80"/>
        </w:rPr>
      </w:pPr>
      <w:r w:rsidRPr="00AF0BCB">
        <w:rPr>
          <w:color w:val="7F7F7F" w:themeColor="text1" w:themeTint="80"/>
        </w:rPr>
        <w:t xml:space="preserve">  // data required for embedding a new report</w:t>
      </w:r>
    </w:p>
    <w:p w14:paraId="01700944" w14:textId="77777777" w:rsidR="00396198" w:rsidRDefault="00396198" w:rsidP="00396198">
      <w:pPr>
        <w:pStyle w:val="LabStepCodeBlockLevel2"/>
      </w:pPr>
      <w:r>
        <w:t xml:space="preserve">  public class NewReportEmbeddingData {</w:t>
      </w:r>
    </w:p>
    <w:p w14:paraId="422028CE" w14:textId="77777777" w:rsidR="00396198" w:rsidRDefault="00396198" w:rsidP="00396198">
      <w:pPr>
        <w:pStyle w:val="LabStepCodeBlockLevel2"/>
      </w:pPr>
      <w:r>
        <w:t xml:space="preserve">    public string workspaceId;</w:t>
      </w:r>
    </w:p>
    <w:p w14:paraId="66CA3C07" w14:textId="77777777" w:rsidR="00396198" w:rsidRDefault="00396198" w:rsidP="00396198">
      <w:pPr>
        <w:pStyle w:val="LabStepCodeBlockLevel2"/>
      </w:pPr>
      <w:r>
        <w:t xml:space="preserve">    public string datasetId;</w:t>
      </w:r>
    </w:p>
    <w:p w14:paraId="776DD200" w14:textId="77777777" w:rsidR="00396198" w:rsidRDefault="00396198" w:rsidP="00396198">
      <w:pPr>
        <w:pStyle w:val="LabStepCodeBlockLevel2"/>
      </w:pPr>
      <w:r>
        <w:t xml:space="preserve">    public string embedUrl;</w:t>
      </w:r>
    </w:p>
    <w:p w14:paraId="4B1E34B3" w14:textId="77777777" w:rsidR="00396198" w:rsidRDefault="00396198" w:rsidP="00396198">
      <w:pPr>
        <w:pStyle w:val="LabStepCodeBlockLevel2"/>
      </w:pPr>
      <w:r>
        <w:t xml:space="preserve">    public string accessToken;</w:t>
      </w:r>
    </w:p>
    <w:p w14:paraId="60D883AD" w14:textId="77777777" w:rsidR="00396198" w:rsidRDefault="00396198" w:rsidP="00396198">
      <w:pPr>
        <w:pStyle w:val="LabStepCodeBlockLevel2"/>
      </w:pPr>
      <w:r>
        <w:t xml:space="preserve">  }</w:t>
      </w:r>
    </w:p>
    <w:p w14:paraId="6D407D14" w14:textId="77777777" w:rsidR="00396198" w:rsidRDefault="00396198" w:rsidP="00396198">
      <w:pPr>
        <w:pStyle w:val="LabStepCodeBlockLevel2"/>
      </w:pPr>
    </w:p>
    <w:p w14:paraId="5E0B646C" w14:textId="77777777" w:rsidR="00396198" w:rsidRPr="00AF0BCB" w:rsidRDefault="00396198" w:rsidP="00396198">
      <w:pPr>
        <w:pStyle w:val="LabStepCodeBlockLevel2"/>
        <w:rPr>
          <w:color w:val="7F7F7F" w:themeColor="text1" w:themeTint="80"/>
        </w:rPr>
      </w:pPr>
      <w:r w:rsidRPr="00AF0BCB">
        <w:rPr>
          <w:color w:val="7F7F7F" w:themeColor="text1" w:themeTint="80"/>
        </w:rPr>
        <w:t xml:space="preserve">  // data required for embedding a dashboard</w:t>
      </w:r>
    </w:p>
    <w:p w14:paraId="76185C52" w14:textId="77777777" w:rsidR="00396198" w:rsidRDefault="00396198" w:rsidP="00396198">
      <w:pPr>
        <w:pStyle w:val="LabStepCodeBlockLevel2"/>
      </w:pPr>
      <w:r>
        <w:t xml:space="preserve">  public class DashboardEmbeddingData {</w:t>
      </w:r>
    </w:p>
    <w:p w14:paraId="1F9AB4DF" w14:textId="77777777" w:rsidR="00396198" w:rsidRDefault="00396198" w:rsidP="00396198">
      <w:pPr>
        <w:pStyle w:val="LabStepCodeBlockLevel2"/>
      </w:pPr>
      <w:r>
        <w:t xml:space="preserve">    public string dashboardId;</w:t>
      </w:r>
    </w:p>
    <w:p w14:paraId="0D1984E3" w14:textId="77777777" w:rsidR="00396198" w:rsidRDefault="00396198" w:rsidP="00396198">
      <w:pPr>
        <w:pStyle w:val="LabStepCodeBlockLevel2"/>
      </w:pPr>
      <w:r>
        <w:t xml:space="preserve">    public string dashboardName;</w:t>
      </w:r>
    </w:p>
    <w:p w14:paraId="270BC2F2" w14:textId="77777777" w:rsidR="00396198" w:rsidRDefault="00396198" w:rsidP="00396198">
      <w:pPr>
        <w:pStyle w:val="LabStepCodeBlockLevel2"/>
      </w:pPr>
      <w:r>
        <w:t xml:space="preserve">    public string embedUrl;</w:t>
      </w:r>
    </w:p>
    <w:p w14:paraId="09428686" w14:textId="77777777" w:rsidR="00396198" w:rsidRDefault="00396198" w:rsidP="00396198">
      <w:pPr>
        <w:pStyle w:val="LabStepCodeBlockLevel2"/>
      </w:pPr>
      <w:r>
        <w:t xml:space="preserve">    public string accessToken;</w:t>
      </w:r>
    </w:p>
    <w:p w14:paraId="582F7687" w14:textId="77777777" w:rsidR="00396198" w:rsidRDefault="00396198" w:rsidP="00396198">
      <w:pPr>
        <w:pStyle w:val="LabStepCodeBlockLevel2"/>
      </w:pPr>
      <w:r>
        <w:t xml:space="preserve">  }</w:t>
      </w:r>
    </w:p>
    <w:p w14:paraId="2FE30D8F" w14:textId="77777777" w:rsidR="00396198" w:rsidRDefault="00396198" w:rsidP="00396198">
      <w:pPr>
        <w:pStyle w:val="LabStepCodeBlockLevel2"/>
      </w:pPr>
    </w:p>
    <w:p w14:paraId="348BEBBC" w14:textId="77777777" w:rsidR="00396198" w:rsidRPr="00AF0BCB" w:rsidRDefault="00396198" w:rsidP="00396198">
      <w:pPr>
        <w:pStyle w:val="LabStepCodeBlockLevel2"/>
        <w:rPr>
          <w:color w:val="7F7F7F" w:themeColor="text1" w:themeTint="80"/>
        </w:rPr>
      </w:pPr>
      <w:r w:rsidRPr="00AF0BCB">
        <w:rPr>
          <w:color w:val="7F7F7F" w:themeColor="text1" w:themeTint="80"/>
        </w:rPr>
        <w:t xml:space="preserve">  // data required for embedding a dashboard</w:t>
      </w:r>
    </w:p>
    <w:p w14:paraId="76DF5B64" w14:textId="77777777" w:rsidR="00396198" w:rsidRDefault="00396198" w:rsidP="00396198">
      <w:pPr>
        <w:pStyle w:val="LabStepCodeBlockLevel2"/>
      </w:pPr>
      <w:r>
        <w:t xml:space="preserve">  public class QnaEmbeddingData {</w:t>
      </w:r>
    </w:p>
    <w:p w14:paraId="71C21232" w14:textId="77777777" w:rsidR="00396198" w:rsidRDefault="00396198" w:rsidP="00396198">
      <w:pPr>
        <w:pStyle w:val="LabStepCodeBlockLevel2"/>
      </w:pPr>
      <w:r>
        <w:t xml:space="preserve">    public string datasetId;</w:t>
      </w:r>
    </w:p>
    <w:p w14:paraId="3D410692" w14:textId="5AD37AF7" w:rsidR="00396198" w:rsidRDefault="00396198" w:rsidP="00396198">
      <w:pPr>
        <w:pStyle w:val="LabStepCodeBlockLevel2"/>
      </w:pPr>
      <w:r>
        <w:t xml:space="preserve">    public string embedUrl;</w:t>
      </w:r>
    </w:p>
    <w:p w14:paraId="02A5D301" w14:textId="77777777" w:rsidR="00396198" w:rsidRDefault="00396198" w:rsidP="00396198">
      <w:pPr>
        <w:pStyle w:val="LabStepCodeBlockLevel2"/>
      </w:pPr>
      <w:r>
        <w:t xml:space="preserve">    public string accessToken;</w:t>
      </w:r>
    </w:p>
    <w:p w14:paraId="2E9C772D" w14:textId="77777777" w:rsidR="00396198" w:rsidRDefault="00396198" w:rsidP="00396198">
      <w:pPr>
        <w:pStyle w:val="LabStepCodeBlockLevel2"/>
      </w:pPr>
      <w:r>
        <w:t xml:space="preserve">  }</w:t>
      </w:r>
    </w:p>
    <w:p w14:paraId="4394BA76" w14:textId="77777777" w:rsidR="00396198" w:rsidRDefault="00396198" w:rsidP="00396198">
      <w:pPr>
        <w:pStyle w:val="LabStepCodeBlockLevel2"/>
      </w:pPr>
    </w:p>
    <w:p w14:paraId="69B0479C" w14:textId="3BC22BCA" w:rsidR="00396198" w:rsidRDefault="00396198" w:rsidP="00396198">
      <w:pPr>
        <w:pStyle w:val="LabStepCodeBlockLevel2"/>
      </w:pPr>
      <w:r>
        <w:t>}</w:t>
      </w:r>
    </w:p>
    <w:p w14:paraId="6A72A724" w14:textId="36893410" w:rsidR="00396198" w:rsidRDefault="00AF0BCB" w:rsidP="00AF0BCB">
      <w:pPr>
        <w:pStyle w:val="LabStepNumberedLevel2"/>
      </w:pPr>
      <w:r>
        <w:t xml:space="preserve">Save your changes and close </w:t>
      </w:r>
      <w:proofErr w:type="spellStart"/>
      <w:r w:rsidRPr="000A50FF">
        <w:rPr>
          <w:b/>
        </w:rPr>
        <w:t>MvcViewModels.cs</w:t>
      </w:r>
      <w:proofErr w:type="spellEnd"/>
      <w:r>
        <w:t>.</w:t>
      </w:r>
    </w:p>
    <w:p w14:paraId="489F0EE5" w14:textId="42A6532B" w:rsidR="00AF0BCB" w:rsidRDefault="00AF0BCB" w:rsidP="00AF0BCB">
      <w:pPr>
        <w:pStyle w:val="LabStepNumbered"/>
      </w:pPr>
      <w:r>
        <w:lastRenderedPageBreak/>
        <w:t xml:space="preserve">Create the </w:t>
      </w:r>
      <w:proofErr w:type="spellStart"/>
      <w:r w:rsidR="00186C49">
        <w:rPr>
          <w:b/>
        </w:rPr>
        <w:t>PbiEmbeddingManager</w:t>
      </w:r>
      <w:proofErr w:type="spellEnd"/>
      <w:r w:rsidR="00186C49">
        <w:rPr>
          <w:b/>
        </w:rPr>
        <w:t xml:space="preserve"> </w:t>
      </w:r>
      <w:r w:rsidR="000A50FF">
        <w:t>class.</w:t>
      </w:r>
    </w:p>
    <w:p w14:paraId="17D5524D" w14:textId="6D2DACB7" w:rsidR="00AF0BCB" w:rsidRDefault="000A50FF" w:rsidP="00AF0BCB">
      <w:pPr>
        <w:pStyle w:val="LabStepNumberedLevel2"/>
      </w:pPr>
      <w:r>
        <w:t xml:space="preserve">Add a new class named </w:t>
      </w:r>
      <w:proofErr w:type="spellStart"/>
      <w:r w:rsidR="00186C49">
        <w:rPr>
          <w:b/>
        </w:rPr>
        <w:t>PbiEmbeddingManager</w:t>
      </w:r>
      <w:proofErr w:type="spellEnd"/>
      <w:r w:rsidR="00186C49">
        <w:rPr>
          <w:b/>
        </w:rPr>
        <w:t xml:space="preserve"> </w:t>
      </w:r>
      <w:r>
        <w:t xml:space="preserve">inside the </w:t>
      </w:r>
      <w:r w:rsidRPr="000A50FF">
        <w:rPr>
          <w:b/>
        </w:rPr>
        <w:t>Models</w:t>
      </w:r>
      <w:r>
        <w:t xml:space="preserve"> folder.</w:t>
      </w:r>
    </w:p>
    <w:p w14:paraId="552EE38E" w14:textId="39C81F24" w:rsidR="000A50FF" w:rsidRDefault="000A50FF" w:rsidP="00AF0BCB">
      <w:pPr>
        <w:pStyle w:val="LabStepNumberedLevel2"/>
      </w:pPr>
      <w:r>
        <w:t xml:space="preserve">The </w:t>
      </w:r>
      <w:r w:rsidRPr="000A50FF">
        <w:rPr>
          <w:b/>
        </w:rPr>
        <w:t>Models</w:t>
      </w:r>
      <w:r>
        <w:t xml:space="preserve"> folder should now contain a C# source file named </w:t>
      </w:r>
      <w:proofErr w:type="spellStart"/>
      <w:r w:rsidR="00D31743">
        <w:rPr>
          <w:b/>
        </w:rPr>
        <w:t>PbiEmbeddingManager.cs</w:t>
      </w:r>
      <w:proofErr w:type="spellEnd"/>
      <w:r>
        <w:t>.</w:t>
      </w:r>
    </w:p>
    <w:p w14:paraId="44C4C0F4" w14:textId="42549818" w:rsidR="00AF0BCB" w:rsidRDefault="00AF0BCB" w:rsidP="00AF0BCB">
      <w:pPr>
        <w:pStyle w:val="LabStepScreenshotLevel2"/>
      </w:pPr>
      <w:r>
        <w:drawing>
          <wp:inline distT="0" distB="0" distL="0" distR="0" wp14:anchorId="6A499C2B" wp14:editId="078EFD53">
            <wp:extent cx="2011680" cy="978408"/>
            <wp:effectExtent l="19050" t="19050" r="26670" b="1270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9784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5BB798" w14:textId="61C3402A" w:rsidR="00AF0BCB" w:rsidRDefault="000A50FF" w:rsidP="00AF0BCB">
      <w:pPr>
        <w:pStyle w:val="LabStepNumberedLevel2"/>
      </w:pPr>
      <w:r>
        <w:t xml:space="preserve">Delete any code inside </w:t>
      </w:r>
      <w:proofErr w:type="spellStart"/>
      <w:r w:rsidR="00D31743">
        <w:rPr>
          <w:b/>
        </w:rPr>
        <w:t>PbiEmbeddingManager.cs</w:t>
      </w:r>
      <w:proofErr w:type="spellEnd"/>
      <w:r>
        <w:t xml:space="preserve"> and replace it with the following starter code.</w:t>
      </w:r>
    </w:p>
    <w:p w14:paraId="6BB33DED" w14:textId="77777777" w:rsidR="00242437" w:rsidRDefault="00242437" w:rsidP="00242437">
      <w:pPr>
        <w:pStyle w:val="LabStepCodeBlockLevel2"/>
      </w:pPr>
      <w:r>
        <w:t>using System;</w:t>
      </w:r>
    </w:p>
    <w:p w14:paraId="565BA881" w14:textId="77777777" w:rsidR="00242437" w:rsidRDefault="00242437" w:rsidP="00242437">
      <w:pPr>
        <w:pStyle w:val="LabStepCodeBlockLevel2"/>
      </w:pPr>
      <w:r>
        <w:t>using System.Configuration;</w:t>
      </w:r>
    </w:p>
    <w:p w14:paraId="155C3D00" w14:textId="77777777" w:rsidR="00242437" w:rsidRDefault="00242437" w:rsidP="00242437">
      <w:pPr>
        <w:pStyle w:val="LabStepCodeBlockLevel2"/>
      </w:pPr>
      <w:r>
        <w:t>using System.Threading.Tasks;</w:t>
      </w:r>
    </w:p>
    <w:p w14:paraId="0E9CDE34" w14:textId="77777777" w:rsidR="00242437" w:rsidRDefault="00242437" w:rsidP="00242437">
      <w:pPr>
        <w:pStyle w:val="LabStepCodeBlockLevel2"/>
      </w:pPr>
      <w:r>
        <w:t>using Microsoft.Identity.Client;</w:t>
      </w:r>
    </w:p>
    <w:p w14:paraId="33052305" w14:textId="4F17FF7B" w:rsidR="00242437" w:rsidRDefault="00242437" w:rsidP="00242437">
      <w:pPr>
        <w:pStyle w:val="LabStepCodeBlockLevel2"/>
      </w:pPr>
      <w:r>
        <w:t>using Microsoft.PowerBI.Api.V2;</w:t>
      </w:r>
    </w:p>
    <w:p w14:paraId="66B0F9D5" w14:textId="198BC74F" w:rsidR="00242437" w:rsidRDefault="00242437" w:rsidP="00242437">
      <w:pPr>
        <w:pStyle w:val="LabStepCodeBlockLevel2"/>
      </w:pPr>
      <w:r w:rsidRPr="00242437">
        <w:t>using Microsoft.PowerBI.Api.V2.Models;</w:t>
      </w:r>
    </w:p>
    <w:p w14:paraId="2996E1B4" w14:textId="671D3E25" w:rsidR="00B542D2" w:rsidRDefault="00242437" w:rsidP="00242437">
      <w:pPr>
        <w:pStyle w:val="LabStepCodeBlockLevel2"/>
      </w:pPr>
      <w:r>
        <w:t>using Microsoft.Rest;</w:t>
      </w:r>
    </w:p>
    <w:p w14:paraId="1C5D8B36" w14:textId="77777777" w:rsidR="00B542D2" w:rsidRDefault="00B542D2" w:rsidP="00B542D2">
      <w:pPr>
        <w:pStyle w:val="LabStepCodeBlockLevel2"/>
      </w:pPr>
    </w:p>
    <w:p w14:paraId="4BB261C5" w14:textId="2B7D4A47" w:rsidR="00B542D2" w:rsidRDefault="00B542D2" w:rsidP="00B542D2">
      <w:pPr>
        <w:pStyle w:val="LabStepCodeBlockLevel2"/>
      </w:pPr>
      <w:r>
        <w:t xml:space="preserve">namespace </w:t>
      </w:r>
      <w:r w:rsidR="00713604">
        <w:t>AppOwnsDataApp</w:t>
      </w:r>
      <w:r>
        <w:t>.Models {</w:t>
      </w:r>
    </w:p>
    <w:p w14:paraId="155DA387" w14:textId="77777777" w:rsidR="00B542D2" w:rsidRDefault="00B542D2" w:rsidP="00B542D2">
      <w:pPr>
        <w:pStyle w:val="LabStepCodeBlockLevel2"/>
      </w:pPr>
    </w:p>
    <w:p w14:paraId="4457272B" w14:textId="3B3B0FFA" w:rsidR="00B542D2" w:rsidRDefault="00B542D2" w:rsidP="00B542D2">
      <w:pPr>
        <w:pStyle w:val="LabStepCodeBlockLevel2"/>
      </w:pPr>
      <w:r>
        <w:t xml:space="preserve">  public class </w:t>
      </w:r>
      <w:r w:rsidR="00186C49">
        <w:t xml:space="preserve">PbiEmbeddingManager </w:t>
      </w:r>
      <w:r>
        <w:t>{</w:t>
      </w:r>
    </w:p>
    <w:p w14:paraId="5E866E24" w14:textId="77777777" w:rsidR="00B542D2" w:rsidRDefault="00B542D2" w:rsidP="00B542D2">
      <w:pPr>
        <w:pStyle w:val="LabStepCodeBlockLevel2"/>
      </w:pPr>
      <w:r>
        <w:t xml:space="preserve">  }</w:t>
      </w:r>
    </w:p>
    <w:p w14:paraId="663C4CE4" w14:textId="77777777" w:rsidR="00B542D2" w:rsidRDefault="00B542D2" w:rsidP="00B542D2">
      <w:pPr>
        <w:pStyle w:val="LabStepCodeBlockLevel2"/>
      </w:pPr>
    </w:p>
    <w:p w14:paraId="26C5E107" w14:textId="325EC3A9" w:rsidR="00AF0BCB" w:rsidRDefault="00B542D2" w:rsidP="00B542D2">
      <w:pPr>
        <w:pStyle w:val="LabStepCodeBlockLevel2"/>
      </w:pPr>
      <w:r>
        <w:t>}</w:t>
      </w:r>
    </w:p>
    <w:p w14:paraId="2C4DE5C2" w14:textId="414615FD" w:rsidR="00AF0BCB" w:rsidRDefault="000A50FF" w:rsidP="00AF0BCB">
      <w:pPr>
        <w:pStyle w:val="LabStepNumberedLevel2"/>
      </w:pPr>
      <w:r>
        <w:t xml:space="preserve">Modify the </w:t>
      </w:r>
      <w:proofErr w:type="spellStart"/>
      <w:r w:rsidR="00186C49">
        <w:rPr>
          <w:b/>
        </w:rPr>
        <w:t>PbiEmbeddingManager</w:t>
      </w:r>
      <w:proofErr w:type="spellEnd"/>
      <w:r w:rsidR="00186C49">
        <w:rPr>
          <w:b/>
        </w:rPr>
        <w:t xml:space="preserve"> </w:t>
      </w:r>
      <w:r>
        <w:t>class by adding the following set of static fields.</w:t>
      </w:r>
    </w:p>
    <w:p w14:paraId="7ADF76E3" w14:textId="2DBACF6F" w:rsidR="00AF0BCB" w:rsidRDefault="00AF0BCB" w:rsidP="00AF0BCB">
      <w:pPr>
        <w:pStyle w:val="LabStepCodeBlockLevel2"/>
        <w:rPr>
          <w:color w:val="7F7F7F" w:themeColor="text1" w:themeTint="80"/>
        </w:rPr>
      </w:pPr>
      <w:r w:rsidRPr="000A50FF">
        <w:rPr>
          <w:color w:val="7F7F7F" w:themeColor="text1" w:themeTint="80"/>
        </w:rPr>
        <w:t xml:space="preserve">class </w:t>
      </w:r>
      <w:r w:rsidR="00186C49">
        <w:rPr>
          <w:color w:val="7F7F7F" w:themeColor="text1" w:themeTint="80"/>
        </w:rPr>
        <w:t xml:space="preserve">PbiEmbeddingManager </w:t>
      </w:r>
      <w:r w:rsidRPr="000A50FF">
        <w:rPr>
          <w:color w:val="7F7F7F" w:themeColor="text1" w:themeTint="80"/>
        </w:rPr>
        <w:t>{</w:t>
      </w:r>
    </w:p>
    <w:p w14:paraId="3834BBBA" w14:textId="77777777" w:rsidR="00242437" w:rsidRPr="000A50FF" w:rsidRDefault="00242437" w:rsidP="00AF0BCB">
      <w:pPr>
        <w:pStyle w:val="LabStepCodeBlockLevel2"/>
        <w:rPr>
          <w:color w:val="7F7F7F" w:themeColor="text1" w:themeTint="80"/>
        </w:rPr>
      </w:pPr>
    </w:p>
    <w:p w14:paraId="691BD112" w14:textId="7D0479D8" w:rsidR="00242437" w:rsidRDefault="00242437" w:rsidP="00242437">
      <w:pPr>
        <w:pStyle w:val="LabStepCodeBlockLevel2"/>
      </w:pPr>
      <w:r>
        <w:t xml:space="preserve">  private static readonly string clientId = ConfigurationManager.AppSettings["client-id"];</w:t>
      </w:r>
    </w:p>
    <w:p w14:paraId="6B308A29" w14:textId="724B6C5E" w:rsidR="00242437" w:rsidRDefault="00242437" w:rsidP="00242437">
      <w:pPr>
        <w:pStyle w:val="LabStepCodeBlockLevel2"/>
      </w:pPr>
      <w:r>
        <w:t xml:space="preserve">  private static readonly string clientSecret = ConfigurationManager.AppSettings["client-secret"];</w:t>
      </w:r>
    </w:p>
    <w:p w14:paraId="403132F1" w14:textId="74916D69" w:rsidR="00242437" w:rsidRDefault="00242437" w:rsidP="00242437">
      <w:pPr>
        <w:pStyle w:val="LabStepCodeBlockLevel2"/>
      </w:pPr>
      <w:r>
        <w:t xml:space="preserve">  private static readonly string tenantName = ConfigurationManager.AppSettings["tenant-name"];</w:t>
      </w:r>
    </w:p>
    <w:p w14:paraId="3A7C1EB1" w14:textId="77777777" w:rsidR="00242437" w:rsidRDefault="00242437" w:rsidP="00242437">
      <w:pPr>
        <w:pStyle w:val="LabStepCodeBlockLevel2"/>
      </w:pPr>
    </w:p>
    <w:p w14:paraId="46B24FA8" w14:textId="6B00D85B" w:rsidR="00242437" w:rsidRDefault="00242437" w:rsidP="00242437">
      <w:pPr>
        <w:pStyle w:val="LabStepCodeBlockLevel2"/>
      </w:pPr>
      <w:r>
        <w:t xml:space="preserve">  private static readonly string workspaceId = ConfigurationManager.AppSettings["app-workspace-id"];</w:t>
      </w:r>
    </w:p>
    <w:p w14:paraId="41A6B453" w14:textId="3090E843" w:rsidR="00242437" w:rsidRDefault="00242437" w:rsidP="00242437">
      <w:pPr>
        <w:pStyle w:val="LabStepCodeBlockLevel2"/>
      </w:pPr>
      <w:r>
        <w:t xml:space="preserve">  private static readonly string datasetId = ConfigurationManager.AppSettings["dataset-id"];</w:t>
      </w:r>
    </w:p>
    <w:p w14:paraId="3360BB41" w14:textId="0A8A7212" w:rsidR="00242437" w:rsidRDefault="00242437" w:rsidP="00242437">
      <w:pPr>
        <w:pStyle w:val="LabStepCodeBlockLevel2"/>
      </w:pPr>
      <w:r>
        <w:t xml:space="preserve">  private static readonly string reportId = ConfigurationManager.AppSettings["report-id"];</w:t>
      </w:r>
    </w:p>
    <w:p w14:paraId="20FC840F" w14:textId="456A46D2" w:rsidR="00242437" w:rsidRDefault="00242437" w:rsidP="00242437">
      <w:pPr>
        <w:pStyle w:val="LabStepCodeBlockLevel2"/>
      </w:pPr>
      <w:r>
        <w:t xml:space="preserve">  private static readonly string dashboardId = ConfigurationManager.AppSettings["dashboard-id"];</w:t>
      </w:r>
    </w:p>
    <w:p w14:paraId="1262E5F4" w14:textId="77777777" w:rsidR="00242437" w:rsidRDefault="00242437" w:rsidP="00242437">
      <w:pPr>
        <w:pStyle w:val="LabStepCodeBlockLevel2"/>
      </w:pPr>
    </w:p>
    <w:p w14:paraId="771C8573" w14:textId="3F2E7B62" w:rsidR="00242437" w:rsidRPr="00242437" w:rsidRDefault="00242437" w:rsidP="00242437">
      <w:pPr>
        <w:pStyle w:val="LabStepCodeBlockLevel2"/>
        <w:rPr>
          <w:color w:val="7F7F7F" w:themeColor="text1" w:themeTint="80"/>
        </w:rPr>
      </w:pPr>
      <w:r w:rsidRPr="00242437">
        <w:rPr>
          <w:color w:val="7F7F7F" w:themeColor="text1" w:themeTint="80"/>
        </w:rPr>
        <w:t xml:space="preserve">  // endpoint for tenant-specific authority </w:t>
      </w:r>
    </w:p>
    <w:p w14:paraId="1C387561" w14:textId="1A644F6E" w:rsidR="00242437" w:rsidRDefault="00242437" w:rsidP="00242437">
      <w:pPr>
        <w:pStyle w:val="LabStepCodeBlockLevel2"/>
      </w:pPr>
      <w:r>
        <w:t xml:space="preserve">  private static readonly string tenantAuthority = "https://login.microsoftonline.com/" + tenantName;</w:t>
      </w:r>
    </w:p>
    <w:p w14:paraId="3CFBD398" w14:textId="77777777" w:rsidR="00242437" w:rsidRDefault="00242437" w:rsidP="00242437">
      <w:pPr>
        <w:pStyle w:val="LabStepCodeBlockLevel2"/>
      </w:pPr>
    </w:p>
    <w:p w14:paraId="23F14164" w14:textId="01313B17" w:rsidR="00242437" w:rsidRPr="00242437" w:rsidRDefault="00242437" w:rsidP="00242437">
      <w:pPr>
        <w:pStyle w:val="LabStepCodeBlockLevel2"/>
        <w:rPr>
          <w:color w:val="7F7F7F" w:themeColor="text1" w:themeTint="80"/>
        </w:rPr>
      </w:pPr>
      <w:r w:rsidRPr="00242437">
        <w:rPr>
          <w:color w:val="7F7F7F" w:themeColor="text1" w:themeTint="80"/>
        </w:rPr>
        <w:t xml:space="preserve">  // Power BI Service API Root URL</w:t>
      </w:r>
    </w:p>
    <w:p w14:paraId="1ECA68C2" w14:textId="204BDD3F" w:rsidR="00AF0BCB" w:rsidRDefault="00242437" w:rsidP="00242437">
      <w:pPr>
        <w:pStyle w:val="LabStepCodeBlockLevel2"/>
      </w:pPr>
      <w:r>
        <w:t xml:space="preserve">  const string urlPowerBiRestApiRoot = "https://api.powerbi.com/";</w:t>
      </w:r>
    </w:p>
    <w:p w14:paraId="00450BC6" w14:textId="77777777" w:rsidR="00242437" w:rsidRDefault="00242437" w:rsidP="00AF0BCB">
      <w:pPr>
        <w:pStyle w:val="LabStepCodeBlockLevel2"/>
        <w:rPr>
          <w:color w:val="7F7F7F" w:themeColor="text1" w:themeTint="80"/>
        </w:rPr>
      </w:pPr>
    </w:p>
    <w:p w14:paraId="56218E7A" w14:textId="1973886A" w:rsidR="00AF0BCB" w:rsidRPr="000A50FF" w:rsidRDefault="00AF0BCB" w:rsidP="00AF0BCB">
      <w:pPr>
        <w:pStyle w:val="LabStepCodeBlockLevel2"/>
        <w:rPr>
          <w:color w:val="7F7F7F" w:themeColor="text1" w:themeTint="80"/>
        </w:rPr>
      </w:pPr>
      <w:r w:rsidRPr="000A50FF">
        <w:rPr>
          <w:color w:val="7F7F7F" w:themeColor="text1" w:themeTint="80"/>
        </w:rPr>
        <w:t>}</w:t>
      </w:r>
    </w:p>
    <w:p w14:paraId="50ABC1C1" w14:textId="67027EFC" w:rsidR="000A50FF" w:rsidRDefault="000A50FF" w:rsidP="000A50FF">
      <w:pPr>
        <w:pStyle w:val="LabExerciseCallout"/>
      </w:pPr>
      <w:r>
        <w:t xml:space="preserve">In addition to the </w:t>
      </w:r>
      <w:r w:rsidR="00D31743">
        <w:t>seven</w:t>
      </w:r>
      <w:r w:rsidR="00D15044">
        <w:t xml:space="preserve"> fields with </w:t>
      </w:r>
      <w:r>
        <w:t xml:space="preserve">configuration </w:t>
      </w:r>
      <w:r w:rsidR="00D31743">
        <w:t>data</w:t>
      </w:r>
      <w:r>
        <w:t xml:space="preserve">, there are </w:t>
      </w:r>
      <w:r w:rsidR="00D15044">
        <w:t xml:space="preserve">two other </w:t>
      </w:r>
      <w:r>
        <w:t xml:space="preserve">fields named </w:t>
      </w:r>
      <w:proofErr w:type="spellStart"/>
      <w:r w:rsidR="00D15044" w:rsidRPr="00D15044">
        <w:rPr>
          <w:b/>
        </w:rPr>
        <w:t>tenantAuthority</w:t>
      </w:r>
      <w:proofErr w:type="spellEnd"/>
      <w:r>
        <w:t xml:space="preserve"> and </w:t>
      </w:r>
      <w:proofErr w:type="spellStart"/>
      <w:r w:rsidRPr="002630D4">
        <w:rPr>
          <w:b/>
        </w:rPr>
        <w:t>urlPowerBiRestApiRoot</w:t>
      </w:r>
      <w:proofErr w:type="spellEnd"/>
      <w:r w:rsidR="002630D4">
        <w:t xml:space="preserve"> which are used </w:t>
      </w:r>
      <w:r w:rsidR="00D15044">
        <w:t xml:space="preserve">to </w:t>
      </w:r>
      <w:r w:rsidR="002630D4">
        <w:t>authenticat</w:t>
      </w:r>
      <w:r w:rsidR="00D15044">
        <w:t>e</w:t>
      </w:r>
      <w:r w:rsidR="002630D4">
        <w:t xml:space="preserve"> with Azure AD and </w:t>
      </w:r>
      <w:r w:rsidR="00D15044">
        <w:t xml:space="preserve">to determine the endpoint for the </w:t>
      </w:r>
      <w:r w:rsidR="002630D4">
        <w:t>Power BI Service API.</w:t>
      </w:r>
    </w:p>
    <w:p w14:paraId="057B3B4B" w14:textId="14C57D11" w:rsidR="00AF0BCB" w:rsidRDefault="002630D4" w:rsidP="00AF0BCB">
      <w:pPr>
        <w:pStyle w:val="LabStepNumberedLevel2"/>
      </w:pPr>
      <w:r>
        <w:t xml:space="preserve">At the bottom of </w:t>
      </w:r>
      <w:proofErr w:type="spellStart"/>
      <w:r w:rsidR="00186C49">
        <w:rPr>
          <w:b/>
        </w:rPr>
        <w:t>PbiEmbeddingManager</w:t>
      </w:r>
      <w:proofErr w:type="spellEnd"/>
      <w:r w:rsidR="00186C49">
        <w:rPr>
          <w:b/>
        </w:rPr>
        <w:t xml:space="preserve"> </w:t>
      </w:r>
      <w:r>
        <w:t xml:space="preserve">class, add a method named </w:t>
      </w:r>
      <w:proofErr w:type="spellStart"/>
      <w:r w:rsidR="00242437" w:rsidRPr="00242437">
        <w:rPr>
          <w:b/>
        </w:rPr>
        <w:t>GetAppOnlyAccessToken</w:t>
      </w:r>
      <w:proofErr w:type="spellEnd"/>
      <w:r>
        <w:t xml:space="preserve"> using the following code.</w:t>
      </w:r>
    </w:p>
    <w:p w14:paraId="0EBD7BC4" w14:textId="77777777" w:rsidR="00242437" w:rsidRDefault="00242437" w:rsidP="00242437">
      <w:pPr>
        <w:pStyle w:val="LabStepCodeBlockLevel2"/>
      </w:pPr>
      <w:r>
        <w:t>static string GetAppOnlyAccessToken() {</w:t>
      </w:r>
    </w:p>
    <w:p w14:paraId="1641C727" w14:textId="77777777" w:rsidR="00242437" w:rsidRDefault="00242437" w:rsidP="00242437">
      <w:pPr>
        <w:pStyle w:val="LabStepCodeBlockLevel2"/>
      </w:pPr>
    </w:p>
    <w:p w14:paraId="7481D870" w14:textId="77777777" w:rsidR="00242437" w:rsidRDefault="00242437" w:rsidP="00242437">
      <w:pPr>
        <w:pStyle w:val="LabStepCodeBlockLevel2"/>
      </w:pPr>
      <w:r>
        <w:t xml:space="preserve">  var appConfidential = ConfidentialClientApplicationBuilder.Create(clientId)</w:t>
      </w:r>
    </w:p>
    <w:p w14:paraId="34594683" w14:textId="77777777" w:rsidR="00242437" w:rsidRDefault="00242437" w:rsidP="00242437">
      <w:pPr>
        <w:pStyle w:val="LabStepCodeBlockLevel2"/>
      </w:pPr>
      <w:r>
        <w:t xml:space="preserve">                          .WithClientSecret(clientSecret)</w:t>
      </w:r>
    </w:p>
    <w:p w14:paraId="5FF2D2F3" w14:textId="3D155DBB" w:rsidR="00242437" w:rsidRDefault="00242437" w:rsidP="00242437">
      <w:pPr>
        <w:pStyle w:val="LabStepCodeBlockLevel2"/>
      </w:pPr>
      <w:r>
        <w:t xml:space="preserve">                          .WithAuthority(</w:t>
      </w:r>
      <w:r w:rsidR="00D15044">
        <w:rPr>
          <w:rFonts w:ascii="Consolas" w:hAnsi="Consolas" w:cs="Consolas"/>
          <w:color w:val="000000"/>
          <w:sz w:val="19"/>
          <w:szCs w:val="19"/>
        </w:rPr>
        <w:t>tenantAuthority</w:t>
      </w:r>
      <w:r>
        <w:t>)</w:t>
      </w:r>
    </w:p>
    <w:p w14:paraId="0193996F" w14:textId="77777777" w:rsidR="00242437" w:rsidRDefault="00242437" w:rsidP="00242437">
      <w:pPr>
        <w:pStyle w:val="LabStepCodeBlockLevel2"/>
      </w:pPr>
      <w:r>
        <w:t xml:space="preserve">                          .Build();</w:t>
      </w:r>
    </w:p>
    <w:p w14:paraId="1671F30C" w14:textId="77777777" w:rsidR="00242437" w:rsidRDefault="00242437" w:rsidP="00242437">
      <w:pPr>
        <w:pStyle w:val="LabStepCodeBlockLevel2"/>
      </w:pPr>
    </w:p>
    <w:p w14:paraId="2C85BDEC" w14:textId="77777777" w:rsidR="00242437" w:rsidRDefault="00242437" w:rsidP="00242437">
      <w:pPr>
        <w:pStyle w:val="LabStepCodeBlockLevel2"/>
      </w:pPr>
      <w:r>
        <w:t xml:space="preserve">  string[] scopesDefault = new string[] { "https://analysis.windows.net/powerbi/api/.default" };</w:t>
      </w:r>
    </w:p>
    <w:p w14:paraId="21D3CC4F" w14:textId="77777777" w:rsidR="00242437" w:rsidRDefault="00242437" w:rsidP="00242437">
      <w:pPr>
        <w:pStyle w:val="LabStepCodeBlockLevel2"/>
      </w:pPr>
      <w:r>
        <w:t xml:space="preserve">  var authResult = appConfidential.AcquireTokenForClient(scopesDefault).ExecuteAsync().Result;</w:t>
      </w:r>
    </w:p>
    <w:p w14:paraId="5551AC0E" w14:textId="77777777" w:rsidR="00242437" w:rsidRDefault="00242437" w:rsidP="00242437">
      <w:pPr>
        <w:pStyle w:val="LabStepCodeBlockLevel2"/>
      </w:pPr>
      <w:r>
        <w:t xml:space="preserve">  return authResult.AccessToken;</w:t>
      </w:r>
    </w:p>
    <w:p w14:paraId="5A1033F6" w14:textId="394283DE" w:rsidR="00AF0BCB" w:rsidRDefault="00242437" w:rsidP="00242437">
      <w:pPr>
        <w:pStyle w:val="LabStepCodeBlockLevel2"/>
      </w:pPr>
      <w:r>
        <w:t>}</w:t>
      </w:r>
    </w:p>
    <w:p w14:paraId="7A6D998F" w14:textId="12BD50A5" w:rsidR="00E637F3" w:rsidRDefault="002630D4" w:rsidP="00E637F3">
      <w:pPr>
        <w:pStyle w:val="LabStepNumberedLevel2"/>
      </w:pPr>
      <w:r>
        <w:lastRenderedPageBreak/>
        <w:t xml:space="preserve">Underneath the </w:t>
      </w:r>
      <w:proofErr w:type="spellStart"/>
      <w:r w:rsidRPr="002630D4">
        <w:rPr>
          <w:b/>
        </w:rPr>
        <w:t>Get</w:t>
      </w:r>
      <w:r w:rsidR="00D15044">
        <w:rPr>
          <w:b/>
        </w:rPr>
        <w:t>AppOnly</w:t>
      </w:r>
      <w:r w:rsidRPr="002630D4">
        <w:rPr>
          <w:b/>
        </w:rPr>
        <w:t>AccessToken</w:t>
      </w:r>
      <w:proofErr w:type="spellEnd"/>
      <w:r>
        <w:t xml:space="preserve"> method, add a new method named </w:t>
      </w:r>
      <w:proofErr w:type="spellStart"/>
      <w:r w:rsidRPr="002630D4">
        <w:rPr>
          <w:b/>
        </w:rPr>
        <w:t>GetPowerBiClient</w:t>
      </w:r>
      <w:proofErr w:type="spellEnd"/>
      <w:r>
        <w:t xml:space="preserve"> using the following code.</w:t>
      </w:r>
    </w:p>
    <w:p w14:paraId="7E21FBD6" w14:textId="77777777" w:rsidR="00E637F3" w:rsidRDefault="00E637F3" w:rsidP="00E637F3">
      <w:pPr>
        <w:pStyle w:val="LabStepCodeBlockLevel2"/>
      </w:pPr>
      <w:r>
        <w:t>private static PowerBIClient GetPowerBiClient() {</w:t>
      </w:r>
    </w:p>
    <w:p w14:paraId="78C736FA" w14:textId="0BD5A88B" w:rsidR="00E637F3" w:rsidRDefault="00E637F3" w:rsidP="00E637F3">
      <w:pPr>
        <w:pStyle w:val="LabStepCodeBlockLevel2"/>
      </w:pPr>
      <w:r>
        <w:t xml:space="preserve">  var tokenCredentials = new TokenCredentials(Get</w:t>
      </w:r>
      <w:r w:rsidR="00242437">
        <w:t>AppOnly</w:t>
      </w:r>
      <w:r>
        <w:t>AccessToken(), "Bearer");</w:t>
      </w:r>
    </w:p>
    <w:p w14:paraId="0D9506F1" w14:textId="77777777" w:rsidR="00E637F3" w:rsidRDefault="00E637F3" w:rsidP="00E637F3">
      <w:pPr>
        <w:pStyle w:val="LabStepCodeBlockLevel2"/>
      </w:pPr>
      <w:r>
        <w:t xml:space="preserve">  return new PowerBIClient(new Uri(urlPowerBiRestApiRoot), tokenCredentials);</w:t>
      </w:r>
    </w:p>
    <w:p w14:paraId="0BA732A8" w14:textId="2AE8DAD0" w:rsidR="00E637F3" w:rsidRDefault="00E637F3" w:rsidP="00E637F3">
      <w:pPr>
        <w:pStyle w:val="LabStepCodeBlockLevel2"/>
      </w:pPr>
      <w:r>
        <w:t>}</w:t>
      </w:r>
    </w:p>
    <w:p w14:paraId="02D5C885" w14:textId="1F0F222F" w:rsidR="00B51801" w:rsidRDefault="002630D4" w:rsidP="00B51801">
      <w:pPr>
        <w:pStyle w:val="LabExerciseCallout"/>
      </w:pPr>
      <w:r>
        <w:t xml:space="preserve">You have implemented the </w:t>
      </w:r>
      <w:r w:rsidR="00BC3175">
        <w:t xml:space="preserve">essential </w:t>
      </w:r>
      <w:r>
        <w:t xml:space="preserve">behavior in the </w:t>
      </w:r>
      <w:proofErr w:type="spellStart"/>
      <w:r w:rsidR="00186C49">
        <w:rPr>
          <w:b/>
        </w:rPr>
        <w:t>PbiEmbeddingManager</w:t>
      </w:r>
      <w:proofErr w:type="spellEnd"/>
      <w:r w:rsidR="00186C49">
        <w:rPr>
          <w:b/>
        </w:rPr>
        <w:t xml:space="preserve"> </w:t>
      </w:r>
      <w:r>
        <w:t xml:space="preserve">class to authenticate with Azure AD and to </w:t>
      </w:r>
      <w:r w:rsidR="00EC5386">
        <w:t>create</w:t>
      </w:r>
      <w:r w:rsidR="00BC3175">
        <w:t xml:space="preserve"> new </w:t>
      </w:r>
      <w:proofErr w:type="spellStart"/>
      <w:r w:rsidR="00BC3175" w:rsidRPr="00BC3175">
        <w:rPr>
          <w:b/>
        </w:rPr>
        <w:t>PowerBIClient</w:t>
      </w:r>
      <w:proofErr w:type="spellEnd"/>
      <w:r w:rsidR="00BC3175">
        <w:t xml:space="preserve"> object</w:t>
      </w:r>
      <w:r w:rsidR="00EC5386">
        <w:t>s</w:t>
      </w:r>
      <w:r w:rsidR="00BC3175">
        <w:t xml:space="preserve"> which represents the top-level entry point in</w:t>
      </w:r>
      <w:r w:rsidR="003342E3">
        <w:t>to</w:t>
      </w:r>
      <w:r w:rsidR="00BC3175">
        <w:t xml:space="preserve"> the Power BI Service API</w:t>
      </w:r>
      <w:r w:rsidR="00D15044">
        <w:t xml:space="preserve"> when using the Power BI .NET SDK</w:t>
      </w:r>
      <w:r w:rsidR="00BC3175">
        <w:t>.</w:t>
      </w:r>
      <w:r w:rsidR="003342E3">
        <w:t xml:space="preserve"> Now you are at a point where you can add methods to the </w:t>
      </w:r>
      <w:proofErr w:type="spellStart"/>
      <w:r w:rsidR="00186C49">
        <w:rPr>
          <w:b/>
        </w:rPr>
        <w:t>PbiEmbeddingManager</w:t>
      </w:r>
      <w:proofErr w:type="spellEnd"/>
      <w:r w:rsidR="00186C49">
        <w:rPr>
          <w:b/>
        </w:rPr>
        <w:t xml:space="preserve"> </w:t>
      </w:r>
      <w:r w:rsidR="003342E3">
        <w:t xml:space="preserve">class to retrieve </w:t>
      </w:r>
      <w:r w:rsidR="00D15044">
        <w:t xml:space="preserve">the </w:t>
      </w:r>
      <w:r w:rsidR="003342E3">
        <w:t>data</w:t>
      </w:r>
      <w:r w:rsidR="00D15044">
        <w:t xml:space="preserve"> required for embedding</w:t>
      </w:r>
      <w:r w:rsidR="003342E3">
        <w:t>.</w:t>
      </w:r>
    </w:p>
    <w:p w14:paraId="5E4CF262" w14:textId="47D80698" w:rsidR="002630D4" w:rsidRDefault="003342E3" w:rsidP="002630D4">
      <w:pPr>
        <w:pStyle w:val="LabStepNumbered"/>
      </w:pPr>
      <w:r>
        <w:t xml:space="preserve">Add the </w:t>
      </w:r>
      <w:proofErr w:type="spellStart"/>
      <w:r w:rsidRPr="003342E3">
        <w:rPr>
          <w:b/>
        </w:rPr>
        <w:t>GetReportEmbeddingData</w:t>
      </w:r>
      <w:proofErr w:type="spellEnd"/>
      <w:r>
        <w:t xml:space="preserve"> method to the </w:t>
      </w:r>
      <w:proofErr w:type="spellStart"/>
      <w:r w:rsidR="00186C49">
        <w:rPr>
          <w:b/>
        </w:rPr>
        <w:t>PbiEmbeddingManager</w:t>
      </w:r>
      <w:proofErr w:type="spellEnd"/>
      <w:r w:rsidR="00186C49">
        <w:rPr>
          <w:b/>
        </w:rPr>
        <w:t xml:space="preserve"> </w:t>
      </w:r>
      <w:r>
        <w:t>class</w:t>
      </w:r>
      <w:r w:rsidR="002630D4">
        <w:t>.</w:t>
      </w:r>
    </w:p>
    <w:p w14:paraId="74C64CEA" w14:textId="6A44BF35" w:rsidR="00E637F3" w:rsidRDefault="003342E3" w:rsidP="00E637F3">
      <w:pPr>
        <w:pStyle w:val="LabStepNumberedLevel2"/>
      </w:pPr>
      <w:r>
        <w:t xml:space="preserve">At the bottom of the </w:t>
      </w:r>
      <w:proofErr w:type="spellStart"/>
      <w:r w:rsidR="00186C49">
        <w:rPr>
          <w:b/>
        </w:rPr>
        <w:t>PbiEmbeddingManager</w:t>
      </w:r>
      <w:proofErr w:type="spellEnd"/>
      <w:r w:rsidR="00186C49">
        <w:rPr>
          <w:b/>
        </w:rPr>
        <w:t xml:space="preserve"> </w:t>
      </w:r>
      <w:r>
        <w:t xml:space="preserve">class, add </w:t>
      </w:r>
      <w:r w:rsidR="00D805DB">
        <w:t xml:space="preserve">the </w:t>
      </w:r>
      <w:proofErr w:type="spellStart"/>
      <w:r w:rsidRPr="003342E3">
        <w:rPr>
          <w:b/>
        </w:rPr>
        <w:t>GetReportEmbeddingData</w:t>
      </w:r>
      <w:proofErr w:type="spellEnd"/>
      <w:r>
        <w:t xml:space="preserve"> </w:t>
      </w:r>
      <w:r w:rsidR="00D805DB">
        <w:t xml:space="preserve">method using </w:t>
      </w:r>
      <w:r>
        <w:t>the following code.</w:t>
      </w:r>
    </w:p>
    <w:p w14:paraId="171EB9EB" w14:textId="77777777" w:rsidR="00E637F3" w:rsidRDefault="00E637F3" w:rsidP="00E637F3">
      <w:pPr>
        <w:pStyle w:val="LabStepCodeBlockLevel2"/>
      </w:pPr>
      <w:r>
        <w:t>public static async Task&lt;ReportEmbeddingData&gt; GetReportEmbeddingData() {</w:t>
      </w:r>
    </w:p>
    <w:p w14:paraId="10CF2E89" w14:textId="77777777" w:rsidR="00E637F3" w:rsidRDefault="00E637F3" w:rsidP="00E637F3">
      <w:pPr>
        <w:pStyle w:val="LabStepCodeBlockLevel2"/>
      </w:pPr>
    </w:p>
    <w:p w14:paraId="77390027" w14:textId="77777777" w:rsidR="00E637F3" w:rsidRDefault="00E637F3" w:rsidP="00E637F3">
      <w:pPr>
        <w:pStyle w:val="LabStepCodeBlockLevel2"/>
      </w:pPr>
      <w:r>
        <w:t xml:space="preserve">  PowerBIClient pbiClient = GetPowerBiClient();</w:t>
      </w:r>
    </w:p>
    <w:p w14:paraId="60C7D5D2" w14:textId="77777777" w:rsidR="00E637F3" w:rsidRDefault="00E637F3" w:rsidP="00E637F3">
      <w:pPr>
        <w:pStyle w:val="LabStepCodeBlockLevel2"/>
      </w:pPr>
    </w:p>
    <w:p w14:paraId="6D62CAA7" w14:textId="77777777" w:rsidR="00E637F3" w:rsidRDefault="00E637F3" w:rsidP="00E637F3">
      <w:pPr>
        <w:pStyle w:val="LabStepCodeBlockLevel2"/>
      </w:pPr>
      <w:r>
        <w:t xml:space="preserve">  var report = await pbiClient.Reports.GetReportInGroupAsync(workspaceId, reportId);</w:t>
      </w:r>
    </w:p>
    <w:p w14:paraId="0205620E" w14:textId="77777777" w:rsidR="00E637F3" w:rsidRDefault="00E637F3" w:rsidP="00E637F3">
      <w:pPr>
        <w:pStyle w:val="LabStepCodeBlockLevel2"/>
      </w:pPr>
      <w:r>
        <w:t xml:space="preserve">  var embedUrl = report.EmbedUrl;</w:t>
      </w:r>
    </w:p>
    <w:p w14:paraId="238F7074" w14:textId="77777777" w:rsidR="00E637F3" w:rsidRDefault="00E637F3" w:rsidP="00E637F3">
      <w:pPr>
        <w:pStyle w:val="LabStepCodeBlockLevel2"/>
      </w:pPr>
      <w:r>
        <w:t xml:space="preserve">  var reportName = report.Name;</w:t>
      </w:r>
    </w:p>
    <w:p w14:paraId="50D9E2EA" w14:textId="77777777" w:rsidR="00E637F3" w:rsidRDefault="00E637F3" w:rsidP="00E637F3">
      <w:pPr>
        <w:pStyle w:val="LabStepCodeBlockLevel2"/>
      </w:pPr>
    </w:p>
    <w:p w14:paraId="51E31482" w14:textId="77777777" w:rsidR="00E637F3" w:rsidRDefault="00E637F3" w:rsidP="00E637F3">
      <w:pPr>
        <w:pStyle w:val="LabStepCodeBlockLevel2"/>
      </w:pPr>
      <w:r>
        <w:t xml:space="preserve">  GenerateTokenRequest generateTokenRequestParameters = new GenerateTokenRequest(accessLevel: "edit");</w:t>
      </w:r>
    </w:p>
    <w:p w14:paraId="0F968F7A" w14:textId="77777777" w:rsidR="00E637F3" w:rsidRDefault="00E637F3" w:rsidP="00E637F3">
      <w:pPr>
        <w:pStyle w:val="LabStepCodeBlockLevel2"/>
      </w:pPr>
      <w:r>
        <w:t xml:space="preserve">  string embedToken = </w:t>
      </w:r>
    </w:p>
    <w:p w14:paraId="1E0B0367" w14:textId="77777777" w:rsidR="00E637F3" w:rsidRDefault="00E637F3" w:rsidP="00E637F3">
      <w:pPr>
        <w:pStyle w:val="LabStepCodeBlockLevel2"/>
      </w:pPr>
      <w:r>
        <w:t xml:space="preserve">        (await pbiClient.Reports.GenerateTokenInGroupAsync(workspaceId, </w:t>
      </w:r>
    </w:p>
    <w:p w14:paraId="278E5638" w14:textId="77777777" w:rsidR="00E637F3" w:rsidRDefault="00E637F3" w:rsidP="00E637F3">
      <w:pPr>
        <w:pStyle w:val="LabStepCodeBlockLevel2"/>
      </w:pPr>
      <w:r>
        <w:t xml:space="preserve">                                                           report.Id, </w:t>
      </w:r>
    </w:p>
    <w:p w14:paraId="1A8E66FB" w14:textId="77777777" w:rsidR="00E637F3" w:rsidRDefault="00E637F3" w:rsidP="00E637F3">
      <w:pPr>
        <w:pStyle w:val="LabStepCodeBlockLevel2"/>
      </w:pPr>
      <w:r>
        <w:t xml:space="preserve">                                                           generateTokenRequestParameters)).Token;</w:t>
      </w:r>
    </w:p>
    <w:p w14:paraId="64116D58" w14:textId="77777777" w:rsidR="00E637F3" w:rsidRDefault="00E637F3" w:rsidP="00E637F3">
      <w:pPr>
        <w:pStyle w:val="LabStepCodeBlockLevel2"/>
      </w:pPr>
    </w:p>
    <w:p w14:paraId="0B9CB1B9" w14:textId="77777777" w:rsidR="00E637F3" w:rsidRDefault="00E637F3" w:rsidP="00E637F3">
      <w:pPr>
        <w:pStyle w:val="LabStepCodeBlockLevel2"/>
      </w:pPr>
      <w:r>
        <w:t xml:space="preserve">  return new ReportEmbeddingData {</w:t>
      </w:r>
    </w:p>
    <w:p w14:paraId="155AB723" w14:textId="77777777" w:rsidR="00E637F3" w:rsidRDefault="00E637F3" w:rsidP="00E637F3">
      <w:pPr>
        <w:pStyle w:val="LabStepCodeBlockLevel2"/>
      </w:pPr>
      <w:r>
        <w:t xml:space="preserve">    reportId = reportId,</w:t>
      </w:r>
    </w:p>
    <w:p w14:paraId="543084A4" w14:textId="77777777" w:rsidR="00E637F3" w:rsidRDefault="00E637F3" w:rsidP="00E637F3">
      <w:pPr>
        <w:pStyle w:val="LabStepCodeBlockLevel2"/>
      </w:pPr>
      <w:r>
        <w:t xml:space="preserve">    reportName = reportName,</w:t>
      </w:r>
    </w:p>
    <w:p w14:paraId="645D79FE" w14:textId="77777777" w:rsidR="00E637F3" w:rsidRDefault="00E637F3" w:rsidP="00E637F3">
      <w:pPr>
        <w:pStyle w:val="LabStepCodeBlockLevel2"/>
      </w:pPr>
      <w:r>
        <w:t xml:space="preserve">    embedUrl = embedUrl,</w:t>
      </w:r>
    </w:p>
    <w:p w14:paraId="711DED1F" w14:textId="77777777" w:rsidR="00E637F3" w:rsidRDefault="00E637F3" w:rsidP="00E637F3">
      <w:pPr>
        <w:pStyle w:val="LabStepCodeBlockLevel2"/>
      </w:pPr>
      <w:r>
        <w:t xml:space="preserve">    accessToken = embedToken</w:t>
      </w:r>
    </w:p>
    <w:p w14:paraId="241EB506" w14:textId="77777777" w:rsidR="00E637F3" w:rsidRDefault="00E637F3" w:rsidP="00E637F3">
      <w:pPr>
        <w:pStyle w:val="LabStepCodeBlockLevel2"/>
      </w:pPr>
      <w:r>
        <w:t xml:space="preserve">  };</w:t>
      </w:r>
    </w:p>
    <w:p w14:paraId="49137D46" w14:textId="77777777" w:rsidR="00E637F3" w:rsidRDefault="00E637F3" w:rsidP="00E637F3">
      <w:pPr>
        <w:pStyle w:val="LabStepCodeBlockLevel2"/>
      </w:pPr>
    </w:p>
    <w:p w14:paraId="421F2BB7" w14:textId="121B8FA8" w:rsidR="00E637F3" w:rsidRDefault="00E637F3" w:rsidP="00E637F3">
      <w:pPr>
        <w:pStyle w:val="LabStepCodeBlockLevel2"/>
      </w:pPr>
      <w:r>
        <w:t>}</w:t>
      </w:r>
    </w:p>
    <w:p w14:paraId="4662DEDC" w14:textId="39B02990" w:rsidR="00E637F3" w:rsidRDefault="00E637F3" w:rsidP="00E637F3">
      <w:pPr>
        <w:pStyle w:val="LabStepNumberedLevel2"/>
      </w:pPr>
      <w:r>
        <w:t xml:space="preserve">Save </w:t>
      </w:r>
      <w:r w:rsidR="003342E3">
        <w:t xml:space="preserve">your </w:t>
      </w:r>
      <w:r>
        <w:t xml:space="preserve">changes to </w:t>
      </w:r>
      <w:proofErr w:type="spellStart"/>
      <w:r w:rsidRPr="003342E3">
        <w:rPr>
          <w:b/>
        </w:rPr>
        <w:t>PbiEmbeddedManger.cs</w:t>
      </w:r>
      <w:proofErr w:type="spellEnd"/>
      <w:r>
        <w:t>.</w:t>
      </w:r>
    </w:p>
    <w:p w14:paraId="3EFACFF4" w14:textId="52BBB09C" w:rsidR="00B51801" w:rsidRDefault="00B51801" w:rsidP="00B51801">
      <w:pPr>
        <w:pStyle w:val="LabExerciseCallout"/>
      </w:pPr>
      <w:r>
        <w:t xml:space="preserve">Now that you have added the </w:t>
      </w:r>
      <w:proofErr w:type="spellStart"/>
      <w:r w:rsidRPr="00B51801">
        <w:rPr>
          <w:b/>
        </w:rPr>
        <w:t>GetReportEmbeddingData</w:t>
      </w:r>
      <w:proofErr w:type="spellEnd"/>
      <w:r>
        <w:t xml:space="preserve"> method, you will create a new action method that calls this method.</w:t>
      </w:r>
    </w:p>
    <w:p w14:paraId="0D162B5A" w14:textId="67AEFBB2" w:rsidR="00E637F3" w:rsidRDefault="00E637F3" w:rsidP="00E637F3">
      <w:pPr>
        <w:pStyle w:val="LabStepNumbered"/>
      </w:pPr>
      <w:r>
        <w:t xml:space="preserve">Add the </w:t>
      </w:r>
      <w:r w:rsidRPr="003342E3">
        <w:rPr>
          <w:b/>
        </w:rPr>
        <w:t>Report</w:t>
      </w:r>
      <w:r>
        <w:t xml:space="preserve"> action method to the </w:t>
      </w:r>
      <w:proofErr w:type="spellStart"/>
      <w:r w:rsidRPr="003342E3">
        <w:rPr>
          <w:b/>
        </w:rPr>
        <w:t>HomeController</w:t>
      </w:r>
      <w:proofErr w:type="spellEnd"/>
      <w:r>
        <w:t xml:space="preserve"> class.</w:t>
      </w:r>
    </w:p>
    <w:p w14:paraId="7A465FAA" w14:textId="0383F3C0" w:rsidR="00E637F3" w:rsidRDefault="003342E3" w:rsidP="00E637F3">
      <w:pPr>
        <w:pStyle w:val="LabStepNumberedLevel2"/>
      </w:pPr>
      <w:r>
        <w:t xml:space="preserve">Inside the </w:t>
      </w:r>
      <w:r w:rsidRPr="003342E3">
        <w:rPr>
          <w:b/>
        </w:rPr>
        <w:t>Controllers</w:t>
      </w:r>
      <w:r>
        <w:t xml:space="preserve"> folder, o</w:t>
      </w:r>
      <w:r w:rsidR="00E637F3">
        <w:t xml:space="preserve">pen </w:t>
      </w:r>
      <w:r>
        <w:t xml:space="preserve">the C# source file named </w:t>
      </w:r>
      <w:proofErr w:type="spellStart"/>
      <w:r w:rsidR="00E637F3" w:rsidRPr="003342E3">
        <w:rPr>
          <w:b/>
        </w:rPr>
        <w:t>HomeController.cs</w:t>
      </w:r>
      <w:proofErr w:type="spellEnd"/>
      <w:r w:rsidR="00E637F3">
        <w:t>.</w:t>
      </w:r>
    </w:p>
    <w:p w14:paraId="7739E916" w14:textId="47B81E59" w:rsidR="00E637F3" w:rsidRDefault="00E637F3" w:rsidP="00E637F3">
      <w:pPr>
        <w:pStyle w:val="LabStepNumberedLevel2"/>
      </w:pPr>
      <w:r>
        <w:t xml:space="preserve">Update the </w:t>
      </w:r>
      <w:r w:rsidR="003342E3">
        <w:t xml:space="preserve">set of </w:t>
      </w:r>
      <w:r w:rsidR="003342E3" w:rsidRPr="003342E3">
        <w:rPr>
          <w:b/>
        </w:rPr>
        <w:t>using</w:t>
      </w:r>
      <w:r w:rsidR="003342E3">
        <w:t xml:space="preserve"> </w:t>
      </w:r>
      <w:r>
        <w:t xml:space="preserve">statements at the top of </w:t>
      </w:r>
      <w:proofErr w:type="spellStart"/>
      <w:r w:rsidR="003342E3" w:rsidRPr="003342E3">
        <w:rPr>
          <w:b/>
        </w:rPr>
        <w:t>HomeController.cs</w:t>
      </w:r>
      <w:proofErr w:type="spellEnd"/>
      <w:r w:rsidR="003342E3">
        <w:t xml:space="preserve"> using the following code</w:t>
      </w:r>
      <w:r>
        <w:t>.</w:t>
      </w:r>
    </w:p>
    <w:p w14:paraId="6E1615C1" w14:textId="77777777" w:rsidR="00242437" w:rsidRDefault="00242437" w:rsidP="00242437">
      <w:pPr>
        <w:pStyle w:val="LabStepCodeBlockLevel2"/>
      </w:pPr>
      <w:r>
        <w:t>using System;</w:t>
      </w:r>
    </w:p>
    <w:p w14:paraId="604D7D34" w14:textId="77777777" w:rsidR="00242437" w:rsidRDefault="00242437" w:rsidP="00242437">
      <w:pPr>
        <w:pStyle w:val="LabStepCodeBlockLevel2"/>
      </w:pPr>
      <w:r>
        <w:t>using System.Collections.Generic;</w:t>
      </w:r>
    </w:p>
    <w:p w14:paraId="17C929E8" w14:textId="77777777" w:rsidR="00242437" w:rsidRDefault="00242437" w:rsidP="00242437">
      <w:pPr>
        <w:pStyle w:val="LabStepCodeBlockLevel2"/>
      </w:pPr>
      <w:r>
        <w:t>using System.Linq;</w:t>
      </w:r>
    </w:p>
    <w:p w14:paraId="1B595FFB" w14:textId="77777777" w:rsidR="00242437" w:rsidRDefault="00242437" w:rsidP="00242437">
      <w:pPr>
        <w:pStyle w:val="LabStepCodeBlockLevel2"/>
      </w:pPr>
      <w:r>
        <w:t>using System.Threading.Tasks;</w:t>
      </w:r>
    </w:p>
    <w:p w14:paraId="4EC3EA96" w14:textId="77777777" w:rsidR="00242437" w:rsidRDefault="00242437" w:rsidP="00242437">
      <w:pPr>
        <w:pStyle w:val="LabStepCodeBlockLevel2"/>
      </w:pPr>
      <w:r>
        <w:t>using System.Web;</w:t>
      </w:r>
    </w:p>
    <w:p w14:paraId="4D0B647E" w14:textId="77777777" w:rsidR="00242437" w:rsidRDefault="00242437" w:rsidP="00242437">
      <w:pPr>
        <w:pStyle w:val="LabStepCodeBlockLevel2"/>
      </w:pPr>
      <w:r>
        <w:t>using System.Web.Mvc;</w:t>
      </w:r>
    </w:p>
    <w:p w14:paraId="31F51FB3" w14:textId="13A1D97E" w:rsidR="00E637F3" w:rsidRDefault="00242437" w:rsidP="00E637F3">
      <w:pPr>
        <w:pStyle w:val="LabStepCodeBlockLevel2"/>
      </w:pPr>
      <w:r>
        <w:t xml:space="preserve">using </w:t>
      </w:r>
      <w:r w:rsidR="00713604">
        <w:t>AppOwnsDataApp</w:t>
      </w:r>
      <w:r>
        <w:t>.Models;</w:t>
      </w:r>
    </w:p>
    <w:p w14:paraId="20684863" w14:textId="054E6A7C" w:rsidR="00E637F3" w:rsidRDefault="00B51801" w:rsidP="00E637F3">
      <w:pPr>
        <w:pStyle w:val="LabStepNumberedLevel2"/>
      </w:pPr>
      <w:r>
        <w:t xml:space="preserve">Underneath the </w:t>
      </w:r>
      <w:r w:rsidRPr="00B51801">
        <w:rPr>
          <w:b/>
        </w:rPr>
        <w:t>Index</w:t>
      </w:r>
      <w:r>
        <w:t xml:space="preserve"> method, add a new asynchronous action method named </w:t>
      </w:r>
      <w:r w:rsidRPr="00B51801">
        <w:rPr>
          <w:b/>
        </w:rPr>
        <w:t>Report</w:t>
      </w:r>
      <w:r>
        <w:t xml:space="preserve"> using the following code.</w:t>
      </w:r>
      <w:r w:rsidR="00E637F3">
        <w:t xml:space="preserve"> </w:t>
      </w:r>
    </w:p>
    <w:p w14:paraId="10ABFD80" w14:textId="77777777" w:rsidR="00E637F3" w:rsidRPr="00E637F3" w:rsidRDefault="00E637F3" w:rsidP="00E637F3">
      <w:pPr>
        <w:pStyle w:val="LabStepCodeBlockLevel2"/>
        <w:rPr>
          <w:color w:val="7F7F7F" w:themeColor="text1" w:themeTint="80"/>
        </w:rPr>
      </w:pPr>
      <w:r w:rsidRPr="00E637F3">
        <w:rPr>
          <w:color w:val="7F7F7F" w:themeColor="text1" w:themeTint="80"/>
        </w:rPr>
        <w:t>public class HomeController : Controller {</w:t>
      </w:r>
    </w:p>
    <w:p w14:paraId="3128C7FB" w14:textId="77777777" w:rsidR="00E637F3" w:rsidRPr="00E637F3" w:rsidRDefault="00E637F3" w:rsidP="00E637F3">
      <w:pPr>
        <w:pStyle w:val="LabStepCodeBlockLevel2"/>
        <w:rPr>
          <w:color w:val="7F7F7F" w:themeColor="text1" w:themeTint="80"/>
        </w:rPr>
      </w:pPr>
    </w:p>
    <w:p w14:paraId="048CAFAB" w14:textId="77777777" w:rsidR="00E637F3" w:rsidRPr="00E637F3" w:rsidRDefault="00E637F3" w:rsidP="00E637F3">
      <w:pPr>
        <w:pStyle w:val="LabStepCodeBlockLevel2"/>
        <w:rPr>
          <w:color w:val="7F7F7F" w:themeColor="text1" w:themeTint="80"/>
        </w:rPr>
      </w:pPr>
      <w:r w:rsidRPr="00E637F3">
        <w:rPr>
          <w:color w:val="7F7F7F" w:themeColor="text1" w:themeTint="80"/>
        </w:rPr>
        <w:t xml:space="preserve">  public ActionResult Index() {</w:t>
      </w:r>
    </w:p>
    <w:p w14:paraId="243BF18A" w14:textId="77777777" w:rsidR="00E637F3" w:rsidRPr="00E637F3" w:rsidRDefault="00E637F3" w:rsidP="00E637F3">
      <w:pPr>
        <w:pStyle w:val="LabStepCodeBlockLevel2"/>
        <w:rPr>
          <w:color w:val="7F7F7F" w:themeColor="text1" w:themeTint="80"/>
        </w:rPr>
      </w:pPr>
      <w:r w:rsidRPr="00E637F3">
        <w:rPr>
          <w:color w:val="7F7F7F" w:themeColor="text1" w:themeTint="80"/>
        </w:rPr>
        <w:t xml:space="preserve">    return View();</w:t>
      </w:r>
    </w:p>
    <w:p w14:paraId="2AADFA60" w14:textId="77777777" w:rsidR="00E637F3" w:rsidRPr="00E637F3" w:rsidRDefault="00E637F3" w:rsidP="00E637F3">
      <w:pPr>
        <w:pStyle w:val="LabStepCodeBlockLevel2"/>
        <w:rPr>
          <w:color w:val="7F7F7F" w:themeColor="text1" w:themeTint="80"/>
        </w:rPr>
      </w:pPr>
      <w:r w:rsidRPr="00E637F3">
        <w:rPr>
          <w:color w:val="7F7F7F" w:themeColor="text1" w:themeTint="80"/>
        </w:rPr>
        <w:t xml:space="preserve">  }</w:t>
      </w:r>
    </w:p>
    <w:p w14:paraId="6F6AF409" w14:textId="77777777" w:rsidR="00E637F3" w:rsidRDefault="00E637F3" w:rsidP="00E637F3">
      <w:pPr>
        <w:pStyle w:val="LabStepCodeBlockLevel2"/>
      </w:pPr>
    </w:p>
    <w:p w14:paraId="75210230" w14:textId="77777777" w:rsidR="00E637F3" w:rsidRDefault="00E637F3" w:rsidP="00E637F3">
      <w:pPr>
        <w:pStyle w:val="LabStepCodeBlockLevel2"/>
      </w:pPr>
      <w:r>
        <w:t xml:space="preserve">  public async Task&lt;ActionResult&gt; Report() {</w:t>
      </w:r>
    </w:p>
    <w:p w14:paraId="098BF1C9" w14:textId="65CE76DE" w:rsidR="00B51801" w:rsidRDefault="00B51801" w:rsidP="00B51801">
      <w:pPr>
        <w:pStyle w:val="LabStepCodeBlockLevel2"/>
      </w:pPr>
      <w:r>
        <w:t xml:space="preserve">    ReportEmbeddingData embeddingData = await </w:t>
      </w:r>
      <w:r w:rsidR="00186C49">
        <w:t>PbiEmbeddingManager</w:t>
      </w:r>
      <w:r>
        <w:t>.GetReportEmbeddingData();</w:t>
      </w:r>
    </w:p>
    <w:p w14:paraId="0BA718EF" w14:textId="104B4DEE" w:rsidR="00B51801" w:rsidRDefault="00B51801" w:rsidP="00B51801">
      <w:pPr>
        <w:pStyle w:val="LabStepCodeBlockLevel2"/>
      </w:pPr>
      <w:r>
        <w:t xml:space="preserve">    return View(embeddingData);</w:t>
      </w:r>
    </w:p>
    <w:p w14:paraId="0C9CE162" w14:textId="6EDF6809" w:rsidR="00E637F3" w:rsidRDefault="00E637F3" w:rsidP="00E637F3">
      <w:pPr>
        <w:pStyle w:val="LabStepCodeBlockLevel2"/>
      </w:pPr>
      <w:r>
        <w:t xml:space="preserve">  }</w:t>
      </w:r>
    </w:p>
    <w:p w14:paraId="5BF80351" w14:textId="43A71B14" w:rsidR="00E637F3" w:rsidRPr="00E637F3" w:rsidRDefault="00E637F3" w:rsidP="00E637F3">
      <w:pPr>
        <w:pStyle w:val="LabStepCodeBlockLevel2"/>
        <w:rPr>
          <w:color w:val="7F7F7F" w:themeColor="text1" w:themeTint="80"/>
        </w:rPr>
      </w:pPr>
    </w:p>
    <w:p w14:paraId="7CC6A721" w14:textId="155DD320" w:rsidR="00E637F3" w:rsidRPr="00E637F3" w:rsidRDefault="00E637F3" w:rsidP="00E637F3">
      <w:pPr>
        <w:pStyle w:val="LabStepCodeBlockLevel2"/>
        <w:rPr>
          <w:color w:val="7F7F7F" w:themeColor="text1" w:themeTint="80"/>
        </w:rPr>
      </w:pPr>
      <w:r w:rsidRPr="00E637F3">
        <w:rPr>
          <w:color w:val="7F7F7F" w:themeColor="text1" w:themeTint="80"/>
        </w:rPr>
        <w:t>}</w:t>
      </w:r>
    </w:p>
    <w:p w14:paraId="0DB54DB7" w14:textId="325AB9DE" w:rsidR="00E637F3" w:rsidRDefault="00B51801" w:rsidP="00E637F3">
      <w:pPr>
        <w:pStyle w:val="LabStepNumberedLevel2"/>
      </w:pPr>
      <w:r>
        <w:lastRenderedPageBreak/>
        <w:t xml:space="preserve">Right-click on the </w:t>
      </w:r>
      <w:r w:rsidRPr="00B51801">
        <w:rPr>
          <w:b/>
        </w:rPr>
        <w:t>Report</w:t>
      </w:r>
      <w:r>
        <w:t xml:space="preserve"> method and select the </w:t>
      </w:r>
      <w:r w:rsidRPr="00B51801">
        <w:rPr>
          <w:b/>
        </w:rPr>
        <w:t>Add View…</w:t>
      </w:r>
      <w:r>
        <w:t xml:space="preserve"> command from the context menu.</w:t>
      </w:r>
    </w:p>
    <w:p w14:paraId="7D91FE9B" w14:textId="0CE69708" w:rsidR="00E637F3" w:rsidRDefault="00B51801" w:rsidP="00E637F3">
      <w:pPr>
        <w:pStyle w:val="LabStepNumberedLevel2"/>
      </w:pPr>
      <w:r>
        <w:t xml:space="preserve">In the </w:t>
      </w:r>
      <w:r w:rsidRPr="00B51801">
        <w:rPr>
          <w:b/>
        </w:rPr>
        <w:t>Add View</w:t>
      </w:r>
      <w:r>
        <w:t xml:space="preserve"> dialog, accept all the default settings and click the </w:t>
      </w:r>
      <w:r w:rsidRPr="00B51801">
        <w:rPr>
          <w:b/>
        </w:rPr>
        <w:t>Add</w:t>
      </w:r>
      <w:r>
        <w:t xml:space="preserve"> button.</w:t>
      </w:r>
    </w:p>
    <w:p w14:paraId="04B71331" w14:textId="1CB6D3F1" w:rsidR="00893630" w:rsidRDefault="00E4061A" w:rsidP="00893630">
      <w:pPr>
        <w:pStyle w:val="LabStepScreenshotLevel2"/>
      </w:pPr>
      <w:r>
        <w:drawing>
          <wp:inline distT="0" distB="0" distL="0" distR="0" wp14:anchorId="2CED763B" wp14:editId="75E0F280">
            <wp:extent cx="1632857" cy="914400"/>
            <wp:effectExtent l="19050" t="19050" r="24765" b="1905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42056" cy="91955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A48DA5" w14:textId="3F6A9492" w:rsidR="00893630" w:rsidRDefault="002D7E83" w:rsidP="00E637F3">
      <w:pPr>
        <w:pStyle w:val="LabStepNumberedLevel2"/>
      </w:pPr>
      <w:r>
        <w:t xml:space="preserve">You should be able to verify that a new razor view file named </w:t>
      </w:r>
      <w:proofErr w:type="spellStart"/>
      <w:r w:rsidR="00EC5386">
        <w:rPr>
          <w:b/>
        </w:rPr>
        <w:t>Report</w:t>
      </w:r>
      <w:r w:rsidRPr="002D7E83">
        <w:rPr>
          <w:b/>
        </w:rPr>
        <w:t>.cshtml</w:t>
      </w:r>
      <w:proofErr w:type="spellEnd"/>
      <w:r>
        <w:t xml:space="preserve"> has been created in the </w:t>
      </w:r>
      <w:r w:rsidRPr="002D7E83">
        <w:rPr>
          <w:b/>
        </w:rPr>
        <w:t>Views/Home</w:t>
      </w:r>
      <w:r>
        <w:t xml:space="preserve"> folder.</w:t>
      </w:r>
    </w:p>
    <w:p w14:paraId="39C29653" w14:textId="5F9DF10A" w:rsidR="00E4061A" w:rsidRDefault="002D7E83" w:rsidP="00E637F3">
      <w:pPr>
        <w:pStyle w:val="LabStepNumberedLevel2"/>
      </w:pPr>
      <w:r>
        <w:t xml:space="preserve">Delete all existing content from </w:t>
      </w:r>
      <w:proofErr w:type="spellStart"/>
      <w:r w:rsidR="00EC5386">
        <w:rPr>
          <w:b/>
        </w:rPr>
        <w:t>Report</w:t>
      </w:r>
      <w:r w:rsidRPr="002D7E83">
        <w:rPr>
          <w:b/>
        </w:rPr>
        <w:t>.cshtml</w:t>
      </w:r>
      <w:proofErr w:type="spellEnd"/>
      <w:r>
        <w:t xml:space="preserve"> and replace it with the following code.</w:t>
      </w:r>
    </w:p>
    <w:p w14:paraId="2FB93362" w14:textId="109A172B" w:rsidR="00E4061A" w:rsidRDefault="009009B4" w:rsidP="00E4061A">
      <w:pPr>
        <w:pStyle w:val="LabStepCodeBlockLevel2"/>
      </w:pPr>
      <w:r w:rsidRPr="009009B4">
        <w:t xml:space="preserve">@model </w:t>
      </w:r>
      <w:r w:rsidR="00713604">
        <w:t>AppOwnsDataApp</w:t>
      </w:r>
      <w:r w:rsidRPr="009009B4">
        <w:t>.Models.ReportEmbeddingData</w:t>
      </w:r>
    </w:p>
    <w:p w14:paraId="7EE755A2" w14:textId="77777777" w:rsidR="009009B4" w:rsidRDefault="009009B4" w:rsidP="00E4061A">
      <w:pPr>
        <w:pStyle w:val="LabStepCodeBlockLevel2"/>
      </w:pPr>
    </w:p>
    <w:p w14:paraId="48F502B3" w14:textId="77777777" w:rsidR="00E4061A" w:rsidRDefault="00E4061A" w:rsidP="00E4061A">
      <w:pPr>
        <w:pStyle w:val="LabStepCodeBlockLevel2"/>
      </w:pPr>
      <w:r>
        <w:t>&lt;div id="embedContainer" /&gt;</w:t>
      </w:r>
    </w:p>
    <w:p w14:paraId="7A7563DE" w14:textId="77777777" w:rsidR="00E4061A" w:rsidRDefault="00E4061A" w:rsidP="00E4061A">
      <w:pPr>
        <w:pStyle w:val="LabStepCodeBlockLevel2"/>
      </w:pPr>
    </w:p>
    <w:p w14:paraId="0485297F" w14:textId="77777777" w:rsidR="00E4061A" w:rsidRDefault="00E4061A" w:rsidP="00E4061A">
      <w:pPr>
        <w:pStyle w:val="LabStepCodeBlockLevel2"/>
      </w:pPr>
      <w:r>
        <w:t>&lt;script src="~/Scripts/powerbi.js"&gt;&lt;/script&gt;</w:t>
      </w:r>
    </w:p>
    <w:p w14:paraId="0395ABB5" w14:textId="77777777" w:rsidR="00E4061A" w:rsidRDefault="00E4061A" w:rsidP="00E4061A">
      <w:pPr>
        <w:pStyle w:val="LabStepCodeBlockLevel2"/>
      </w:pPr>
    </w:p>
    <w:p w14:paraId="1FE8E592" w14:textId="77777777" w:rsidR="00E4061A" w:rsidRDefault="00E4061A" w:rsidP="00E4061A">
      <w:pPr>
        <w:pStyle w:val="LabStepCodeBlockLevel2"/>
      </w:pPr>
      <w:r>
        <w:t>&lt;script&gt;</w:t>
      </w:r>
    </w:p>
    <w:p w14:paraId="3B4050E9" w14:textId="77777777" w:rsidR="002D7E83" w:rsidRDefault="002D7E83" w:rsidP="00E4061A">
      <w:pPr>
        <w:pStyle w:val="LabStepCodeBlockLevel2"/>
        <w:rPr>
          <w:color w:val="7F7F7F" w:themeColor="text1" w:themeTint="80"/>
        </w:rPr>
      </w:pPr>
    </w:p>
    <w:p w14:paraId="639A516A" w14:textId="5AB05F2E" w:rsidR="00E4061A" w:rsidRPr="00E4061A" w:rsidRDefault="00E4061A" w:rsidP="00E4061A">
      <w:pPr>
        <w:pStyle w:val="LabStepCodeBlockLevel2"/>
        <w:rPr>
          <w:color w:val="7F7F7F" w:themeColor="text1" w:themeTint="80"/>
        </w:rPr>
      </w:pPr>
      <w:r w:rsidRPr="00E4061A">
        <w:rPr>
          <w:color w:val="7F7F7F" w:themeColor="text1" w:themeTint="80"/>
        </w:rPr>
        <w:t xml:space="preserve">  // data required for embedding Power BI report</w:t>
      </w:r>
    </w:p>
    <w:p w14:paraId="32323A35" w14:textId="77777777" w:rsidR="00E4061A" w:rsidRDefault="00E4061A" w:rsidP="00E4061A">
      <w:pPr>
        <w:pStyle w:val="LabStepCodeBlockLevel2"/>
      </w:pPr>
      <w:r>
        <w:t xml:space="preserve">  var embedReportId = "@Model.reportId";</w:t>
      </w:r>
    </w:p>
    <w:p w14:paraId="4BEFCFE8" w14:textId="77777777" w:rsidR="00E4061A" w:rsidRDefault="00E4061A" w:rsidP="00E4061A">
      <w:pPr>
        <w:pStyle w:val="LabStepCodeBlockLevel2"/>
      </w:pPr>
      <w:r>
        <w:t xml:space="preserve">  var embedUrl = "@Model.embedUrl";</w:t>
      </w:r>
    </w:p>
    <w:p w14:paraId="4A07CA27" w14:textId="77777777" w:rsidR="00E4061A" w:rsidRDefault="00E4061A" w:rsidP="00E4061A">
      <w:pPr>
        <w:pStyle w:val="LabStepCodeBlockLevel2"/>
      </w:pPr>
      <w:r>
        <w:t xml:space="preserve">  var accessToken = "@Model.accessToken";</w:t>
      </w:r>
    </w:p>
    <w:p w14:paraId="27E30FF6" w14:textId="77777777" w:rsidR="00E4061A" w:rsidRDefault="00E4061A" w:rsidP="00E4061A">
      <w:pPr>
        <w:pStyle w:val="LabStepCodeBlockLevel2"/>
      </w:pPr>
    </w:p>
    <w:p w14:paraId="4CE82962" w14:textId="77777777" w:rsidR="00E4061A" w:rsidRPr="00E4061A" w:rsidRDefault="00E4061A" w:rsidP="00E4061A">
      <w:pPr>
        <w:pStyle w:val="LabStepCodeBlockLevel2"/>
        <w:rPr>
          <w:color w:val="7F7F7F" w:themeColor="text1" w:themeTint="80"/>
        </w:rPr>
      </w:pPr>
      <w:r w:rsidRPr="00E4061A">
        <w:rPr>
          <w:color w:val="7F7F7F" w:themeColor="text1" w:themeTint="80"/>
        </w:rPr>
        <w:t xml:space="preserve">  // Get models object to access enums for embed configuration</w:t>
      </w:r>
    </w:p>
    <w:p w14:paraId="0188665A" w14:textId="77777777" w:rsidR="00E4061A" w:rsidRDefault="00E4061A" w:rsidP="00E4061A">
      <w:pPr>
        <w:pStyle w:val="LabStepCodeBlockLevel2"/>
      </w:pPr>
      <w:r>
        <w:t xml:space="preserve">  var models = window['powerbi-client'].models;</w:t>
      </w:r>
    </w:p>
    <w:p w14:paraId="68CB44B0" w14:textId="77777777" w:rsidR="00E4061A" w:rsidRDefault="00E4061A" w:rsidP="00E4061A">
      <w:pPr>
        <w:pStyle w:val="LabStepCodeBlockLevel2"/>
      </w:pPr>
    </w:p>
    <w:p w14:paraId="59170468" w14:textId="77777777" w:rsidR="00E4061A" w:rsidRDefault="00E4061A" w:rsidP="00E4061A">
      <w:pPr>
        <w:pStyle w:val="LabStepCodeBlockLevel2"/>
      </w:pPr>
      <w:r>
        <w:t xml:space="preserve">  var config = {</w:t>
      </w:r>
    </w:p>
    <w:p w14:paraId="6310E15F" w14:textId="77777777" w:rsidR="00E4061A" w:rsidRDefault="00E4061A" w:rsidP="00E4061A">
      <w:pPr>
        <w:pStyle w:val="LabStepCodeBlockLevel2"/>
      </w:pPr>
      <w:r>
        <w:t xml:space="preserve">    type: 'report',</w:t>
      </w:r>
    </w:p>
    <w:p w14:paraId="19A2E051" w14:textId="77777777" w:rsidR="00E4061A" w:rsidRDefault="00E4061A" w:rsidP="00E4061A">
      <w:pPr>
        <w:pStyle w:val="LabStepCodeBlockLevel2"/>
      </w:pPr>
      <w:r>
        <w:t xml:space="preserve">    id: embedReportId,</w:t>
      </w:r>
    </w:p>
    <w:p w14:paraId="18843EFF" w14:textId="77777777" w:rsidR="00E4061A" w:rsidRDefault="00E4061A" w:rsidP="00E4061A">
      <w:pPr>
        <w:pStyle w:val="LabStepCodeBlockLevel2"/>
      </w:pPr>
      <w:r>
        <w:t xml:space="preserve">    embedUrl: embedUrl,</w:t>
      </w:r>
    </w:p>
    <w:p w14:paraId="24717FA0" w14:textId="77777777" w:rsidR="00E4061A" w:rsidRDefault="00E4061A" w:rsidP="00E4061A">
      <w:pPr>
        <w:pStyle w:val="LabStepCodeBlockLevel2"/>
      </w:pPr>
      <w:r>
        <w:t xml:space="preserve">    accessToken: accessToken,</w:t>
      </w:r>
    </w:p>
    <w:p w14:paraId="7D00EAA9" w14:textId="768D2247" w:rsidR="007E648E" w:rsidRDefault="007E648E" w:rsidP="00E4061A">
      <w:pPr>
        <w:pStyle w:val="LabStepCodeBlockLevel2"/>
      </w:pPr>
      <w:r w:rsidRPr="007E648E">
        <w:t xml:space="preserve">    permissions: models.Permissions.All,</w:t>
      </w:r>
    </w:p>
    <w:p w14:paraId="3139DF70" w14:textId="738CD629" w:rsidR="00E4061A" w:rsidRDefault="00E4061A" w:rsidP="00E4061A">
      <w:pPr>
        <w:pStyle w:val="LabStepCodeBlockLevel2"/>
      </w:pPr>
      <w:r>
        <w:t xml:space="preserve">    tokenType: models.TokenType.Embed,</w:t>
      </w:r>
    </w:p>
    <w:p w14:paraId="143D9C03" w14:textId="77777777" w:rsidR="00E4061A" w:rsidRDefault="00E4061A" w:rsidP="00E4061A">
      <w:pPr>
        <w:pStyle w:val="LabStepCodeBlockLevel2"/>
      </w:pPr>
      <w:r>
        <w:t xml:space="preserve">    viewMode: models.ViewMode.View,</w:t>
      </w:r>
    </w:p>
    <w:p w14:paraId="1A96EE24" w14:textId="77777777" w:rsidR="00E4061A" w:rsidRDefault="00E4061A" w:rsidP="00E4061A">
      <w:pPr>
        <w:pStyle w:val="LabStepCodeBlockLevel2"/>
      </w:pPr>
      <w:r>
        <w:t xml:space="preserve">    settings: {</w:t>
      </w:r>
    </w:p>
    <w:p w14:paraId="2B3AA6C2" w14:textId="77777777" w:rsidR="00E4061A" w:rsidRDefault="00E4061A" w:rsidP="00E4061A">
      <w:pPr>
        <w:pStyle w:val="LabStepCodeBlockLevel2"/>
      </w:pPr>
      <w:r>
        <w:t xml:space="preserve">      filterPaneEnabled: false,</w:t>
      </w:r>
    </w:p>
    <w:p w14:paraId="041C257D" w14:textId="77777777" w:rsidR="00E4061A" w:rsidRDefault="00E4061A" w:rsidP="00E4061A">
      <w:pPr>
        <w:pStyle w:val="LabStepCodeBlockLevel2"/>
      </w:pPr>
      <w:r>
        <w:t xml:space="preserve">      navContentPaneEnabled: true,</w:t>
      </w:r>
    </w:p>
    <w:p w14:paraId="46D6EB0D" w14:textId="77777777" w:rsidR="00E4061A" w:rsidRDefault="00E4061A" w:rsidP="00E4061A">
      <w:pPr>
        <w:pStyle w:val="LabStepCodeBlockLevel2"/>
      </w:pPr>
      <w:r>
        <w:t xml:space="preserve">    }</w:t>
      </w:r>
    </w:p>
    <w:p w14:paraId="3E0425DE" w14:textId="77777777" w:rsidR="00E4061A" w:rsidRDefault="00E4061A" w:rsidP="00E4061A">
      <w:pPr>
        <w:pStyle w:val="LabStepCodeBlockLevel2"/>
      </w:pPr>
      <w:r>
        <w:t xml:space="preserve">  };</w:t>
      </w:r>
    </w:p>
    <w:p w14:paraId="402D8ED0" w14:textId="77777777" w:rsidR="00E4061A" w:rsidRDefault="00E4061A" w:rsidP="00E4061A">
      <w:pPr>
        <w:pStyle w:val="LabStepCodeBlockLevel2"/>
      </w:pPr>
    </w:p>
    <w:p w14:paraId="2ECCA13F" w14:textId="77777777" w:rsidR="00E4061A" w:rsidRPr="00E4061A" w:rsidRDefault="00E4061A" w:rsidP="00E4061A">
      <w:pPr>
        <w:pStyle w:val="LabStepCodeBlockLevel2"/>
        <w:rPr>
          <w:color w:val="7F7F7F" w:themeColor="text1" w:themeTint="80"/>
        </w:rPr>
      </w:pPr>
      <w:r w:rsidRPr="00E4061A">
        <w:rPr>
          <w:color w:val="7F7F7F" w:themeColor="text1" w:themeTint="80"/>
        </w:rPr>
        <w:t xml:space="preserve">  // Get a reference to HTML element that will be embed container</w:t>
      </w:r>
    </w:p>
    <w:p w14:paraId="7B52C600" w14:textId="77777777" w:rsidR="00E4061A" w:rsidRDefault="00E4061A" w:rsidP="00E4061A">
      <w:pPr>
        <w:pStyle w:val="LabStepCodeBlockLevel2"/>
      </w:pPr>
      <w:r>
        <w:t xml:space="preserve">  var reportContainer = document.getElementById('embedContainer');</w:t>
      </w:r>
    </w:p>
    <w:p w14:paraId="3182DF38" w14:textId="77777777" w:rsidR="00E4061A" w:rsidRDefault="00E4061A" w:rsidP="00E4061A">
      <w:pPr>
        <w:pStyle w:val="LabStepCodeBlockLevel2"/>
      </w:pPr>
    </w:p>
    <w:p w14:paraId="04BA2C82" w14:textId="77777777" w:rsidR="00E4061A" w:rsidRPr="00E4061A" w:rsidRDefault="00E4061A" w:rsidP="00E4061A">
      <w:pPr>
        <w:pStyle w:val="LabStepCodeBlockLevel2"/>
        <w:rPr>
          <w:color w:val="7F7F7F" w:themeColor="text1" w:themeTint="80"/>
        </w:rPr>
      </w:pPr>
      <w:r w:rsidRPr="00E4061A">
        <w:rPr>
          <w:color w:val="7F7F7F" w:themeColor="text1" w:themeTint="80"/>
        </w:rPr>
        <w:t xml:space="preserve">  // Embed the report and display it within the div container.</w:t>
      </w:r>
    </w:p>
    <w:p w14:paraId="754A1D70" w14:textId="77777777" w:rsidR="00E4061A" w:rsidRDefault="00E4061A" w:rsidP="00E4061A">
      <w:pPr>
        <w:pStyle w:val="LabStepCodeBlockLevel2"/>
      </w:pPr>
      <w:r>
        <w:t xml:space="preserve">  var report = powerbi.embed(reportContainer, config);</w:t>
      </w:r>
    </w:p>
    <w:p w14:paraId="375843F4" w14:textId="77777777" w:rsidR="00E4061A" w:rsidRDefault="00E4061A" w:rsidP="00E4061A">
      <w:pPr>
        <w:pStyle w:val="LabStepCodeBlockLevel2"/>
      </w:pPr>
    </w:p>
    <w:p w14:paraId="46CFA23E" w14:textId="5033C1A1" w:rsidR="00E4061A" w:rsidRDefault="00E4061A" w:rsidP="00E4061A">
      <w:pPr>
        <w:pStyle w:val="LabStepCodeBlockLevel2"/>
      </w:pPr>
      <w:r>
        <w:t>&lt;/script&gt;</w:t>
      </w:r>
    </w:p>
    <w:p w14:paraId="2DD2F87B" w14:textId="68C75C8E" w:rsidR="00E4061A" w:rsidRDefault="002D7E83" w:rsidP="00E637F3">
      <w:pPr>
        <w:pStyle w:val="LabStepNumberedLevel2"/>
      </w:pPr>
      <w:r>
        <w:t xml:space="preserve">Save your changes and close </w:t>
      </w:r>
      <w:proofErr w:type="spellStart"/>
      <w:r w:rsidR="00EC5386">
        <w:rPr>
          <w:b/>
        </w:rPr>
        <w:t>Report</w:t>
      </w:r>
      <w:r w:rsidRPr="002D7E83">
        <w:rPr>
          <w:b/>
        </w:rPr>
        <w:t>.cshtml</w:t>
      </w:r>
      <w:proofErr w:type="spellEnd"/>
      <w:r>
        <w:t>.</w:t>
      </w:r>
    </w:p>
    <w:p w14:paraId="6A36511C" w14:textId="34F3854E" w:rsidR="002D7E83" w:rsidRDefault="002D7E83" w:rsidP="002D7E83">
      <w:pPr>
        <w:pStyle w:val="LabStepNumbered"/>
      </w:pPr>
      <w:r>
        <w:t>Test out the application by running it in the Visual Studio debugger.</w:t>
      </w:r>
    </w:p>
    <w:p w14:paraId="7D4DBF73" w14:textId="5B96ECC3" w:rsidR="002D7E83" w:rsidRDefault="002D7E83" w:rsidP="002D7E83">
      <w:pPr>
        <w:pStyle w:val="LabStepNumberedLevel2"/>
      </w:pPr>
      <w:r>
        <w:t xml:space="preserve">Press the </w:t>
      </w:r>
      <w:r w:rsidRPr="002D7E83">
        <w:rPr>
          <w:b/>
        </w:rPr>
        <w:t>{F5}</w:t>
      </w:r>
      <w:r>
        <w:t xml:space="preserve"> key in Visual Studio to begin a new debugging session.</w:t>
      </w:r>
    </w:p>
    <w:p w14:paraId="1AEADDA0" w14:textId="0E90CFEC" w:rsidR="002D7E83" w:rsidRDefault="002D7E83" w:rsidP="002D7E83">
      <w:pPr>
        <w:pStyle w:val="LabStepNumberedLevel2"/>
      </w:pPr>
      <w:r>
        <w:t xml:space="preserve">Click the </w:t>
      </w:r>
      <w:r w:rsidRPr="002D7E83">
        <w:rPr>
          <w:b/>
        </w:rPr>
        <w:t>Report</w:t>
      </w:r>
      <w:r>
        <w:t xml:space="preserve"> link in the top navigation menu.</w:t>
      </w:r>
    </w:p>
    <w:p w14:paraId="5F5FC2E0" w14:textId="0D4BC2C8" w:rsidR="00E4061A" w:rsidRDefault="00D805DB" w:rsidP="00E4061A">
      <w:pPr>
        <w:pStyle w:val="LabStepScreenshotLevel2"/>
      </w:pPr>
      <w:r>
        <w:drawing>
          <wp:inline distT="0" distB="0" distL="0" distR="0" wp14:anchorId="1DC9C46A" wp14:editId="7DC87C2F">
            <wp:extent cx="2856753" cy="587144"/>
            <wp:effectExtent l="19050" t="19050" r="20320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847" cy="601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838BEA" w14:textId="40FE058C" w:rsidR="002D7E83" w:rsidRDefault="002D7E83" w:rsidP="002D7E83">
      <w:pPr>
        <w:pStyle w:val="LabExerciseCallout"/>
      </w:pPr>
      <w:r>
        <w:t xml:space="preserve">If </w:t>
      </w:r>
      <w:r w:rsidR="00035CA6">
        <w:t xml:space="preserve">the </w:t>
      </w:r>
      <w:r>
        <w:t xml:space="preserve">editor </w:t>
      </w:r>
      <w:r w:rsidR="00035CA6">
        <w:t xml:space="preserve">window </w:t>
      </w:r>
      <w:r>
        <w:t xml:space="preserve">with </w:t>
      </w:r>
      <w:r w:rsidR="00035CA6">
        <w:t xml:space="preserve">a </w:t>
      </w:r>
      <w:r>
        <w:t xml:space="preserve">razor view </w:t>
      </w:r>
      <w:r w:rsidR="00035CA6">
        <w:t>such as</w:t>
      </w:r>
      <w:r>
        <w:t xml:space="preserve"> </w:t>
      </w:r>
      <w:proofErr w:type="spellStart"/>
      <w:r w:rsidR="00EC5386">
        <w:rPr>
          <w:b/>
        </w:rPr>
        <w:t>Report</w:t>
      </w:r>
      <w:r w:rsidRPr="002D7E83">
        <w:rPr>
          <w:b/>
        </w:rPr>
        <w:t>.cshtml</w:t>
      </w:r>
      <w:proofErr w:type="spellEnd"/>
      <w:r>
        <w:t xml:space="preserve"> is the active window when you press the </w:t>
      </w:r>
      <w:r w:rsidRPr="00B02F0D">
        <w:rPr>
          <w:b/>
        </w:rPr>
        <w:t>{F5}</w:t>
      </w:r>
      <w:r>
        <w:t xml:space="preserve">, the Visual Studio debugger will automatically take you to this view </w:t>
      </w:r>
      <w:r w:rsidR="00B02F0D">
        <w:t>at the s</w:t>
      </w:r>
      <w:r w:rsidR="00035CA6">
        <w:t>tart of your debugging session.</w:t>
      </w:r>
    </w:p>
    <w:p w14:paraId="7181A950" w14:textId="6D9FC856" w:rsidR="00E4061A" w:rsidRDefault="00B02F0D" w:rsidP="00E637F3">
      <w:pPr>
        <w:pStyle w:val="LabStepNumberedLevel2"/>
      </w:pPr>
      <w:r>
        <w:lastRenderedPageBreak/>
        <w:t xml:space="preserve">You should now see the </w:t>
      </w:r>
      <w:r w:rsidR="00D805DB" w:rsidRPr="00D805DB">
        <w:rPr>
          <w:b/>
        </w:rPr>
        <w:t>Wingtip Sales Analysis</w:t>
      </w:r>
      <w:r w:rsidR="00D805DB">
        <w:t xml:space="preserve"> </w:t>
      </w:r>
      <w:r>
        <w:t>report has been embedded on the page</w:t>
      </w:r>
      <w:r w:rsidR="00D805DB">
        <w:t xml:space="preserve"> for the </w:t>
      </w:r>
      <w:r w:rsidR="00D805DB" w:rsidRPr="00D805DB">
        <w:rPr>
          <w:b/>
        </w:rPr>
        <w:t>Report</w:t>
      </w:r>
      <w:r w:rsidR="00D805DB">
        <w:t xml:space="preserve"> view</w:t>
      </w:r>
      <w:r>
        <w:t>.</w:t>
      </w:r>
    </w:p>
    <w:p w14:paraId="03E6B047" w14:textId="77EF9D55" w:rsidR="00E4061A" w:rsidRDefault="00D805DB" w:rsidP="00E4061A">
      <w:pPr>
        <w:pStyle w:val="LabStepScreenshotLevel2"/>
      </w:pPr>
      <w:r>
        <w:drawing>
          <wp:inline distT="0" distB="0" distL="0" distR="0" wp14:anchorId="27EFECA5" wp14:editId="0B6F2BFB">
            <wp:extent cx="4670307" cy="305397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860" cy="306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8CAFB" w14:textId="725C9D53" w:rsidR="00B02F0D" w:rsidRDefault="007E648E" w:rsidP="00B02F0D">
      <w:pPr>
        <w:pStyle w:val="LabExerciseCallout"/>
      </w:pPr>
      <w:r>
        <w:t xml:space="preserve">Try resizing the browser window. You </w:t>
      </w:r>
      <w:r w:rsidR="00B02F0D">
        <w:t xml:space="preserve">will </w:t>
      </w:r>
      <w:r>
        <w:t xml:space="preserve">see that </w:t>
      </w:r>
      <w:r w:rsidR="00B02F0D">
        <w:t xml:space="preserve">your application responds by dynamically changing the size of the HTML element with the ID of </w:t>
      </w:r>
      <w:proofErr w:type="spellStart"/>
      <w:r w:rsidR="00B02F0D" w:rsidRPr="00B02F0D">
        <w:rPr>
          <w:b/>
        </w:rPr>
        <w:t>embedContainer</w:t>
      </w:r>
      <w:proofErr w:type="spellEnd"/>
      <w:r w:rsidR="00B02F0D">
        <w:t xml:space="preserve"> and the embedded report responds automatically by changing its size to fit the new dimensions.</w:t>
      </w:r>
    </w:p>
    <w:p w14:paraId="01761912" w14:textId="66909F68" w:rsidR="00E4061A" w:rsidRDefault="00B02F0D" w:rsidP="00E637F3">
      <w:pPr>
        <w:pStyle w:val="LabStepNumberedLevel2"/>
      </w:pPr>
      <w:r>
        <w:t>Close the browser window</w:t>
      </w:r>
      <w:r w:rsidR="00D31743">
        <w:t>,</w:t>
      </w:r>
      <w:r>
        <w:t xml:space="preserve"> return to Visual Studio and stop the current debugging session</w:t>
      </w:r>
      <w:r w:rsidR="007E648E">
        <w:t>.</w:t>
      </w:r>
    </w:p>
    <w:p w14:paraId="542994BC" w14:textId="38CB28D4" w:rsidR="00160C95" w:rsidRDefault="00160C95" w:rsidP="00160C95">
      <w:pPr>
        <w:pStyle w:val="Heading3"/>
      </w:pPr>
      <w:r>
        <w:t xml:space="preserve">Exercise </w:t>
      </w:r>
      <w:r w:rsidR="0081516F">
        <w:t>4</w:t>
      </w:r>
      <w:r>
        <w:t>: Adding a Toolbar for Embedded Reports</w:t>
      </w:r>
    </w:p>
    <w:p w14:paraId="5A3BE2DC" w14:textId="3023703D" w:rsidR="00160C95" w:rsidRDefault="00B02F0D" w:rsidP="00160C95">
      <w:pPr>
        <w:pStyle w:val="LabExerciseLeadIn"/>
      </w:pPr>
      <w:r>
        <w:t xml:space="preserve">In this exercise, you continue to work on </w:t>
      </w:r>
      <w:proofErr w:type="spellStart"/>
      <w:r w:rsidR="00EC5386">
        <w:rPr>
          <w:b/>
        </w:rPr>
        <w:t>Report</w:t>
      </w:r>
      <w:r w:rsidRPr="00B02F0D">
        <w:rPr>
          <w:b/>
        </w:rPr>
        <w:t>.cshtml</w:t>
      </w:r>
      <w:proofErr w:type="spellEnd"/>
      <w:r>
        <w:t xml:space="preserve"> by adding a new toolbar with three command buttons. You will also add JavaScript code behind these command buttons to invoke actions on the embedded report.</w:t>
      </w:r>
    </w:p>
    <w:p w14:paraId="04B6D557" w14:textId="55E487C8" w:rsidR="007E648E" w:rsidRDefault="00B02F0D" w:rsidP="00224A9A">
      <w:pPr>
        <w:pStyle w:val="LabStepNumbered"/>
        <w:numPr>
          <w:ilvl w:val="0"/>
          <w:numId w:val="33"/>
        </w:numPr>
      </w:pPr>
      <w:r>
        <w:t xml:space="preserve">Add the HTML layout code for a toolbar into </w:t>
      </w:r>
      <w:proofErr w:type="spellStart"/>
      <w:r w:rsidR="00EC5386">
        <w:rPr>
          <w:b/>
        </w:rPr>
        <w:t>Report</w:t>
      </w:r>
      <w:r w:rsidRPr="00B02F0D">
        <w:rPr>
          <w:b/>
        </w:rPr>
        <w:t>.cshtml</w:t>
      </w:r>
      <w:proofErr w:type="spellEnd"/>
      <w:r>
        <w:t>.</w:t>
      </w:r>
    </w:p>
    <w:p w14:paraId="1636234F" w14:textId="5E6BB7C6" w:rsidR="00B02F0D" w:rsidRDefault="00B02F0D" w:rsidP="00B02F0D">
      <w:pPr>
        <w:pStyle w:val="LabStepNumberedLevel2"/>
        <w:numPr>
          <w:ilvl w:val="1"/>
          <w:numId w:val="33"/>
        </w:numPr>
      </w:pPr>
      <w:r>
        <w:t xml:space="preserve">Open </w:t>
      </w:r>
      <w:proofErr w:type="spellStart"/>
      <w:r w:rsidR="00EC5386">
        <w:rPr>
          <w:b/>
        </w:rPr>
        <w:t>Report</w:t>
      </w:r>
      <w:r w:rsidRPr="00B02F0D">
        <w:rPr>
          <w:b/>
        </w:rPr>
        <w:t>.cshtml</w:t>
      </w:r>
      <w:proofErr w:type="spellEnd"/>
      <w:r>
        <w:t xml:space="preserve"> if it is not already open.</w:t>
      </w:r>
    </w:p>
    <w:p w14:paraId="58C38C80" w14:textId="6BF0BB29" w:rsidR="007E648E" w:rsidRDefault="00B02F0D" w:rsidP="007E648E">
      <w:pPr>
        <w:pStyle w:val="LabStepNumberedLevel2"/>
      </w:pPr>
      <w:r>
        <w:t xml:space="preserve">Copy and paste the following HTML code into </w:t>
      </w:r>
      <w:proofErr w:type="spellStart"/>
      <w:r w:rsidRPr="00B02F0D">
        <w:rPr>
          <w:b/>
        </w:rPr>
        <w:t>Rep</w:t>
      </w:r>
      <w:r w:rsidR="00EC5386">
        <w:rPr>
          <w:b/>
        </w:rPr>
        <w:t>ort</w:t>
      </w:r>
      <w:r w:rsidRPr="00B02F0D">
        <w:rPr>
          <w:b/>
        </w:rPr>
        <w:t>.cshtml</w:t>
      </w:r>
      <w:proofErr w:type="spellEnd"/>
      <w:r>
        <w:t xml:space="preserve"> just below the </w:t>
      </w:r>
      <w:r w:rsidRPr="00BC2C58">
        <w:rPr>
          <w:b/>
        </w:rPr>
        <w:t>@model</w:t>
      </w:r>
      <w:r>
        <w:t xml:space="preserve"> directive at the top.</w:t>
      </w:r>
    </w:p>
    <w:p w14:paraId="2F55A85B" w14:textId="77777777" w:rsidR="007E648E" w:rsidRDefault="007E648E" w:rsidP="007E648E">
      <w:pPr>
        <w:pStyle w:val="LabStepCodeBlockLevel2"/>
      </w:pPr>
      <w:r>
        <w:t>@section toolbar {</w:t>
      </w:r>
    </w:p>
    <w:p w14:paraId="04286DFA" w14:textId="77777777" w:rsidR="007E648E" w:rsidRDefault="007E648E" w:rsidP="007E648E">
      <w:pPr>
        <w:pStyle w:val="LabStepCodeBlockLevel2"/>
      </w:pPr>
      <w:r>
        <w:t xml:space="preserve">  &lt;div id="toolbar" class="btn-toolbar bg-dark" role="toolbar" &gt;</w:t>
      </w:r>
    </w:p>
    <w:p w14:paraId="1E0FBBCE" w14:textId="77777777" w:rsidR="007E648E" w:rsidRDefault="007E648E" w:rsidP="007E648E">
      <w:pPr>
        <w:pStyle w:val="LabStepCodeBlockLevel2"/>
      </w:pPr>
      <w:r>
        <w:t xml:space="preserve">    &lt;button type="button" id="toggleEdit" class="btn btn-sm" &gt;Toggle Edit Mode&lt;/button&gt;</w:t>
      </w:r>
    </w:p>
    <w:p w14:paraId="5CA49936" w14:textId="77777777" w:rsidR="007E648E" w:rsidRDefault="007E648E" w:rsidP="007E648E">
      <w:pPr>
        <w:pStyle w:val="LabStepCodeBlockLevel2"/>
      </w:pPr>
      <w:r>
        <w:t xml:space="preserve">    &lt;button type="button" id="fullScreen" class="btn btn-sm" &gt;Full Screen&lt;/button&gt;</w:t>
      </w:r>
    </w:p>
    <w:p w14:paraId="3196A27B" w14:textId="77777777" w:rsidR="007E648E" w:rsidRDefault="007E648E" w:rsidP="007E648E">
      <w:pPr>
        <w:pStyle w:val="LabStepCodeBlockLevel2"/>
      </w:pPr>
      <w:r>
        <w:t xml:space="preserve">    &lt;button type="button" id="print" class="btn btn-sm" &gt;Print&lt;/button&gt;</w:t>
      </w:r>
    </w:p>
    <w:p w14:paraId="7AE417CE" w14:textId="77777777" w:rsidR="007E648E" w:rsidRDefault="007E648E" w:rsidP="007E648E">
      <w:pPr>
        <w:pStyle w:val="LabStepCodeBlockLevel2"/>
      </w:pPr>
      <w:r>
        <w:t xml:space="preserve">  &lt;/div&gt;</w:t>
      </w:r>
    </w:p>
    <w:p w14:paraId="3C05D5BB" w14:textId="1B7232D9" w:rsidR="007E648E" w:rsidRDefault="007E648E" w:rsidP="007E648E">
      <w:pPr>
        <w:pStyle w:val="LabStepCodeBlockLevel2"/>
      </w:pPr>
      <w:r>
        <w:t>}</w:t>
      </w:r>
    </w:p>
    <w:p w14:paraId="250C8AF5" w14:textId="3E3C15C5" w:rsidR="007E648E" w:rsidRDefault="00BC2C58" w:rsidP="007E648E">
      <w:pPr>
        <w:pStyle w:val="LabStepNumberedLevel2"/>
      </w:pPr>
      <w:r>
        <w:t xml:space="preserve">The top of </w:t>
      </w:r>
      <w:proofErr w:type="spellStart"/>
      <w:r w:rsidR="00035CA6">
        <w:rPr>
          <w:b/>
        </w:rPr>
        <w:t>Report</w:t>
      </w:r>
      <w:r w:rsidRPr="00B02F0D">
        <w:rPr>
          <w:b/>
        </w:rPr>
        <w:t>.cshtml</w:t>
      </w:r>
      <w:proofErr w:type="spellEnd"/>
      <w:r>
        <w:t xml:space="preserve"> </w:t>
      </w:r>
      <w:r w:rsidR="007E648E">
        <w:t xml:space="preserve">should </w:t>
      </w:r>
      <w:r>
        <w:t>match the following screenshot</w:t>
      </w:r>
      <w:r w:rsidR="007E648E">
        <w:t>.</w:t>
      </w:r>
    </w:p>
    <w:p w14:paraId="6FFC1C0D" w14:textId="3B916528" w:rsidR="007E648E" w:rsidRDefault="007E648E" w:rsidP="007E648E">
      <w:pPr>
        <w:pStyle w:val="LabStepScreenshotLevel2"/>
      </w:pPr>
      <w:r>
        <w:drawing>
          <wp:inline distT="0" distB="0" distL="0" distR="0" wp14:anchorId="440A731C" wp14:editId="756C77A2">
            <wp:extent cx="5078558" cy="1436914"/>
            <wp:effectExtent l="19050" t="19050" r="8255" b="11430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863" cy="14406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40A370" w14:textId="2E8BC744" w:rsidR="00BC2C58" w:rsidRDefault="00BC2C58" w:rsidP="007E648E">
      <w:pPr>
        <w:pStyle w:val="LabStepNumberedLevel2"/>
      </w:pPr>
      <w:r>
        <w:lastRenderedPageBreak/>
        <w:t xml:space="preserve">Inside </w:t>
      </w:r>
      <w:proofErr w:type="spellStart"/>
      <w:r w:rsidR="00035CA6">
        <w:rPr>
          <w:b/>
        </w:rPr>
        <w:t>Report</w:t>
      </w:r>
      <w:r w:rsidRPr="00B02F0D">
        <w:rPr>
          <w:b/>
        </w:rPr>
        <w:t>.cshtml</w:t>
      </w:r>
      <w:proofErr w:type="spellEnd"/>
      <w:r>
        <w:t xml:space="preserve">, move down inside </w:t>
      </w:r>
      <w:r w:rsidRPr="00BC2C58">
        <w:rPr>
          <w:b/>
        </w:rPr>
        <w:t>&lt;script&gt;</w:t>
      </w:r>
      <w:r>
        <w:t xml:space="preserve"> block and add a few new lines after the line which calls </w:t>
      </w:r>
      <w:proofErr w:type="spellStart"/>
      <w:r w:rsidRPr="00BC2C58">
        <w:rPr>
          <w:b/>
        </w:rPr>
        <w:t>powerbi.embed</w:t>
      </w:r>
      <w:proofErr w:type="spellEnd"/>
      <w:r>
        <w:t>.</w:t>
      </w:r>
    </w:p>
    <w:p w14:paraId="770D7676" w14:textId="4F38370D" w:rsidR="00C27FED" w:rsidRDefault="00BC2C58" w:rsidP="007E648E">
      <w:pPr>
        <w:pStyle w:val="LabStepNumberedLevel2"/>
      </w:pPr>
      <w:r>
        <w:t xml:space="preserve">Copy and paste the following JavaScript code at the bottom of the </w:t>
      </w:r>
      <w:r w:rsidRPr="00BC2C58">
        <w:rPr>
          <w:b/>
        </w:rPr>
        <w:t>&lt;script&gt;</w:t>
      </w:r>
      <w:r>
        <w:t xml:space="preserve"> block just before the </w:t>
      </w:r>
      <w:r w:rsidR="00D31743">
        <w:t>closing</w:t>
      </w:r>
      <w:r>
        <w:t xml:space="preserve"> </w:t>
      </w:r>
      <w:r w:rsidRPr="00BC2C58">
        <w:rPr>
          <w:b/>
        </w:rPr>
        <w:t>&lt;/script&gt;</w:t>
      </w:r>
      <w:r>
        <w:t xml:space="preserve"> tag.</w:t>
      </w:r>
    </w:p>
    <w:p w14:paraId="7873BAC5" w14:textId="77777777" w:rsidR="007E648E" w:rsidRDefault="007E648E" w:rsidP="007E648E">
      <w:pPr>
        <w:pStyle w:val="LabStepCodeBlockLevel2"/>
      </w:pPr>
      <w:r>
        <w:t>var viewMode = "view";</w:t>
      </w:r>
    </w:p>
    <w:p w14:paraId="0AD1160D" w14:textId="77777777" w:rsidR="007E648E" w:rsidRDefault="007E648E" w:rsidP="007E648E">
      <w:pPr>
        <w:pStyle w:val="LabStepCodeBlockLevel2"/>
      </w:pPr>
    </w:p>
    <w:p w14:paraId="12479537" w14:textId="77777777" w:rsidR="007E648E" w:rsidRDefault="007E648E" w:rsidP="007E648E">
      <w:pPr>
        <w:pStyle w:val="LabStepCodeBlockLevel2"/>
      </w:pPr>
      <w:r>
        <w:t>$("#toggleEdit").click(function () {</w:t>
      </w:r>
    </w:p>
    <w:p w14:paraId="5F342410" w14:textId="77777777" w:rsidR="007E648E" w:rsidRPr="00D31743" w:rsidRDefault="007E648E" w:rsidP="007E648E">
      <w:pPr>
        <w:pStyle w:val="LabStepCodeBlockLevel2"/>
        <w:rPr>
          <w:color w:val="A6A6A6" w:themeColor="background1" w:themeShade="A6"/>
        </w:rPr>
      </w:pPr>
      <w:r w:rsidRPr="00D31743">
        <w:rPr>
          <w:color w:val="A6A6A6" w:themeColor="background1" w:themeShade="A6"/>
        </w:rPr>
        <w:t xml:space="preserve">  // toggle between view and edit mode</w:t>
      </w:r>
    </w:p>
    <w:p w14:paraId="6E5865C8" w14:textId="77777777" w:rsidR="007E648E" w:rsidRDefault="007E648E" w:rsidP="007E648E">
      <w:pPr>
        <w:pStyle w:val="LabStepCodeBlockLevel2"/>
      </w:pPr>
      <w:r>
        <w:t xml:space="preserve">  viewMode = (viewMode == "view") ? "edit" : "view";</w:t>
      </w:r>
    </w:p>
    <w:p w14:paraId="5045A00B" w14:textId="77777777" w:rsidR="007E648E" w:rsidRDefault="007E648E" w:rsidP="007E648E">
      <w:pPr>
        <w:pStyle w:val="LabStepCodeBlockLevel2"/>
      </w:pPr>
      <w:r>
        <w:t xml:space="preserve">  report.switchMode(viewMode);</w:t>
      </w:r>
    </w:p>
    <w:p w14:paraId="1A199F8A" w14:textId="77777777" w:rsidR="007E648E" w:rsidRPr="00D31743" w:rsidRDefault="007E648E" w:rsidP="007E648E">
      <w:pPr>
        <w:pStyle w:val="LabStepCodeBlockLevel2"/>
        <w:rPr>
          <w:color w:val="A6A6A6" w:themeColor="background1" w:themeShade="A6"/>
        </w:rPr>
      </w:pPr>
      <w:r w:rsidRPr="00D31743">
        <w:rPr>
          <w:color w:val="A6A6A6" w:themeColor="background1" w:themeShade="A6"/>
        </w:rPr>
        <w:t xml:space="preserve">  // show filter pane when entering edit mode</w:t>
      </w:r>
    </w:p>
    <w:p w14:paraId="640A26EE" w14:textId="77777777" w:rsidR="007E648E" w:rsidRDefault="007E648E" w:rsidP="007E648E">
      <w:pPr>
        <w:pStyle w:val="LabStepCodeBlockLevel2"/>
      </w:pPr>
      <w:r>
        <w:t xml:space="preserve">  var showFilterPane = (viewMode == "edit");</w:t>
      </w:r>
    </w:p>
    <w:p w14:paraId="74846255" w14:textId="77777777" w:rsidR="007E648E" w:rsidRDefault="007E648E" w:rsidP="007E648E">
      <w:pPr>
        <w:pStyle w:val="LabStepCodeBlockLevel2"/>
      </w:pPr>
      <w:r>
        <w:t xml:space="preserve">  report.updateSettings({</w:t>
      </w:r>
    </w:p>
    <w:p w14:paraId="15BD49F9" w14:textId="77777777" w:rsidR="007E648E" w:rsidRDefault="007E648E" w:rsidP="007E648E">
      <w:pPr>
        <w:pStyle w:val="LabStepCodeBlockLevel2"/>
      </w:pPr>
      <w:r>
        <w:t xml:space="preserve">    "filterPaneEnabled": showFilterPane</w:t>
      </w:r>
    </w:p>
    <w:p w14:paraId="19CB88EF" w14:textId="77777777" w:rsidR="007E648E" w:rsidRDefault="007E648E" w:rsidP="007E648E">
      <w:pPr>
        <w:pStyle w:val="LabStepCodeBlockLevel2"/>
      </w:pPr>
      <w:r>
        <w:t xml:space="preserve">  });</w:t>
      </w:r>
    </w:p>
    <w:p w14:paraId="30510A7F" w14:textId="77777777" w:rsidR="007E648E" w:rsidRDefault="007E648E" w:rsidP="007E648E">
      <w:pPr>
        <w:pStyle w:val="LabStepCodeBlockLevel2"/>
      </w:pPr>
      <w:r>
        <w:t>});</w:t>
      </w:r>
    </w:p>
    <w:p w14:paraId="300C8387" w14:textId="77777777" w:rsidR="007E648E" w:rsidRDefault="007E648E" w:rsidP="007E648E">
      <w:pPr>
        <w:pStyle w:val="LabStepCodeBlockLevel2"/>
      </w:pPr>
    </w:p>
    <w:p w14:paraId="6B1EA044" w14:textId="77777777" w:rsidR="007E648E" w:rsidRDefault="007E648E" w:rsidP="007E648E">
      <w:pPr>
        <w:pStyle w:val="LabStepCodeBlockLevel2"/>
      </w:pPr>
      <w:r>
        <w:t>$("#fullScreen").click(function () {</w:t>
      </w:r>
    </w:p>
    <w:p w14:paraId="10F742D2" w14:textId="77777777" w:rsidR="007E648E" w:rsidRDefault="007E648E" w:rsidP="007E648E">
      <w:pPr>
        <w:pStyle w:val="LabStepCodeBlockLevel2"/>
      </w:pPr>
      <w:r>
        <w:t xml:space="preserve">  report.fullscreen();</w:t>
      </w:r>
    </w:p>
    <w:p w14:paraId="78CB3E57" w14:textId="77777777" w:rsidR="007E648E" w:rsidRDefault="007E648E" w:rsidP="007E648E">
      <w:pPr>
        <w:pStyle w:val="LabStepCodeBlockLevel2"/>
      </w:pPr>
      <w:r>
        <w:t>});</w:t>
      </w:r>
    </w:p>
    <w:p w14:paraId="28237775" w14:textId="77777777" w:rsidR="007E648E" w:rsidRDefault="007E648E" w:rsidP="007E648E">
      <w:pPr>
        <w:pStyle w:val="LabStepCodeBlockLevel2"/>
      </w:pPr>
    </w:p>
    <w:p w14:paraId="73AA940D" w14:textId="77777777" w:rsidR="007E648E" w:rsidRDefault="007E648E" w:rsidP="007E648E">
      <w:pPr>
        <w:pStyle w:val="LabStepCodeBlockLevel2"/>
      </w:pPr>
      <w:r>
        <w:t>$("#print").click(function () {</w:t>
      </w:r>
    </w:p>
    <w:p w14:paraId="71FE9AAD" w14:textId="77777777" w:rsidR="007E648E" w:rsidRDefault="007E648E" w:rsidP="007E648E">
      <w:pPr>
        <w:pStyle w:val="LabStepCodeBlockLevel2"/>
      </w:pPr>
      <w:r>
        <w:t xml:space="preserve">  report.print();</w:t>
      </w:r>
    </w:p>
    <w:p w14:paraId="2BCF5F31" w14:textId="4F80C4AD" w:rsidR="007E648E" w:rsidRDefault="007E648E" w:rsidP="007E648E">
      <w:pPr>
        <w:pStyle w:val="LabStepCodeBlockLevel2"/>
      </w:pPr>
      <w:r>
        <w:t>});</w:t>
      </w:r>
    </w:p>
    <w:p w14:paraId="4961D0DF" w14:textId="1C9D3FFF" w:rsidR="007E648E" w:rsidRDefault="00BC2C58" w:rsidP="007E648E">
      <w:pPr>
        <w:pStyle w:val="LabStepNumberedLevel2"/>
      </w:pPr>
      <w:r>
        <w:t xml:space="preserve">Save your changes to </w:t>
      </w:r>
      <w:proofErr w:type="spellStart"/>
      <w:r w:rsidR="00035CA6">
        <w:rPr>
          <w:b/>
        </w:rPr>
        <w:t>Report</w:t>
      </w:r>
      <w:r w:rsidRPr="00B02F0D">
        <w:rPr>
          <w:b/>
        </w:rPr>
        <w:t>.cshtml</w:t>
      </w:r>
      <w:proofErr w:type="spellEnd"/>
      <w:r>
        <w:t>.</w:t>
      </w:r>
    </w:p>
    <w:p w14:paraId="5492FBF2" w14:textId="77777777" w:rsidR="00BC2C58" w:rsidRDefault="00BC2C58" w:rsidP="00BC2C58">
      <w:pPr>
        <w:pStyle w:val="LabStepNumbered"/>
      </w:pPr>
      <w:r>
        <w:t>Test out the application by running it in the Visual Studio debugger.</w:t>
      </w:r>
    </w:p>
    <w:p w14:paraId="25D868B4" w14:textId="77777777" w:rsidR="00BC2C58" w:rsidRDefault="00BC2C58" w:rsidP="00BC2C58">
      <w:pPr>
        <w:pStyle w:val="LabStepNumberedLevel2"/>
      </w:pPr>
      <w:r>
        <w:t xml:space="preserve">Press the </w:t>
      </w:r>
      <w:r w:rsidRPr="002D7E83">
        <w:rPr>
          <w:b/>
        </w:rPr>
        <w:t>{F5}</w:t>
      </w:r>
      <w:r>
        <w:t xml:space="preserve"> key in Visual Studio to begin a new debugging session.</w:t>
      </w:r>
    </w:p>
    <w:p w14:paraId="14FA3D18" w14:textId="24DA9EDE" w:rsidR="00BC2C58" w:rsidRDefault="00BC2C58" w:rsidP="00BC2C58">
      <w:pPr>
        <w:pStyle w:val="LabStepNumberedLevel2"/>
      </w:pPr>
      <w:r>
        <w:t xml:space="preserve">Click the </w:t>
      </w:r>
      <w:r w:rsidRPr="002D7E83">
        <w:rPr>
          <w:b/>
        </w:rPr>
        <w:t>Report</w:t>
      </w:r>
      <w:r>
        <w:t xml:space="preserve"> link in the top navigation menu.</w:t>
      </w:r>
    </w:p>
    <w:p w14:paraId="720D671D" w14:textId="1E715CF3" w:rsidR="00BC2C58" w:rsidRDefault="00BC2C58" w:rsidP="00BC2C58">
      <w:pPr>
        <w:pStyle w:val="LabStepNumberedLevel2"/>
      </w:pPr>
      <w:r>
        <w:t xml:space="preserve">You should now see three toolbar buttons with the captions </w:t>
      </w:r>
      <w:r w:rsidRPr="00BC2C58">
        <w:rPr>
          <w:b/>
        </w:rPr>
        <w:t>Toggle Edit Mode</w:t>
      </w:r>
      <w:r>
        <w:t xml:space="preserve">, </w:t>
      </w:r>
      <w:r w:rsidRPr="00BC2C58">
        <w:rPr>
          <w:b/>
        </w:rPr>
        <w:t>Full Screen</w:t>
      </w:r>
      <w:r>
        <w:t xml:space="preserve"> and </w:t>
      </w:r>
      <w:r w:rsidRPr="00BC2C58">
        <w:rPr>
          <w:b/>
        </w:rPr>
        <w:t>Print</w:t>
      </w:r>
      <w:r>
        <w:t>.</w:t>
      </w:r>
    </w:p>
    <w:p w14:paraId="13EC032C" w14:textId="63AF2CAC" w:rsidR="00224A9A" w:rsidRDefault="00224A9A" w:rsidP="00224A9A">
      <w:pPr>
        <w:pStyle w:val="LabStepScreenshotLevel2"/>
      </w:pPr>
      <w:r>
        <w:drawing>
          <wp:inline distT="0" distB="0" distL="0" distR="0" wp14:anchorId="32100D2E" wp14:editId="35201E98">
            <wp:extent cx="4334256" cy="722376"/>
            <wp:effectExtent l="19050" t="19050" r="9525" b="20955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256" cy="722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357BE5" w14:textId="3F681ADB" w:rsidR="00224A9A" w:rsidRDefault="00BC2C58" w:rsidP="007E648E">
      <w:pPr>
        <w:pStyle w:val="LabStepNumberedLevel2"/>
      </w:pPr>
      <w:r>
        <w:t xml:space="preserve">Click the </w:t>
      </w:r>
      <w:r w:rsidRPr="00BC2C58">
        <w:rPr>
          <w:b/>
        </w:rPr>
        <w:t>Toggle Edit Mode</w:t>
      </w:r>
      <w:r>
        <w:t xml:space="preserve"> button several times. The report should toggle back and forth between edit and reader mode.</w:t>
      </w:r>
    </w:p>
    <w:p w14:paraId="59003F97" w14:textId="175F2551" w:rsidR="00224A9A" w:rsidRDefault="00224A9A" w:rsidP="00224A9A">
      <w:pPr>
        <w:pStyle w:val="LabStepScreenshotLevel2"/>
      </w:pPr>
      <w:r>
        <w:drawing>
          <wp:inline distT="0" distB="0" distL="0" distR="0" wp14:anchorId="08A6DDE7" wp14:editId="0A9ADAE7">
            <wp:extent cx="4672584" cy="2551176"/>
            <wp:effectExtent l="19050" t="19050" r="13970" b="20955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584" cy="25511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BC2CA" w14:textId="6A6426B2" w:rsidR="00224A9A" w:rsidRDefault="00BC2C58" w:rsidP="007E648E">
      <w:pPr>
        <w:pStyle w:val="LabStepNumberedLevel2"/>
      </w:pPr>
      <w:r>
        <w:t xml:space="preserve">Experiment by clicking the </w:t>
      </w:r>
      <w:r w:rsidR="00224A9A" w:rsidRPr="00BC2C58">
        <w:rPr>
          <w:b/>
        </w:rPr>
        <w:t>Full Screen</w:t>
      </w:r>
      <w:r>
        <w:t xml:space="preserve"> button.</w:t>
      </w:r>
    </w:p>
    <w:p w14:paraId="3F9DA3C5" w14:textId="2C961725" w:rsidR="00224A9A" w:rsidRDefault="00BC2C58" w:rsidP="007E648E">
      <w:pPr>
        <w:pStyle w:val="LabStepNumberedLevel2"/>
      </w:pPr>
      <w:r>
        <w:t xml:space="preserve">Experiment by clicking the </w:t>
      </w:r>
      <w:r w:rsidRPr="00BC2C58">
        <w:rPr>
          <w:b/>
        </w:rPr>
        <w:t>Print button</w:t>
      </w:r>
      <w:r>
        <w:t>.</w:t>
      </w:r>
    </w:p>
    <w:p w14:paraId="7177F29A" w14:textId="06D2A6C3" w:rsidR="007E648E" w:rsidRPr="00630874" w:rsidRDefault="00723C6B" w:rsidP="00723C6B">
      <w:pPr>
        <w:pStyle w:val="LabStepNumberedLevel2"/>
      </w:pPr>
      <w:r>
        <w:t>Close the browser window and return to Visual Studio and stop the current debugging session.</w:t>
      </w:r>
    </w:p>
    <w:p w14:paraId="2D1292F5" w14:textId="02C814EE" w:rsidR="00224A9A" w:rsidRDefault="00224A9A" w:rsidP="00224A9A">
      <w:pPr>
        <w:pStyle w:val="Heading3"/>
      </w:pPr>
      <w:r>
        <w:lastRenderedPageBreak/>
        <w:t xml:space="preserve">Exercise </w:t>
      </w:r>
      <w:r w:rsidR="0081516F">
        <w:t>5</w:t>
      </w:r>
      <w:r>
        <w:t>: Embedding a Dashboard</w:t>
      </w:r>
    </w:p>
    <w:p w14:paraId="3C9C83EA" w14:textId="24F37F7E" w:rsidR="00224A9A" w:rsidRDefault="00723C6B" w:rsidP="00224A9A">
      <w:pPr>
        <w:pStyle w:val="LabExerciseLeadIn"/>
      </w:pPr>
      <w:r>
        <w:t>In this exercise you will embed a dashboard. As you will see, it’s not very different from the steps you have already implemented to embed a report.</w:t>
      </w:r>
    </w:p>
    <w:p w14:paraId="3866D3DC" w14:textId="5EDF653C" w:rsidR="00224A9A" w:rsidRDefault="00224A9A" w:rsidP="00224A9A">
      <w:pPr>
        <w:pStyle w:val="LabStepNumbered"/>
        <w:numPr>
          <w:ilvl w:val="0"/>
          <w:numId w:val="34"/>
        </w:numPr>
      </w:pPr>
      <w:r>
        <w:t xml:space="preserve">Add a new method to the </w:t>
      </w:r>
      <w:proofErr w:type="spellStart"/>
      <w:r w:rsidRPr="00723C6B">
        <w:rPr>
          <w:b/>
        </w:rPr>
        <w:t>PbiEmbeddingManger</w:t>
      </w:r>
      <w:proofErr w:type="spellEnd"/>
      <w:r>
        <w:t xml:space="preserve"> class</w:t>
      </w:r>
      <w:r w:rsidR="00723C6B">
        <w:t xml:space="preserve"> named </w:t>
      </w:r>
      <w:proofErr w:type="spellStart"/>
      <w:r w:rsidR="00723C6B" w:rsidRPr="00723C6B">
        <w:rPr>
          <w:b/>
        </w:rPr>
        <w:t>GetDashboardEmbeddingData</w:t>
      </w:r>
      <w:proofErr w:type="spellEnd"/>
      <w:r w:rsidR="00723C6B">
        <w:t>.</w:t>
      </w:r>
    </w:p>
    <w:p w14:paraId="1B451115" w14:textId="7504143A" w:rsidR="00224A9A" w:rsidRDefault="007D0CB7" w:rsidP="007D0CB7">
      <w:pPr>
        <w:pStyle w:val="LabStepNumberedLevel2"/>
        <w:numPr>
          <w:ilvl w:val="1"/>
          <w:numId w:val="34"/>
        </w:numPr>
      </w:pPr>
      <w:r>
        <w:t xml:space="preserve">Open </w:t>
      </w:r>
      <w:proofErr w:type="spellStart"/>
      <w:r w:rsidR="00D31743">
        <w:rPr>
          <w:b/>
        </w:rPr>
        <w:t>PbiEmbeddingManager.cs</w:t>
      </w:r>
      <w:proofErr w:type="spellEnd"/>
      <w:r w:rsidR="00723C6B">
        <w:t xml:space="preserve"> in an editor window if it’s not already open.</w:t>
      </w:r>
    </w:p>
    <w:p w14:paraId="4DB17725" w14:textId="56D06666" w:rsidR="007D0CB7" w:rsidRDefault="007D0CB7" w:rsidP="007D0CB7">
      <w:pPr>
        <w:pStyle w:val="LabStepNumberedLevel2"/>
        <w:numPr>
          <w:ilvl w:val="1"/>
          <w:numId w:val="34"/>
        </w:numPr>
      </w:pPr>
      <w:r>
        <w:t xml:space="preserve">Navigate to the bottom of the class definition just beneath the </w:t>
      </w:r>
      <w:proofErr w:type="spellStart"/>
      <w:r w:rsidRPr="007D0CB7">
        <w:rPr>
          <w:b/>
        </w:rPr>
        <w:t>GetReportEmbeddingData</w:t>
      </w:r>
      <w:proofErr w:type="spellEnd"/>
      <w:r>
        <w:t xml:space="preserve"> method</w:t>
      </w:r>
    </w:p>
    <w:p w14:paraId="75BD7E62" w14:textId="0608F815" w:rsidR="007D0CB7" w:rsidRDefault="007D0CB7" w:rsidP="00224A9A">
      <w:pPr>
        <w:pStyle w:val="LabStepNumberedLevel2"/>
        <w:numPr>
          <w:ilvl w:val="1"/>
          <w:numId w:val="34"/>
        </w:numPr>
      </w:pPr>
      <w:r>
        <w:t xml:space="preserve">Paste in the definition </w:t>
      </w:r>
      <w:r w:rsidR="00723C6B">
        <w:t xml:space="preserve">for a new </w:t>
      </w:r>
      <w:r>
        <w:t xml:space="preserve">method named </w:t>
      </w:r>
      <w:proofErr w:type="spellStart"/>
      <w:r w:rsidRPr="007D0CB7">
        <w:rPr>
          <w:b/>
        </w:rPr>
        <w:t>GetDashboardEmbeddingData</w:t>
      </w:r>
      <w:proofErr w:type="spellEnd"/>
      <w:r w:rsidR="00723C6B">
        <w:t xml:space="preserve"> using the following code.</w:t>
      </w:r>
    </w:p>
    <w:p w14:paraId="50ED8235" w14:textId="06F02E57" w:rsidR="00224A9A" w:rsidRDefault="00224A9A" w:rsidP="00224A9A">
      <w:pPr>
        <w:pStyle w:val="LabStepCodeBlockLevel2"/>
      </w:pPr>
      <w:r>
        <w:t>public static async Task&lt;DashboardEmbeddingData&gt; GetDashboardEmbeddingData() {</w:t>
      </w:r>
    </w:p>
    <w:p w14:paraId="472E7FD2" w14:textId="77777777" w:rsidR="00224A9A" w:rsidRDefault="00224A9A" w:rsidP="00224A9A">
      <w:pPr>
        <w:pStyle w:val="LabStepCodeBlockLevel2"/>
      </w:pPr>
    </w:p>
    <w:p w14:paraId="42A907B7" w14:textId="77777777" w:rsidR="00224A9A" w:rsidRDefault="00224A9A" w:rsidP="00224A9A">
      <w:pPr>
        <w:pStyle w:val="LabStepCodeBlockLevel2"/>
      </w:pPr>
      <w:r>
        <w:t xml:space="preserve">  PowerBIClient pbiClient = GetPowerBiClient();</w:t>
      </w:r>
    </w:p>
    <w:p w14:paraId="6999D6DD" w14:textId="77777777" w:rsidR="00224A9A" w:rsidRDefault="00224A9A" w:rsidP="00224A9A">
      <w:pPr>
        <w:pStyle w:val="LabStepCodeBlockLevel2"/>
      </w:pPr>
    </w:p>
    <w:p w14:paraId="4DD4BEE4" w14:textId="77777777" w:rsidR="00224A9A" w:rsidRDefault="00224A9A" w:rsidP="00224A9A">
      <w:pPr>
        <w:pStyle w:val="LabStepCodeBlockLevel2"/>
      </w:pPr>
      <w:r>
        <w:t xml:space="preserve">  var dashboard = await pbiClient.Dashboards.GetDashboardInGroupAsync(workspaceId, dashboardId);</w:t>
      </w:r>
    </w:p>
    <w:p w14:paraId="75AC0C2A" w14:textId="77777777" w:rsidR="00224A9A" w:rsidRDefault="00224A9A" w:rsidP="00224A9A">
      <w:pPr>
        <w:pStyle w:val="LabStepCodeBlockLevel2"/>
      </w:pPr>
      <w:r>
        <w:t xml:space="preserve">  var embedUrl = dashboard.EmbedUrl;</w:t>
      </w:r>
    </w:p>
    <w:p w14:paraId="645B9134" w14:textId="77777777" w:rsidR="00224A9A" w:rsidRDefault="00224A9A" w:rsidP="00224A9A">
      <w:pPr>
        <w:pStyle w:val="LabStepCodeBlockLevel2"/>
      </w:pPr>
      <w:r>
        <w:t xml:space="preserve">  var dashboardDisplayName = dashboard.DisplayName;</w:t>
      </w:r>
    </w:p>
    <w:p w14:paraId="27DE721A" w14:textId="77777777" w:rsidR="00224A9A" w:rsidRDefault="00224A9A" w:rsidP="00224A9A">
      <w:pPr>
        <w:pStyle w:val="LabStepCodeBlockLevel2"/>
      </w:pPr>
    </w:p>
    <w:p w14:paraId="1BCC0CBD" w14:textId="77777777" w:rsidR="00224A9A" w:rsidRDefault="00224A9A" w:rsidP="00224A9A">
      <w:pPr>
        <w:pStyle w:val="LabStepCodeBlockLevel2"/>
      </w:pPr>
      <w:r>
        <w:t xml:space="preserve">  GenerateTokenRequest generateTokenRequestParameters = new GenerateTokenRequest(accessLevel: "view");</w:t>
      </w:r>
    </w:p>
    <w:p w14:paraId="3363D51F" w14:textId="77777777" w:rsidR="00224A9A" w:rsidRDefault="00224A9A" w:rsidP="00224A9A">
      <w:pPr>
        <w:pStyle w:val="LabStepCodeBlockLevel2"/>
      </w:pPr>
      <w:r>
        <w:t xml:space="preserve">  </w:t>
      </w:r>
    </w:p>
    <w:p w14:paraId="32548D35" w14:textId="42F9C70D" w:rsidR="00224A9A" w:rsidRDefault="00224A9A" w:rsidP="00224A9A">
      <w:pPr>
        <w:pStyle w:val="LabStepCodeBlockLevel2"/>
      </w:pPr>
      <w:r>
        <w:t xml:space="preserve">  string embedToken = </w:t>
      </w:r>
    </w:p>
    <w:p w14:paraId="79E838E2" w14:textId="77777777" w:rsidR="00224A9A" w:rsidRDefault="00224A9A" w:rsidP="00224A9A">
      <w:pPr>
        <w:pStyle w:val="LabStepCodeBlockLevel2"/>
      </w:pPr>
      <w:r>
        <w:t xml:space="preserve">     (await pbiClient.Dashboards.GenerateTokenInGroupAsync(workspaceId, </w:t>
      </w:r>
    </w:p>
    <w:p w14:paraId="7E5B8A40" w14:textId="77777777" w:rsidR="00224A9A" w:rsidRDefault="00224A9A" w:rsidP="00224A9A">
      <w:pPr>
        <w:pStyle w:val="LabStepCodeBlockLevel2"/>
      </w:pPr>
      <w:r>
        <w:t xml:space="preserve">                                                           dashboardId,</w:t>
      </w:r>
    </w:p>
    <w:p w14:paraId="7E117876" w14:textId="7B8BB6B7" w:rsidR="00224A9A" w:rsidRDefault="00224A9A" w:rsidP="00224A9A">
      <w:pPr>
        <w:pStyle w:val="LabStepCodeBlockLevel2"/>
      </w:pPr>
      <w:r>
        <w:t xml:space="preserve">                                                           generateTokenRequestParameters)).Token;</w:t>
      </w:r>
    </w:p>
    <w:p w14:paraId="7F4743D8" w14:textId="77777777" w:rsidR="00224A9A" w:rsidRDefault="00224A9A" w:rsidP="00224A9A">
      <w:pPr>
        <w:pStyle w:val="LabStepCodeBlockLevel2"/>
      </w:pPr>
    </w:p>
    <w:p w14:paraId="6C02B4C5" w14:textId="77777777" w:rsidR="00224A9A" w:rsidRDefault="00224A9A" w:rsidP="00224A9A">
      <w:pPr>
        <w:pStyle w:val="LabStepCodeBlockLevel2"/>
      </w:pPr>
      <w:r>
        <w:t xml:space="preserve">  return new DashboardEmbeddingData {</w:t>
      </w:r>
    </w:p>
    <w:p w14:paraId="3EDDDAC9" w14:textId="77777777" w:rsidR="00224A9A" w:rsidRDefault="00224A9A" w:rsidP="00224A9A">
      <w:pPr>
        <w:pStyle w:val="LabStepCodeBlockLevel2"/>
      </w:pPr>
      <w:r>
        <w:t xml:space="preserve">    dashboardId = dashboardId,</w:t>
      </w:r>
    </w:p>
    <w:p w14:paraId="601F162D" w14:textId="77777777" w:rsidR="00224A9A" w:rsidRDefault="00224A9A" w:rsidP="00224A9A">
      <w:pPr>
        <w:pStyle w:val="LabStepCodeBlockLevel2"/>
      </w:pPr>
      <w:r>
        <w:t xml:space="preserve">    dashboardName = dashboardDisplayName,</w:t>
      </w:r>
    </w:p>
    <w:p w14:paraId="23A2AF4A" w14:textId="77777777" w:rsidR="00224A9A" w:rsidRDefault="00224A9A" w:rsidP="00224A9A">
      <w:pPr>
        <w:pStyle w:val="LabStepCodeBlockLevel2"/>
      </w:pPr>
      <w:r>
        <w:t xml:space="preserve">    embedUrl = embedUrl,</w:t>
      </w:r>
    </w:p>
    <w:p w14:paraId="332B75C9" w14:textId="77777777" w:rsidR="00224A9A" w:rsidRDefault="00224A9A" w:rsidP="00224A9A">
      <w:pPr>
        <w:pStyle w:val="LabStepCodeBlockLevel2"/>
      </w:pPr>
      <w:r>
        <w:t xml:space="preserve">    accessToken = embedToken</w:t>
      </w:r>
    </w:p>
    <w:p w14:paraId="255279EF" w14:textId="77777777" w:rsidR="00224A9A" w:rsidRDefault="00224A9A" w:rsidP="00224A9A">
      <w:pPr>
        <w:pStyle w:val="LabStepCodeBlockLevel2"/>
      </w:pPr>
      <w:r>
        <w:t xml:space="preserve">  };</w:t>
      </w:r>
    </w:p>
    <w:p w14:paraId="681C9E76" w14:textId="77777777" w:rsidR="00224A9A" w:rsidRDefault="00224A9A" w:rsidP="00224A9A">
      <w:pPr>
        <w:pStyle w:val="LabStepCodeBlockLevel2"/>
      </w:pPr>
    </w:p>
    <w:p w14:paraId="6EF8B1CA" w14:textId="2CF81080" w:rsidR="00224A9A" w:rsidRDefault="00224A9A" w:rsidP="00224A9A">
      <w:pPr>
        <w:pStyle w:val="LabStepCodeBlockLevel2"/>
      </w:pPr>
      <w:r>
        <w:t>}</w:t>
      </w:r>
    </w:p>
    <w:p w14:paraId="3A9BBA97" w14:textId="7A390489" w:rsidR="00723C6B" w:rsidRDefault="00723C6B" w:rsidP="00723C6B">
      <w:pPr>
        <w:pStyle w:val="LabStepNumberedLevel2"/>
        <w:numPr>
          <w:ilvl w:val="1"/>
          <w:numId w:val="34"/>
        </w:numPr>
      </w:pPr>
      <w:r>
        <w:t xml:space="preserve">Save your changes to </w:t>
      </w:r>
      <w:proofErr w:type="spellStart"/>
      <w:r w:rsidR="00D31743">
        <w:rPr>
          <w:b/>
        </w:rPr>
        <w:t>PbiEmbeddingManager.cs</w:t>
      </w:r>
      <w:proofErr w:type="spellEnd"/>
      <w:r>
        <w:t>.</w:t>
      </w:r>
    </w:p>
    <w:p w14:paraId="1CB613FA" w14:textId="2CD36087" w:rsidR="00224A9A" w:rsidRDefault="00723C6B" w:rsidP="00224A9A">
      <w:pPr>
        <w:pStyle w:val="LabStepNumbered"/>
        <w:numPr>
          <w:ilvl w:val="0"/>
          <w:numId w:val="34"/>
        </w:numPr>
      </w:pPr>
      <w:r>
        <w:t xml:space="preserve">Add a new action method to the </w:t>
      </w:r>
      <w:proofErr w:type="spellStart"/>
      <w:r w:rsidR="007D0CB7" w:rsidRPr="00723C6B">
        <w:rPr>
          <w:b/>
        </w:rPr>
        <w:t>HomeController</w:t>
      </w:r>
      <w:proofErr w:type="spellEnd"/>
      <w:r w:rsidR="007D0CB7">
        <w:t xml:space="preserve"> class</w:t>
      </w:r>
      <w:r>
        <w:t xml:space="preserve"> named </w:t>
      </w:r>
      <w:r w:rsidRPr="00723C6B">
        <w:rPr>
          <w:b/>
        </w:rPr>
        <w:t>Dashboard</w:t>
      </w:r>
      <w:r w:rsidR="007D0CB7">
        <w:t>.</w:t>
      </w:r>
    </w:p>
    <w:p w14:paraId="440C7379" w14:textId="4827FB75" w:rsidR="007D0CB7" w:rsidRDefault="007D0CB7" w:rsidP="007D0CB7">
      <w:pPr>
        <w:pStyle w:val="LabStepNumberedLevel2"/>
        <w:numPr>
          <w:ilvl w:val="1"/>
          <w:numId w:val="34"/>
        </w:numPr>
      </w:pPr>
      <w:r>
        <w:t xml:space="preserve">Open </w:t>
      </w:r>
      <w:proofErr w:type="spellStart"/>
      <w:r w:rsidRPr="00723C6B">
        <w:rPr>
          <w:b/>
        </w:rPr>
        <w:t>HomeController.cs</w:t>
      </w:r>
      <w:proofErr w:type="spellEnd"/>
      <w:r w:rsidR="00723C6B">
        <w:t xml:space="preserve"> in an editor window if it’s not already open.</w:t>
      </w:r>
    </w:p>
    <w:p w14:paraId="5FB14869" w14:textId="5E361A41" w:rsidR="007D0CB7" w:rsidRDefault="007D0CB7" w:rsidP="007D0CB7">
      <w:pPr>
        <w:pStyle w:val="LabStepNumberedLevel2"/>
        <w:numPr>
          <w:ilvl w:val="1"/>
          <w:numId w:val="34"/>
        </w:numPr>
      </w:pPr>
      <w:r>
        <w:t xml:space="preserve">Add </w:t>
      </w:r>
      <w:r w:rsidR="00723C6B">
        <w:t xml:space="preserve">a new </w:t>
      </w:r>
      <w:r>
        <w:t xml:space="preserve">action method </w:t>
      </w:r>
      <w:r w:rsidR="00723C6B">
        <w:t xml:space="preserve">named </w:t>
      </w:r>
      <w:r w:rsidR="00723C6B" w:rsidRPr="00723C6B">
        <w:rPr>
          <w:b/>
        </w:rPr>
        <w:t>Dashboard</w:t>
      </w:r>
      <w:r w:rsidR="00723C6B">
        <w:t xml:space="preserve"> just </w:t>
      </w:r>
      <w:r>
        <w:t xml:space="preserve">beneath the </w:t>
      </w:r>
      <w:r w:rsidRPr="00723C6B">
        <w:rPr>
          <w:b/>
        </w:rPr>
        <w:t>Report</w:t>
      </w:r>
      <w:r>
        <w:t xml:space="preserve"> method</w:t>
      </w:r>
      <w:r w:rsidR="00723C6B">
        <w:t xml:space="preserve"> using the following code</w:t>
      </w:r>
      <w:r>
        <w:t>.</w:t>
      </w:r>
    </w:p>
    <w:p w14:paraId="69772270" w14:textId="77777777" w:rsidR="007D0CB7" w:rsidRDefault="007D0CB7" w:rsidP="007D0CB7">
      <w:pPr>
        <w:pStyle w:val="LabStepCodeBlockLevel2"/>
      </w:pPr>
      <w:r>
        <w:t>public async Task&lt;ActionResult&gt; Dashboard() {</w:t>
      </w:r>
    </w:p>
    <w:p w14:paraId="1A712417" w14:textId="131E3A58" w:rsidR="007D0CB7" w:rsidRDefault="007D0CB7" w:rsidP="007D0CB7">
      <w:pPr>
        <w:pStyle w:val="LabStepCodeBlockLevel2"/>
      </w:pPr>
      <w:r>
        <w:t xml:space="preserve">  DashboardEmbeddingData embeddingData = await </w:t>
      </w:r>
      <w:r w:rsidR="00186C49">
        <w:t>PbiEmbeddingManager</w:t>
      </w:r>
      <w:r>
        <w:t>.GetDashboardEmbeddingData();</w:t>
      </w:r>
    </w:p>
    <w:p w14:paraId="0182546F" w14:textId="77777777" w:rsidR="007D0CB7" w:rsidRDefault="007D0CB7" w:rsidP="007D0CB7">
      <w:pPr>
        <w:pStyle w:val="LabStepCodeBlockLevel2"/>
      </w:pPr>
      <w:r>
        <w:t xml:space="preserve">  return View(embeddingData);</w:t>
      </w:r>
    </w:p>
    <w:p w14:paraId="285D16AB" w14:textId="462608F0" w:rsidR="007D0CB7" w:rsidRDefault="007D0CB7" w:rsidP="007D0CB7">
      <w:pPr>
        <w:pStyle w:val="LabStepCodeBlockLevel2"/>
      </w:pPr>
      <w:r>
        <w:t>}</w:t>
      </w:r>
    </w:p>
    <w:p w14:paraId="3C31BBF3" w14:textId="677E8DFD" w:rsidR="007D0CB7" w:rsidRDefault="007D0CB7" w:rsidP="007D0CB7">
      <w:pPr>
        <w:pStyle w:val="LabStepNumbered"/>
      </w:pPr>
      <w:r>
        <w:t xml:space="preserve">Create a </w:t>
      </w:r>
      <w:r w:rsidR="00723C6B">
        <w:t xml:space="preserve">razor </w:t>
      </w:r>
      <w:r>
        <w:t xml:space="preserve">view for the </w:t>
      </w:r>
      <w:r w:rsidRPr="00723C6B">
        <w:rPr>
          <w:b/>
        </w:rPr>
        <w:t>Dashboard</w:t>
      </w:r>
      <w:r>
        <w:t xml:space="preserve"> action method.</w:t>
      </w:r>
    </w:p>
    <w:p w14:paraId="2868BEE2" w14:textId="79157AEB" w:rsidR="007D0CB7" w:rsidRDefault="00723C6B" w:rsidP="007D0CB7">
      <w:pPr>
        <w:pStyle w:val="LabStepNumberedLevel2"/>
      </w:pPr>
      <w:r>
        <w:t xml:space="preserve">Right-click on the </w:t>
      </w:r>
      <w:r w:rsidRPr="00723C6B">
        <w:rPr>
          <w:b/>
        </w:rPr>
        <w:t>Dashboard</w:t>
      </w:r>
      <w:r>
        <w:t xml:space="preserve"> action method and select the </w:t>
      </w:r>
      <w:r w:rsidRPr="00723C6B">
        <w:rPr>
          <w:b/>
        </w:rPr>
        <w:t>Add View…</w:t>
      </w:r>
      <w:r>
        <w:t xml:space="preserve"> command from the context menu.</w:t>
      </w:r>
    </w:p>
    <w:p w14:paraId="48197C16" w14:textId="3E32FF6F" w:rsidR="00723C6B" w:rsidRDefault="00723C6B" w:rsidP="007D0CB7">
      <w:pPr>
        <w:pStyle w:val="LabStepNumberedLevel2"/>
      </w:pPr>
      <w:r>
        <w:t xml:space="preserve">In the </w:t>
      </w:r>
      <w:r w:rsidRPr="00035CA6">
        <w:rPr>
          <w:b/>
        </w:rPr>
        <w:t>Add View</w:t>
      </w:r>
      <w:r>
        <w:t xml:space="preserve"> dialog, accept all the default settings and click the </w:t>
      </w:r>
      <w:r w:rsidRPr="00035CA6">
        <w:rPr>
          <w:b/>
        </w:rPr>
        <w:t>Add</w:t>
      </w:r>
      <w:r>
        <w:t xml:space="preserve"> button.</w:t>
      </w:r>
    </w:p>
    <w:p w14:paraId="7BD38ED0" w14:textId="3A2D521A" w:rsidR="007D0CB7" w:rsidRDefault="007D0CB7" w:rsidP="007D0CB7">
      <w:pPr>
        <w:pStyle w:val="LabStepScreenshotLevel2"/>
      </w:pPr>
      <w:r>
        <w:drawing>
          <wp:inline distT="0" distB="0" distL="0" distR="0" wp14:anchorId="77B37487" wp14:editId="4F283439">
            <wp:extent cx="3364992" cy="1883664"/>
            <wp:effectExtent l="19050" t="19050" r="26035" b="2159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64992" cy="18836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1541E" w14:textId="58106B1E" w:rsidR="007D0CB7" w:rsidRDefault="00723C6B" w:rsidP="007D0CB7">
      <w:pPr>
        <w:pStyle w:val="LabStepNumberedLevel2"/>
      </w:pPr>
      <w:r>
        <w:lastRenderedPageBreak/>
        <w:t xml:space="preserve">You should see that a new razor view file named </w:t>
      </w:r>
      <w:proofErr w:type="spellStart"/>
      <w:r w:rsidRPr="00723C6B">
        <w:rPr>
          <w:b/>
        </w:rPr>
        <w:t>Dashboard.cshtml</w:t>
      </w:r>
      <w:proofErr w:type="spellEnd"/>
      <w:r>
        <w:t xml:space="preserve"> has been created in the </w:t>
      </w:r>
      <w:r w:rsidRPr="00723C6B">
        <w:rPr>
          <w:b/>
        </w:rPr>
        <w:t>Views/Home</w:t>
      </w:r>
      <w:r>
        <w:t xml:space="preserve"> folder.</w:t>
      </w:r>
    </w:p>
    <w:p w14:paraId="08EA3172" w14:textId="18D4D4AD" w:rsidR="00723C6B" w:rsidRDefault="00723C6B" w:rsidP="007D0CB7">
      <w:pPr>
        <w:pStyle w:val="LabStepNumberedLevel2"/>
      </w:pPr>
      <w:r>
        <w:t xml:space="preserve">Delete any existing code inside </w:t>
      </w:r>
      <w:proofErr w:type="spellStart"/>
      <w:r w:rsidRPr="00723C6B">
        <w:rPr>
          <w:b/>
        </w:rPr>
        <w:t>Dashboard.cshtml</w:t>
      </w:r>
      <w:proofErr w:type="spellEnd"/>
      <w:r>
        <w:t xml:space="preserve"> and replace it with the following HTML code.</w:t>
      </w:r>
    </w:p>
    <w:p w14:paraId="7ED872D4" w14:textId="0932DC00" w:rsidR="007D0CB7" w:rsidRDefault="007D0CB7" w:rsidP="007D0CB7">
      <w:pPr>
        <w:pStyle w:val="LabStepCodeBlockLevel2"/>
      </w:pPr>
      <w:r>
        <w:t xml:space="preserve">@model </w:t>
      </w:r>
      <w:r w:rsidR="00CE5501">
        <w:t>AppOwnsDataApp</w:t>
      </w:r>
      <w:r>
        <w:t>.Models.DashboardEmbeddingData</w:t>
      </w:r>
    </w:p>
    <w:p w14:paraId="50BA2780" w14:textId="77777777" w:rsidR="007D0CB7" w:rsidRDefault="007D0CB7" w:rsidP="007D0CB7">
      <w:pPr>
        <w:pStyle w:val="LabStepCodeBlockLevel2"/>
      </w:pPr>
    </w:p>
    <w:p w14:paraId="108A3657" w14:textId="77777777" w:rsidR="007D0CB7" w:rsidRDefault="007D0CB7" w:rsidP="007D0CB7">
      <w:pPr>
        <w:pStyle w:val="LabStepCodeBlockLevel2"/>
      </w:pPr>
      <w:r>
        <w:t>&lt;div id="embedContainer" /&gt;</w:t>
      </w:r>
    </w:p>
    <w:p w14:paraId="21535D1B" w14:textId="77777777" w:rsidR="007D0CB7" w:rsidRDefault="007D0CB7" w:rsidP="007D0CB7">
      <w:pPr>
        <w:pStyle w:val="LabStepCodeBlockLevel2"/>
      </w:pPr>
    </w:p>
    <w:p w14:paraId="1627A2D0" w14:textId="77777777" w:rsidR="007D0CB7" w:rsidRDefault="007D0CB7" w:rsidP="007D0CB7">
      <w:pPr>
        <w:pStyle w:val="LabStepCodeBlockLevel2"/>
      </w:pPr>
      <w:r>
        <w:t>&lt;script src="~/Scripts/powerbi.js"&gt;&lt;/script&gt;</w:t>
      </w:r>
    </w:p>
    <w:p w14:paraId="099DBC6A" w14:textId="77777777" w:rsidR="007D0CB7" w:rsidRDefault="007D0CB7" w:rsidP="007D0CB7">
      <w:pPr>
        <w:pStyle w:val="LabStepCodeBlockLevel2"/>
      </w:pPr>
      <w:r>
        <w:t>&lt;script&gt;</w:t>
      </w:r>
    </w:p>
    <w:p w14:paraId="0351E07D" w14:textId="77777777" w:rsidR="007D0CB7" w:rsidRDefault="007D0CB7" w:rsidP="007D0CB7">
      <w:pPr>
        <w:pStyle w:val="LabStepCodeBlockLevel2"/>
      </w:pPr>
    </w:p>
    <w:p w14:paraId="771DD4CD" w14:textId="77777777" w:rsidR="007D0CB7" w:rsidRPr="007D0CB7" w:rsidRDefault="007D0CB7" w:rsidP="007D0CB7">
      <w:pPr>
        <w:pStyle w:val="LabStepCodeBlockLevel2"/>
        <w:rPr>
          <w:color w:val="7F7F7F" w:themeColor="text1" w:themeTint="80"/>
        </w:rPr>
      </w:pPr>
      <w:r w:rsidRPr="007D0CB7">
        <w:rPr>
          <w:color w:val="7F7F7F" w:themeColor="text1" w:themeTint="80"/>
        </w:rPr>
        <w:t xml:space="preserve">  // data required for embedding Power BI report</w:t>
      </w:r>
    </w:p>
    <w:p w14:paraId="4E79C1EC" w14:textId="77777777" w:rsidR="007D0CB7" w:rsidRDefault="007D0CB7" w:rsidP="007D0CB7">
      <w:pPr>
        <w:pStyle w:val="LabStepCodeBlockLevel2"/>
      </w:pPr>
      <w:r>
        <w:t xml:space="preserve">  var embedDashboardId = "@Model.dashboardId";</w:t>
      </w:r>
    </w:p>
    <w:p w14:paraId="30115879" w14:textId="77777777" w:rsidR="007D0CB7" w:rsidRDefault="007D0CB7" w:rsidP="007D0CB7">
      <w:pPr>
        <w:pStyle w:val="LabStepCodeBlockLevel2"/>
      </w:pPr>
      <w:r>
        <w:t xml:space="preserve">  var embedUrl = "@Model.embedUrl";</w:t>
      </w:r>
    </w:p>
    <w:p w14:paraId="247BD65A" w14:textId="77777777" w:rsidR="007D0CB7" w:rsidRDefault="007D0CB7" w:rsidP="007D0CB7">
      <w:pPr>
        <w:pStyle w:val="LabStepCodeBlockLevel2"/>
      </w:pPr>
      <w:r>
        <w:t xml:space="preserve">  var accessToken = "@Model.accessToken";</w:t>
      </w:r>
    </w:p>
    <w:p w14:paraId="3DDAFD9B" w14:textId="77777777" w:rsidR="007D0CB7" w:rsidRDefault="007D0CB7" w:rsidP="007D0CB7">
      <w:pPr>
        <w:pStyle w:val="LabStepCodeBlockLevel2"/>
      </w:pPr>
    </w:p>
    <w:p w14:paraId="15400505" w14:textId="77777777" w:rsidR="007D0CB7" w:rsidRPr="007D0CB7" w:rsidRDefault="007D0CB7" w:rsidP="007D0CB7">
      <w:pPr>
        <w:pStyle w:val="LabStepCodeBlockLevel2"/>
        <w:rPr>
          <w:color w:val="7F7F7F" w:themeColor="text1" w:themeTint="80"/>
        </w:rPr>
      </w:pPr>
      <w:r w:rsidRPr="007D0CB7">
        <w:rPr>
          <w:color w:val="7F7F7F" w:themeColor="text1" w:themeTint="80"/>
        </w:rPr>
        <w:t xml:space="preserve">  // Get models object to access enums for embed configuration</w:t>
      </w:r>
    </w:p>
    <w:p w14:paraId="540D3EE5" w14:textId="77777777" w:rsidR="007D0CB7" w:rsidRDefault="007D0CB7" w:rsidP="007D0CB7">
      <w:pPr>
        <w:pStyle w:val="LabStepCodeBlockLevel2"/>
      </w:pPr>
      <w:r>
        <w:t xml:space="preserve">  var models = window['powerbi-client'].models;</w:t>
      </w:r>
    </w:p>
    <w:p w14:paraId="1B32CC3B" w14:textId="77777777" w:rsidR="007D0CB7" w:rsidRDefault="007D0CB7" w:rsidP="007D0CB7">
      <w:pPr>
        <w:pStyle w:val="LabStepCodeBlockLevel2"/>
      </w:pPr>
    </w:p>
    <w:p w14:paraId="06D1C2A3" w14:textId="77777777" w:rsidR="007D0CB7" w:rsidRDefault="007D0CB7" w:rsidP="007D0CB7">
      <w:pPr>
        <w:pStyle w:val="LabStepCodeBlockLevel2"/>
      </w:pPr>
      <w:r>
        <w:t xml:space="preserve">  var config = {</w:t>
      </w:r>
    </w:p>
    <w:p w14:paraId="38249A77" w14:textId="77777777" w:rsidR="007D0CB7" w:rsidRDefault="007D0CB7" w:rsidP="007D0CB7">
      <w:pPr>
        <w:pStyle w:val="LabStepCodeBlockLevel2"/>
      </w:pPr>
      <w:r>
        <w:t xml:space="preserve">    type: 'dashboard',</w:t>
      </w:r>
    </w:p>
    <w:p w14:paraId="6F46AA5C" w14:textId="77777777" w:rsidR="007D0CB7" w:rsidRDefault="007D0CB7" w:rsidP="007D0CB7">
      <w:pPr>
        <w:pStyle w:val="LabStepCodeBlockLevel2"/>
      </w:pPr>
      <w:r>
        <w:t xml:space="preserve">    id: embedDashboardId,</w:t>
      </w:r>
    </w:p>
    <w:p w14:paraId="0502712E" w14:textId="77777777" w:rsidR="007D0CB7" w:rsidRDefault="007D0CB7" w:rsidP="007D0CB7">
      <w:pPr>
        <w:pStyle w:val="LabStepCodeBlockLevel2"/>
      </w:pPr>
      <w:r>
        <w:t xml:space="preserve">    embedUrl: embedUrl,</w:t>
      </w:r>
    </w:p>
    <w:p w14:paraId="49BC9899" w14:textId="77777777" w:rsidR="007D0CB7" w:rsidRDefault="007D0CB7" w:rsidP="007D0CB7">
      <w:pPr>
        <w:pStyle w:val="LabStepCodeBlockLevel2"/>
      </w:pPr>
      <w:r>
        <w:t xml:space="preserve">    accessToken: accessToken,</w:t>
      </w:r>
    </w:p>
    <w:p w14:paraId="633709D6" w14:textId="77777777" w:rsidR="007D0CB7" w:rsidRDefault="007D0CB7" w:rsidP="007D0CB7">
      <w:pPr>
        <w:pStyle w:val="LabStepCodeBlockLevel2"/>
      </w:pPr>
      <w:r>
        <w:t xml:space="preserve">    tokenType: models.TokenType.Embed,</w:t>
      </w:r>
    </w:p>
    <w:p w14:paraId="518131EE" w14:textId="77777777" w:rsidR="007D0CB7" w:rsidRDefault="007D0CB7" w:rsidP="007D0CB7">
      <w:pPr>
        <w:pStyle w:val="LabStepCodeBlockLevel2"/>
      </w:pPr>
      <w:r>
        <w:t xml:space="preserve">    pageView: "fitToWidth"</w:t>
      </w:r>
    </w:p>
    <w:p w14:paraId="64655379" w14:textId="77777777" w:rsidR="007D0CB7" w:rsidRDefault="007D0CB7" w:rsidP="007D0CB7">
      <w:pPr>
        <w:pStyle w:val="LabStepCodeBlockLevel2"/>
      </w:pPr>
      <w:r>
        <w:t xml:space="preserve">  };</w:t>
      </w:r>
    </w:p>
    <w:p w14:paraId="1E4024E5" w14:textId="77777777" w:rsidR="007D0CB7" w:rsidRDefault="007D0CB7" w:rsidP="007D0CB7">
      <w:pPr>
        <w:pStyle w:val="LabStepCodeBlockLevel2"/>
      </w:pPr>
    </w:p>
    <w:p w14:paraId="1DD43A2A" w14:textId="77777777" w:rsidR="007D0CB7" w:rsidRPr="007D0CB7" w:rsidRDefault="007D0CB7" w:rsidP="007D0CB7">
      <w:pPr>
        <w:pStyle w:val="LabStepCodeBlockLevel2"/>
        <w:rPr>
          <w:color w:val="7F7F7F" w:themeColor="text1" w:themeTint="80"/>
        </w:rPr>
      </w:pPr>
      <w:r w:rsidRPr="007D0CB7">
        <w:rPr>
          <w:color w:val="7F7F7F" w:themeColor="text1" w:themeTint="80"/>
        </w:rPr>
        <w:t xml:space="preserve">  // Get a reference to the embedded report HTML element</w:t>
      </w:r>
    </w:p>
    <w:p w14:paraId="71C80FFB" w14:textId="77777777" w:rsidR="007D0CB7" w:rsidRDefault="007D0CB7" w:rsidP="007D0CB7">
      <w:pPr>
        <w:pStyle w:val="LabStepCodeBlockLevel2"/>
      </w:pPr>
      <w:r>
        <w:t xml:space="preserve">  var embedContainer = document.getElementById('embedContainer');</w:t>
      </w:r>
    </w:p>
    <w:p w14:paraId="231A0F44" w14:textId="77777777" w:rsidR="007D0CB7" w:rsidRDefault="007D0CB7" w:rsidP="007D0CB7">
      <w:pPr>
        <w:pStyle w:val="LabStepCodeBlockLevel2"/>
      </w:pPr>
    </w:p>
    <w:p w14:paraId="39C85994" w14:textId="77777777" w:rsidR="007D0CB7" w:rsidRPr="007D0CB7" w:rsidRDefault="007D0CB7" w:rsidP="007D0CB7">
      <w:pPr>
        <w:pStyle w:val="LabStepCodeBlockLevel2"/>
        <w:rPr>
          <w:color w:val="7F7F7F" w:themeColor="text1" w:themeTint="80"/>
        </w:rPr>
      </w:pPr>
      <w:r w:rsidRPr="007D0CB7">
        <w:rPr>
          <w:color w:val="7F7F7F" w:themeColor="text1" w:themeTint="80"/>
        </w:rPr>
        <w:t xml:space="preserve">  // Embed the report and display it within the div container.</w:t>
      </w:r>
    </w:p>
    <w:p w14:paraId="56214D3E" w14:textId="77777777" w:rsidR="007D0CB7" w:rsidRDefault="007D0CB7" w:rsidP="007D0CB7">
      <w:pPr>
        <w:pStyle w:val="LabStepCodeBlockLevel2"/>
      </w:pPr>
      <w:r>
        <w:t xml:space="preserve">  var dashboard = powerbi.embed(embedContainer, config);</w:t>
      </w:r>
    </w:p>
    <w:p w14:paraId="569D327E" w14:textId="77777777" w:rsidR="007D0CB7" w:rsidRDefault="007D0CB7" w:rsidP="007D0CB7">
      <w:pPr>
        <w:pStyle w:val="LabStepCodeBlockLevel2"/>
      </w:pPr>
    </w:p>
    <w:p w14:paraId="164EC7DA" w14:textId="67A6E5FC" w:rsidR="007D0CB7" w:rsidRDefault="007D0CB7" w:rsidP="007D0CB7">
      <w:pPr>
        <w:pStyle w:val="LabStepCodeBlockLevel2"/>
      </w:pPr>
      <w:r>
        <w:t>&lt;/script&gt;</w:t>
      </w:r>
    </w:p>
    <w:p w14:paraId="24A49CFA" w14:textId="11C54CA5" w:rsidR="007D0CB7" w:rsidRDefault="004E25FC" w:rsidP="007D0CB7">
      <w:pPr>
        <w:pStyle w:val="LabStepNumberedLevel2"/>
      </w:pPr>
      <w:r>
        <w:t xml:space="preserve">Save your changes to </w:t>
      </w:r>
      <w:proofErr w:type="spellStart"/>
      <w:r w:rsidRPr="004E25FC">
        <w:rPr>
          <w:b/>
        </w:rPr>
        <w:t>Dashboard.cshtml</w:t>
      </w:r>
      <w:proofErr w:type="spellEnd"/>
      <w:r>
        <w:t>.</w:t>
      </w:r>
    </w:p>
    <w:p w14:paraId="6C63A04C" w14:textId="77777777" w:rsidR="004E25FC" w:rsidRDefault="004E25FC" w:rsidP="004E25FC">
      <w:pPr>
        <w:pStyle w:val="LabStepNumbered"/>
      </w:pPr>
      <w:r>
        <w:t>Test out the application by running it in the Visual Studio debugger.</w:t>
      </w:r>
    </w:p>
    <w:p w14:paraId="45098742" w14:textId="77777777" w:rsidR="004E25FC" w:rsidRDefault="004E25FC" w:rsidP="004E25FC">
      <w:pPr>
        <w:pStyle w:val="LabStepNumberedLevel2"/>
      </w:pPr>
      <w:r>
        <w:t xml:space="preserve">Press the </w:t>
      </w:r>
      <w:r w:rsidRPr="002D7E83">
        <w:rPr>
          <w:b/>
        </w:rPr>
        <w:t>{F5}</w:t>
      </w:r>
      <w:r>
        <w:t xml:space="preserve"> key in Visual Studio to begin a new debugging session.</w:t>
      </w:r>
    </w:p>
    <w:p w14:paraId="1996CE5D" w14:textId="1DD2F44E" w:rsidR="004E25FC" w:rsidRDefault="004E25FC" w:rsidP="004E25FC">
      <w:pPr>
        <w:pStyle w:val="LabStepNumberedLevel2"/>
      </w:pPr>
      <w:r>
        <w:t xml:space="preserve">Click the </w:t>
      </w:r>
      <w:r>
        <w:rPr>
          <w:b/>
        </w:rPr>
        <w:t>Dashboard</w:t>
      </w:r>
      <w:r>
        <w:t xml:space="preserve"> link in the top navigation menu and you should see the dashboard embedded in the web page.</w:t>
      </w:r>
    </w:p>
    <w:p w14:paraId="1E72733C" w14:textId="28CB2B64" w:rsidR="007D0CB7" w:rsidRDefault="00D31743" w:rsidP="007D0CB7">
      <w:pPr>
        <w:pStyle w:val="LabStepScreenshotLevel2"/>
      </w:pPr>
      <w:r>
        <w:drawing>
          <wp:inline distT="0" distB="0" distL="0" distR="0" wp14:anchorId="5DE3E094" wp14:editId="5640E53B">
            <wp:extent cx="4798088" cy="2807184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154" cy="281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2945" w14:textId="34B98690" w:rsidR="007D0CB7" w:rsidRDefault="007D0CB7" w:rsidP="007D0CB7">
      <w:pPr>
        <w:pStyle w:val="LabStepNumberedLevel2"/>
      </w:pPr>
      <w:r>
        <w:t>Try changing the size of the browser window and see how the application responds by adjusting the size of the dashboard.</w:t>
      </w:r>
    </w:p>
    <w:p w14:paraId="4C6BFF14" w14:textId="5BC3FF77" w:rsidR="004E25FC" w:rsidRDefault="004E25FC" w:rsidP="007D0CB7">
      <w:pPr>
        <w:pStyle w:val="LabStepNumberedLevel2"/>
      </w:pPr>
      <w:r>
        <w:t>Close the browser window and return to Visual Studio and stop the current debugging session.</w:t>
      </w:r>
    </w:p>
    <w:p w14:paraId="2FB24316" w14:textId="79559DEA" w:rsidR="00C27FED" w:rsidRDefault="00160C95" w:rsidP="00C27FED">
      <w:pPr>
        <w:pStyle w:val="Heading3"/>
      </w:pPr>
      <w:r>
        <w:lastRenderedPageBreak/>
        <w:t xml:space="preserve">Exercise </w:t>
      </w:r>
      <w:r w:rsidR="0081516F">
        <w:t>6</w:t>
      </w:r>
      <w:r w:rsidR="00C27FED">
        <w:t xml:space="preserve">: </w:t>
      </w:r>
      <w:r w:rsidR="004E25FC">
        <w:t>Embedding the Power BI</w:t>
      </w:r>
      <w:r>
        <w:t xml:space="preserve"> Q&amp;A Experience</w:t>
      </w:r>
    </w:p>
    <w:p w14:paraId="64C45D6F" w14:textId="374B766F" w:rsidR="00C27FED" w:rsidRDefault="004E25FC" w:rsidP="00C27FED">
      <w:pPr>
        <w:pStyle w:val="LabExerciseLeadIn"/>
      </w:pPr>
      <w:r>
        <w:t>In this exercise you will embed the Power BI Q&amp;A experience. To accomplish this, you will be required to provide the dataset ID associated with the dataset on which you want to execute natural language queries.</w:t>
      </w:r>
    </w:p>
    <w:p w14:paraId="3F4C36D5" w14:textId="539FF591" w:rsidR="000E67F1" w:rsidRDefault="000E67F1" w:rsidP="000E67F1">
      <w:pPr>
        <w:pStyle w:val="LabStepNumbered"/>
        <w:numPr>
          <w:ilvl w:val="0"/>
          <w:numId w:val="35"/>
        </w:numPr>
      </w:pPr>
      <w:r>
        <w:t xml:space="preserve">Add a new method to the </w:t>
      </w:r>
      <w:proofErr w:type="spellStart"/>
      <w:r w:rsidRPr="004E25FC">
        <w:rPr>
          <w:b/>
        </w:rPr>
        <w:t>PbiEmbeddingManger</w:t>
      </w:r>
      <w:proofErr w:type="spellEnd"/>
      <w:r>
        <w:t xml:space="preserve"> class</w:t>
      </w:r>
      <w:r w:rsidR="004E25FC">
        <w:t xml:space="preserve"> named </w:t>
      </w:r>
      <w:proofErr w:type="spellStart"/>
      <w:r w:rsidR="004E25FC" w:rsidRPr="004E25FC">
        <w:rPr>
          <w:b/>
        </w:rPr>
        <w:t>GetQnaEmbeddingData</w:t>
      </w:r>
      <w:proofErr w:type="spellEnd"/>
      <w:r w:rsidR="004E25FC">
        <w:t>.</w:t>
      </w:r>
    </w:p>
    <w:p w14:paraId="69E0714D" w14:textId="7845521B" w:rsidR="000E67F1" w:rsidRDefault="000E67F1" w:rsidP="000E67F1">
      <w:pPr>
        <w:pStyle w:val="LabStepNumberedLevel2"/>
        <w:numPr>
          <w:ilvl w:val="1"/>
          <w:numId w:val="34"/>
        </w:numPr>
      </w:pPr>
      <w:r>
        <w:t xml:space="preserve">Open </w:t>
      </w:r>
      <w:proofErr w:type="spellStart"/>
      <w:r w:rsidR="00D31743">
        <w:rPr>
          <w:b/>
        </w:rPr>
        <w:t>PbiEmbeddingManager.cs</w:t>
      </w:r>
      <w:proofErr w:type="spellEnd"/>
      <w:r w:rsidR="004E25FC">
        <w:t xml:space="preserve"> in an editor if it’s not already open.</w:t>
      </w:r>
    </w:p>
    <w:p w14:paraId="626794B3" w14:textId="5148302F" w:rsidR="000E67F1" w:rsidRDefault="000E67F1" w:rsidP="000E67F1">
      <w:pPr>
        <w:pStyle w:val="LabStepNumberedLevel2"/>
        <w:numPr>
          <w:ilvl w:val="1"/>
          <w:numId w:val="34"/>
        </w:numPr>
      </w:pPr>
      <w:r>
        <w:t xml:space="preserve">Navigate to the bottom of the class definition just beneath the </w:t>
      </w:r>
      <w:proofErr w:type="spellStart"/>
      <w:r w:rsidRPr="007D0CB7">
        <w:rPr>
          <w:b/>
        </w:rPr>
        <w:t>GetDashboardEmbeddingData</w:t>
      </w:r>
      <w:proofErr w:type="spellEnd"/>
      <w:r>
        <w:t xml:space="preserve"> method</w:t>
      </w:r>
    </w:p>
    <w:p w14:paraId="3AC08F4A" w14:textId="3083D714" w:rsidR="000E67F1" w:rsidRDefault="004E25FC" w:rsidP="000E67F1">
      <w:pPr>
        <w:pStyle w:val="LabStepNumberedLevel2"/>
        <w:numPr>
          <w:ilvl w:val="1"/>
          <w:numId w:val="34"/>
        </w:numPr>
      </w:pPr>
      <w:r>
        <w:t xml:space="preserve">Add a new </w:t>
      </w:r>
      <w:r w:rsidR="000E67F1">
        <w:t xml:space="preserve">method named </w:t>
      </w:r>
      <w:proofErr w:type="spellStart"/>
      <w:r w:rsidR="000E67F1" w:rsidRPr="000E67F1">
        <w:rPr>
          <w:b/>
        </w:rPr>
        <w:t>GetQnaEmbeddingData</w:t>
      </w:r>
      <w:proofErr w:type="spellEnd"/>
      <w:r>
        <w:t xml:space="preserve"> by copying and pasting the following code.</w:t>
      </w:r>
    </w:p>
    <w:p w14:paraId="38FF386D" w14:textId="77777777" w:rsidR="000E67F1" w:rsidRDefault="000E67F1" w:rsidP="000E67F1">
      <w:pPr>
        <w:pStyle w:val="LabStepCodeBlockLevel2"/>
      </w:pPr>
      <w:r>
        <w:t>public async static Task&lt;QnaEmbeddingData&gt; GetQnaEmbeddingData() {</w:t>
      </w:r>
    </w:p>
    <w:p w14:paraId="32247335" w14:textId="77777777" w:rsidR="000E67F1" w:rsidRDefault="000E67F1" w:rsidP="000E67F1">
      <w:pPr>
        <w:pStyle w:val="LabStepCodeBlockLevel2"/>
      </w:pPr>
    </w:p>
    <w:p w14:paraId="3B648847" w14:textId="77777777" w:rsidR="000E67F1" w:rsidRDefault="000E67F1" w:rsidP="000E67F1">
      <w:pPr>
        <w:pStyle w:val="LabStepCodeBlockLevel2"/>
      </w:pPr>
      <w:r>
        <w:t xml:space="preserve">  PowerBIClient pbiClient = GetPowerBiClient();</w:t>
      </w:r>
    </w:p>
    <w:p w14:paraId="1ACCE556" w14:textId="77777777" w:rsidR="000E67F1" w:rsidRDefault="000E67F1" w:rsidP="000E67F1">
      <w:pPr>
        <w:pStyle w:val="LabStepCodeBlockLevel2"/>
      </w:pPr>
    </w:p>
    <w:p w14:paraId="4186CA0A" w14:textId="77777777" w:rsidR="000E67F1" w:rsidRDefault="000E67F1" w:rsidP="000E67F1">
      <w:pPr>
        <w:pStyle w:val="LabStepCodeBlockLevel2"/>
      </w:pPr>
      <w:r>
        <w:t xml:space="preserve">  var dataset = await pbiClient.Datasets.GetDatasetByIdInGroupAsync(workspaceId, datasetId);</w:t>
      </w:r>
    </w:p>
    <w:p w14:paraId="6B01CB81" w14:textId="77777777" w:rsidR="000E67F1" w:rsidRDefault="000E67F1" w:rsidP="000E67F1">
      <w:pPr>
        <w:pStyle w:val="LabStepCodeBlockLevel2"/>
      </w:pPr>
    </w:p>
    <w:p w14:paraId="3EE906F4" w14:textId="77777777" w:rsidR="000E67F1" w:rsidRDefault="000E67F1" w:rsidP="000E67F1">
      <w:pPr>
        <w:pStyle w:val="LabStepCodeBlockLevel2"/>
      </w:pPr>
      <w:r>
        <w:t xml:space="preserve">  string embedUrl = "https://app.powerbi.com/qnaEmbed?groupId=" + workspaceId;</w:t>
      </w:r>
    </w:p>
    <w:p w14:paraId="3A32785B" w14:textId="77777777" w:rsidR="000E67F1" w:rsidRDefault="000E67F1" w:rsidP="000E67F1">
      <w:pPr>
        <w:pStyle w:val="LabStepCodeBlockLevel2"/>
      </w:pPr>
    </w:p>
    <w:p w14:paraId="3D401473" w14:textId="77777777" w:rsidR="000E67F1" w:rsidRDefault="000E67F1" w:rsidP="000E67F1">
      <w:pPr>
        <w:pStyle w:val="LabStepCodeBlockLevel2"/>
      </w:pPr>
      <w:r>
        <w:t xml:space="preserve">  GenerateTokenRequest generateTokenRequestParameters = new GenerateTokenRequest(accessLevel: "view");</w:t>
      </w:r>
    </w:p>
    <w:p w14:paraId="67FD505D" w14:textId="77777777" w:rsidR="000E67F1" w:rsidRDefault="000E67F1" w:rsidP="000E67F1">
      <w:pPr>
        <w:pStyle w:val="LabStepCodeBlockLevel2"/>
      </w:pPr>
      <w:r>
        <w:t xml:space="preserve">  string embedToken = </w:t>
      </w:r>
    </w:p>
    <w:p w14:paraId="34172CEC" w14:textId="77777777" w:rsidR="000E67F1" w:rsidRDefault="000E67F1" w:rsidP="000E67F1">
      <w:pPr>
        <w:pStyle w:val="LabStepCodeBlockLevel2"/>
      </w:pPr>
      <w:r>
        <w:t xml:space="preserve">         (await pbiClient.Datasets.GenerateTokenInGroupAsync(workspaceId, </w:t>
      </w:r>
    </w:p>
    <w:p w14:paraId="4159523F" w14:textId="77777777" w:rsidR="000E67F1" w:rsidRDefault="000E67F1" w:rsidP="000E67F1">
      <w:pPr>
        <w:pStyle w:val="LabStepCodeBlockLevel2"/>
      </w:pPr>
      <w:r>
        <w:t xml:space="preserve">                                                             dataset.Id,</w:t>
      </w:r>
    </w:p>
    <w:p w14:paraId="5E5D4E00" w14:textId="79725E40" w:rsidR="000E67F1" w:rsidRDefault="000E67F1" w:rsidP="000E67F1">
      <w:pPr>
        <w:pStyle w:val="LabStepCodeBlockLevel2"/>
      </w:pPr>
      <w:r>
        <w:t xml:space="preserve">                                                             generateTokenRequestParameters)).Token;</w:t>
      </w:r>
    </w:p>
    <w:p w14:paraId="3C86481E" w14:textId="77777777" w:rsidR="000E67F1" w:rsidRDefault="000E67F1" w:rsidP="000E67F1">
      <w:pPr>
        <w:pStyle w:val="LabStepCodeBlockLevel2"/>
      </w:pPr>
    </w:p>
    <w:p w14:paraId="068972E1" w14:textId="77777777" w:rsidR="000E67F1" w:rsidRDefault="000E67F1" w:rsidP="000E67F1">
      <w:pPr>
        <w:pStyle w:val="LabStepCodeBlockLevel2"/>
      </w:pPr>
      <w:r>
        <w:t xml:space="preserve">  return new QnaEmbeddingData {</w:t>
      </w:r>
    </w:p>
    <w:p w14:paraId="6208DC41" w14:textId="77777777" w:rsidR="000E67F1" w:rsidRDefault="000E67F1" w:rsidP="000E67F1">
      <w:pPr>
        <w:pStyle w:val="LabStepCodeBlockLevel2"/>
      </w:pPr>
      <w:r>
        <w:t xml:space="preserve">    datasetId = datasetId,</w:t>
      </w:r>
    </w:p>
    <w:p w14:paraId="08F6A480" w14:textId="77777777" w:rsidR="000E67F1" w:rsidRDefault="000E67F1" w:rsidP="000E67F1">
      <w:pPr>
        <w:pStyle w:val="LabStepCodeBlockLevel2"/>
      </w:pPr>
      <w:r>
        <w:t xml:space="preserve">    embedUrl = embedUrl,</w:t>
      </w:r>
    </w:p>
    <w:p w14:paraId="791171C7" w14:textId="77777777" w:rsidR="000E67F1" w:rsidRDefault="000E67F1" w:rsidP="000E67F1">
      <w:pPr>
        <w:pStyle w:val="LabStepCodeBlockLevel2"/>
      </w:pPr>
      <w:r>
        <w:t xml:space="preserve">    accessToken = embedToken</w:t>
      </w:r>
    </w:p>
    <w:p w14:paraId="2D46D0BC" w14:textId="77777777" w:rsidR="000E67F1" w:rsidRDefault="000E67F1" w:rsidP="000E67F1">
      <w:pPr>
        <w:pStyle w:val="LabStepCodeBlockLevel2"/>
      </w:pPr>
      <w:r>
        <w:t xml:space="preserve">  };</w:t>
      </w:r>
    </w:p>
    <w:p w14:paraId="10C29670" w14:textId="77777777" w:rsidR="000E67F1" w:rsidRDefault="000E67F1" w:rsidP="000E67F1">
      <w:pPr>
        <w:pStyle w:val="LabStepCodeBlockLevel2"/>
      </w:pPr>
    </w:p>
    <w:p w14:paraId="79D7C7B3" w14:textId="14120DDF" w:rsidR="000E67F1" w:rsidRDefault="000E67F1" w:rsidP="000E67F1">
      <w:pPr>
        <w:pStyle w:val="LabStepCodeBlockLevel2"/>
      </w:pPr>
      <w:r>
        <w:t>}</w:t>
      </w:r>
    </w:p>
    <w:p w14:paraId="473B6F92" w14:textId="3E71ABB4" w:rsidR="004E25FC" w:rsidRDefault="004E25FC" w:rsidP="004E25FC">
      <w:pPr>
        <w:pStyle w:val="LabStepNumberedLevel2"/>
        <w:numPr>
          <w:ilvl w:val="1"/>
          <w:numId w:val="34"/>
        </w:numPr>
      </w:pPr>
      <w:r>
        <w:t xml:space="preserve">Save your changes to Open </w:t>
      </w:r>
      <w:proofErr w:type="spellStart"/>
      <w:r w:rsidR="00D31743">
        <w:rPr>
          <w:b/>
        </w:rPr>
        <w:t>PbiEmbeddingManager.cs</w:t>
      </w:r>
      <w:proofErr w:type="spellEnd"/>
      <w:r>
        <w:t>.</w:t>
      </w:r>
    </w:p>
    <w:p w14:paraId="6CFF0D76" w14:textId="0EA859D7" w:rsidR="004E25FC" w:rsidRDefault="004E25FC" w:rsidP="004E25FC">
      <w:pPr>
        <w:pStyle w:val="LabStepNumbered"/>
        <w:numPr>
          <w:ilvl w:val="0"/>
          <w:numId w:val="34"/>
        </w:numPr>
      </w:pPr>
      <w:r>
        <w:t xml:space="preserve">Add a new action method to the </w:t>
      </w:r>
      <w:proofErr w:type="spellStart"/>
      <w:r w:rsidRPr="00723C6B">
        <w:rPr>
          <w:b/>
        </w:rPr>
        <w:t>HomeController</w:t>
      </w:r>
      <w:proofErr w:type="spellEnd"/>
      <w:r>
        <w:t xml:space="preserve"> class named </w:t>
      </w:r>
      <w:proofErr w:type="spellStart"/>
      <w:r w:rsidRPr="004E25FC">
        <w:rPr>
          <w:b/>
        </w:rPr>
        <w:t>Qna</w:t>
      </w:r>
      <w:proofErr w:type="spellEnd"/>
      <w:r>
        <w:t>.</w:t>
      </w:r>
    </w:p>
    <w:p w14:paraId="0FB45437" w14:textId="77777777" w:rsidR="004E25FC" w:rsidRDefault="004E25FC" w:rsidP="004E25FC">
      <w:pPr>
        <w:pStyle w:val="LabStepNumberedLevel2"/>
        <w:numPr>
          <w:ilvl w:val="1"/>
          <w:numId w:val="34"/>
        </w:numPr>
      </w:pPr>
      <w:r>
        <w:t xml:space="preserve">Open </w:t>
      </w:r>
      <w:proofErr w:type="spellStart"/>
      <w:r w:rsidRPr="00723C6B">
        <w:rPr>
          <w:b/>
        </w:rPr>
        <w:t>HomeController.cs</w:t>
      </w:r>
      <w:proofErr w:type="spellEnd"/>
      <w:r>
        <w:t xml:space="preserve"> in an editor window if it’s not already open.</w:t>
      </w:r>
    </w:p>
    <w:p w14:paraId="140F8EA3" w14:textId="7D576280" w:rsidR="004E25FC" w:rsidRDefault="004E25FC" w:rsidP="004E25FC">
      <w:pPr>
        <w:pStyle w:val="LabStepNumberedLevel2"/>
        <w:numPr>
          <w:ilvl w:val="1"/>
          <w:numId w:val="34"/>
        </w:numPr>
      </w:pPr>
      <w:r>
        <w:t xml:space="preserve">Add a new action method named </w:t>
      </w:r>
      <w:proofErr w:type="spellStart"/>
      <w:r w:rsidRPr="004E25FC">
        <w:rPr>
          <w:b/>
        </w:rPr>
        <w:t>Qna</w:t>
      </w:r>
      <w:proofErr w:type="spellEnd"/>
      <w:r>
        <w:t xml:space="preserve"> just beneath the </w:t>
      </w:r>
      <w:r w:rsidRPr="00723C6B">
        <w:rPr>
          <w:b/>
        </w:rPr>
        <w:t>Dashboard</w:t>
      </w:r>
      <w:r>
        <w:t xml:space="preserve"> method using the following code.</w:t>
      </w:r>
    </w:p>
    <w:p w14:paraId="3D461072" w14:textId="77777777" w:rsidR="000E67F1" w:rsidRDefault="000E67F1" w:rsidP="000E67F1">
      <w:pPr>
        <w:pStyle w:val="LabStepCodeBlockLevel2"/>
      </w:pPr>
      <w:r>
        <w:t>public async Task&lt;ActionResult&gt; Qna() {</w:t>
      </w:r>
    </w:p>
    <w:p w14:paraId="43F1CBEB" w14:textId="6A36FF7A" w:rsidR="000E67F1" w:rsidRDefault="000E67F1" w:rsidP="000E67F1">
      <w:pPr>
        <w:pStyle w:val="LabStepCodeBlockLevel2"/>
      </w:pPr>
      <w:r>
        <w:t xml:space="preserve">  QnaEmbeddingData embeddingData = await </w:t>
      </w:r>
      <w:r w:rsidR="00186C49">
        <w:t xml:space="preserve">PbiEmbeddingManager </w:t>
      </w:r>
      <w:r>
        <w:t>.GetQnaEmbeddingData();</w:t>
      </w:r>
    </w:p>
    <w:p w14:paraId="2E28BC6E" w14:textId="77777777" w:rsidR="000E67F1" w:rsidRDefault="000E67F1" w:rsidP="000E67F1">
      <w:pPr>
        <w:pStyle w:val="LabStepCodeBlockLevel2"/>
      </w:pPr>
      <w:r>
        <w:t xml:space="preserve">  return View(embeddingData);</w:t>
      </w:r>
    </w:p>
    <w:p w14:paraId="267582D8" w14:textId="6BD19B6E" w:rsidR="000E67F1" w:rsidRDefault="000E67F1" w:rsidP="000E67F1">
      <w:pPr>
        <w:pStyle w:val="LabStepCodeBlockLevel2"/>
      </w:pPr>
      <w:r>
        <w:t>}</w:t>
      </w:r>
    </w:p>
    <w:p w14:paraId="7AE807F9" w14:textId="015FC7C6" w:rsidR="00855EA4" w:rsidRDefault="00855EA4" w:rsidP="00855EA4">
      <w:pPr>
        <w:pStyle w:val="LabStepNumbered"/>
      </w:pPr>
      <w:r>
        <w:t xml:space="preserve">Create a razor view for the </w:t>
      </w:r>
      <w:proofErr w:type="spellStart"/>
      <w:r>
        <w:rPr>
          <w:b/>
        </w:rPr>
        <w:t>Qna</w:t>
      </w:r>
      <w:proofErr w:type="spellEnd"/>
      <w:r>
        <w:t xml:space="preserve"> action method.</w:t>
      </w:r>
    </w:p>
    <w:p w14:paraId="3286D72A" w14:textId="2832CC6F" w:rsidR="00855EA4" w:rsidRDefault="00855EA4" w:rsidP="00855EA4">
      <w:pPr>
        <w:pStyle w:val="LabStepNumberedLevel2"/>
      </w:pPr>
      <w:r>
        <w:t xml:space="preserve">Right-click on the </w:t>
      </w:r>
      <w:proofErr w:type="spellStart"/>
      <w:r>
        <w:rPr>
          <w:b/>
        </w:rPr>
        <w:t>Qna</w:t>
      </w:r>
      <w:proofErr w:type="spellEnd"/>
      <w:r>
        <w:t xml:space="preserve"> action method and select the </w:t>
      </w:r>
      <w:r w:rsidRPr="00723C6B">
        <w:rPr>
          <w:b/>
        </w:rPr>
        <w:t>Add View…</w:t>
      </w:r>
      <w:r>
        <w:t xml:space="preserve"> command from the context menu.</w:t>
      </w:r>
    </w:p>
    <w:p w14:paraId="79F93BE6" w14:textId="77777777" w:rsidR="00855EA4" w:rsidRDefault="00855EA4" w:rsidP="00855EA4">
      <w:pPr>
        <w:pStyle w:val="LabStepNumberedLevel2"/>
      </w:pPr>
      <w:r>
        <w:t xml:space="preserve">In the </w:t>
      </w:r>
      <w:r w:rsidRPr="00855EA4">
        <w:rPr>
          <w:b/>
        </w:rPr>
        <w:t>Add View</w:t>
      </w:r>
      <w:r>
        <w:t xml:space="preserve"> dialog, accept all the default settings and click the </w:t>
      </w:r>
      <w:r w:rsidRPr="00855EA4">
        <w:rPr>
          <w:b/>
        </w:rPr>
        <w:t>Add</w:t>
      </w:r>
      <w:r>
        <w:t xml:space="preserve"> button.</w:t>
      </w:r>
    </w:p>
    <w:p w14:paraId="49382CC1" w14:textId="64B99370" w:rsidR="000E67F1" w:rsidRDefault="000E67F1" w:rsidP="000E67F1">
      <w:pPr>
        <w:pStyle w:val="LabStepScreenshotLevel2"/>
      </w:pPr>
      <w:r>
        <w:drawing>
          <wp:inline distT="0" distB="0" distL="0" distR="0" wp14:anchorId="28E75BB2" wp14:editId="3E89F5E6">
            <wp:extent cx="3584448" cy="2002536"/>
            <wp:effectExtent l="19050" t="19050" r="16510" b="17145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84448" cy="2002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D00FF5" w14:textId="4EF3ED79" w:rsidR="00855EA4" w:rsidRDefault="00855EA4" w:rsidP="00855EA4">
      <w:pPr>
        <w:pStyle w:val="LabStepNumberedLevel2"/>
      </w:pPr>
      <w:r>
        <w:t xml:space="preserve">You should see that a new razor view file named </w:t>
      </w:r>
      <w:proofErr w:type="spellStart"/>
      <w:r>
        <w:rPr>
          <w:b/>
        </w:rPr>
        <w:t>Qna</w:t>
      </w:r>
      <w:r w:rsidRPr="00723C6B">
        <w:rPr>
          <w:b/>
        </w:rPr>
        <w:t>.cshtml</w:t>
      </w:r>
      <w:proofErr w:type="spellEnd"/>
      <w:r>
        <w:t xml:space="preserve"> has been created in the </w:t>
      </w:r>
      <w:r w:rsidRPr="00723C6B">
        <w:rPr>
          <w:b/>
        </w:rPr>
        <w:t>Views/Home</w:t>
      </w:r>
      <w:r>
        <w:t xml:space="preserve"> folder.</w:t>
      </w:r>
    </w:p>
    <w:p w14:paraId="0E00DB89" w14:textId="2845E9E9" w:rsidR="00855EA4" w:rsidRDefault="00855EA4" w:rsidP="00855EA4">
      <w:pPr>
        <w:pStyle w:val="LabStepNumberedLevel2"/>
      </w:pPr>
      <w:r>
        <w:lastRenderedPageBreak/>
        <w:t xml:space="preserve">Delete any existing code inside </w:t>
      </w:r>
      <w:proofErr w:type="spellStart"/>
      <w:r>
        <w:rPr>
          <w:b/>
        </w:rPr>
        <w:t>Qna</w:t>
      </w:r>
      <w:r w:rsidRPr="00723C6B">
        <w:rPr>
          <w:b/>
        </w:rPr>
        <w:t>.cshtml</w:t>
      </w:r>
      <w:proofErr w:type="spellEnd"/>
      <w:r>
        <w:t xml:space="preserve"> and replace it with the following HTML code.</w:t>
      </w:r>
    </w:p>
    <w:p w14:paraId="305A650A" w14:textId="3C410AA1" w:rsidR="000E67F1" w:rsidRDefault="000E67F1" w:rsidP="000E67F1">
      <w:pPr>
        <w:pStyle w:val="LabStepCodeBlockLevel2"/>
      </w:pPr>
      <w:r>
        <w:t xml:space="preserve">@model </w:t>
      </w:r>
      <w:r w:rsidR="00CE5501">
        <w:t>AppOwnsDataApp</w:t>
      </w:r>
      <w:r>
        <w:t>.Models.QnaEmbeddingData</w:t>
      </w:r>
    </w:p>
    <w:p w14:paraId="16E2F498" w14:textId="77777777" w:rsidR="000E67F1" w:rsidRDefault="000E67F1" w:rsidP="000E67F1">
      <w:pPr>
        <w:pStyle w:val="LabStepCodeBlockLevel2"/>
      </w:pPr>
    </w:p>
    <w:p w14:paraId="1BCE3B65" w14:textId="77777777" w:rsidR="000E67F1" w:rsidRDefault="000E67F1" w:rsidP="000E67F1">
      <w:pPr>
        <w:pStyle w:val="LabStepCodeBlockLevel2"/>
      </w:pPr>
      <w:r>
        <w:t>&lt;div id="embedContainer" /&gt;</w:t>
      </w:r>
    </w:p>
    <w:p w14:paraId="51C952CE" w14:textId="77777777" w:rsidR="000E67F1" w:rsidRDefault="000E67F1" w:rsidP="000E67F1">
      <w:pPr>
        <w:pStyle w:val="LabStepCodeBlockLevel2"/>
      </w:pPr>
    </w:p>
    <w:p w14:paraId="337A7CC2" w14:textId="77777777" w:rsidR="000E67F1" w:rsidRDefault="000E67F1" w:rsidP="000E67F1">
      <w:pPr>
        <w:pStyle w:val="LabStepCodeBlockLevel2"/>
      </w:pPr>
      <w:r>
        <w:t>&lt;script src="~/Scripts/powerbi.js"&gt;&lt;/script&gt;</w:t>
      </w:r>
    </w:p>
    <w:p w14:paraId="7D10E2BC" w14:textId="77777777" w:rsidR="000E67F1" w:rsidRDefault="000E67F1" w:rsidP="000E67F1">
      <w:pPr>
        <w:pStyle w:val="LabStepCodeBlockLevel2"/>
      </w:pPr>
      <w:r>
        <w:t>&lt;script&gt;</w:t>
      </w:r>
    </w:p>
    <w:p w14:paraId="0BD73259" w14:textId="77777777" w:rsidR="000E67F1" w:rsidRDefault="000E67F1" w:rsidP="000E67F1">
      <w:pPr>
        <w:pStyle w:val="LabStepCodeBlockLevel2"/>
      </w:pPr>
      <w:r>
        <w:t xml:space="preserve">  </w:t>
      </w:r>
    </w:p>
    <w:p w14:paraId="59B3311C" w14:textId="77777777" w:rsidR="000E67F1" w:rsidRPr="000E67F1" w:rsidRDefault="000E67F1" w:rsidP="000E67F1">
      <w:pPr>
        <w:pStyle w:val="LabStepCodeBlockLevel2"/>
        <w:rPr>
          <w:color w:val="7F7F7F" w:themeColor="text1" w:themeTint="80"/>
        </w:rPr>
      </w:pPr>
      <w:r w:rsidRPr="000E67F1">
        <w:rPr>
          <w:color w:val="7F7F7F" w:themeColor="text1" w:themeTint="80"/>
        </w:rPr>
        <w:t xml:space="preserve">  // Get data required for embedding</w:t>
      </w:r>
    </w:p>
    <w:p w14:paraId="4A6FE287" w14:textId="77777777" w:rsidR="000E67F1" w:rsidRDefault="000E67F1" w:rsidP="000E67F1">
      <w:pPr>
        <w:pStyle w:val="LabStepCodeBlockLevel2"/>
      </w:pPr>
      <w:r>
        <w:t xml:space="preserve">  var datasetId = "@Model.datasetId";</w:t>
      </w:r>
    </w:p>
    <w:p w14:paraId="41522956" w14:textId="77777777" w:rsidR="000E67F1" w:rsidRDefault="000E67F1" w:rsidP="000E67F1">
      <w:pPr>
        <w:pStyle w:val="LabStepCodeBlockLevel2"/>
      </w:pPr>
      <w:r>
        <w:t xml:space="preserve">  var embedUrl = "@Model.embedUrl";</w:t>
      </w:r>
    </w:p>
    <w:p w14:paraId="0808AF59" w14:textId="77777777" w:rsidR="000E67F1" w:rsidRDefault="000E67F1" w:rsidP="000E67F1">
      <w:pPr>
        <w:pStyle w:val="LabStepCodeBlockLevel2"/>
      </w:pPr>
      <w:r>
        <w:t xml:space="preserve">  var accessToken = "@Model.accessToken";</w:t>
      </w:r>
    </w:p>
    <w:p w14:paraId="503B9A69" w14:textId="77777777" w:rsidR="000E67F1" w:rsidRDefault="000E67F1" w:rsidP="000E67F1">
      <w:pPr>
        <w:pStyle w:val="LabStepCodeBlockLevel2"/>
      </w:pPr>
    </w:p>
    <w:p w14:paraId="199F8703" w14:textId="77777777" w:rsidR="000E67F1" w:rsidRPr="000E67F1" w:rsidRDefault="000E67F1" w:rsidP="000E67F1">
      <w:pPr>
        <w:pStyle w:val="LabStepCodeBlockLevel2"/>
        <w:rPr>
          <w:color w:val="7F7F7F" w:themeColor="text1" w:themeTint="80"/>
        </w:rPr>
      </w:pPr>
      <w:r w:rsidRPr="000E67F1">
        <w:rPr>
          <w:color w:val="7F7F7F" w:themeColor="text1" w:themeTint="80"/>
        </w:rPr>
        <w:t xml:space="preserve">  // Get models object to access enums for embed configuration</w:t>
      </w:r>
    </w:p>
    <w:p w14:paraId="180B41E7" w14:textId="77777777" w:rsidR="000E67F1" w:rsidRDefault="000E67F1" w:rsidP="000E67F1">
      <w:pPr>
        <w:pStyle w:val="LabStepCodeBlockLevel2"/>
      </w:pPr>
      <w:r>
        <w:t xml:space="preserve">  var models = window['powerbi-client'].models;</w:t>
      </w:r>
    </w:p>
    <w:p w14:paraId="02EBFD29" w14:textId="77777777" w:rsidR="000E67F1" w:rsidRDefault="000E67F1" w:rsidP="000E67F1">
      <w:pPr>
        <w:pStyle w:val="LabStepCodeBlockLevel2"/>
      </w:pPr>
    </w:p>
    <w:p w14:paraId="325BB0E3" w14:textId="77777777" w:rsidR="000E67F1" w:rsidRDefault="000E67F1" w:rsidP="000E67F1">
      <w:pPr>
        <w:pStyle w:val="LabStepCodeBlockLevel2"/>
      </w:pPr>
      <w:r>
        <w:t xml:space="preserve">  var config = {</w:t>
      </w:r>
    </w:p>
    <w:p w14:paraId="029DC7A4" w14:textId="77777777" w:rsidR="000E67F1" w:rsidRDefault="000E67F1" w:rsidP="000E67F1">
      <w:pPr>
        <w:pStyle w:val="LabStepCodeBlockLevel2"/>
      </w:pPr>
      <w:r>
        <w:t xml:space="preserve">    type: 'qna',</w:t>
      </w:r>
    </w:p>
    <w:p w14:paraId="7A009A84" w14:textId="77777777" w:rsidR="000E67F1" w:rsidRDefault="000E67F1" w:rsidP="000E67F1">
      <w:pPr>
        <w:pStyle w:val="LabStepCodeBlockLevel2"/>
      </w:pPr>
      <w:r>
        <w:t xml:space="preserve">    tokenType: models.TokenType.Embed,</w:t>
      </w:r>
    </w:p>
    <w:p w14:paraId="0434C626" w14:textId="77777777" w:rsidR="000E67F1" w:rsidRDefault="000E67F1" w:rsidP="000E67F1">
      <w:pPr>
        <w:pStyle w:val="LabStepCodeBlockLevel2"/>
      </w:pPr>
      <w:r>
        <w:t xml:space="preserve">    accessToken: accessToken,</w:t>
      </w:r>
    </w:p>
    <w:p w14:paraId="77A26483" w14:textId="77777777" w:rsidR="000E67F1" w:rsidRDefault="000E67F1" w:rsidP="000E67F1">
      <w:pPr>
        <w:pStyle w:val="LabStepCodeBlockLevel2"/>
      </w:pPr>
      <w:r>
        <w:t xml:space="preserve">    embedUrl: embedUrl,</w:t>
      </w:r>
    </w:p>
    <w:p w14:paraId="2BF6E516" w14:textId="77777777" w:rsidR="000E67F1" w:rsidRDefault="000E67F1" w:rsidP="000E67F1">
      <w:pPr>
        <w:pStyle w:val="LabStepCodeBlockLevel2"/>
      </w:pPr>
      <w:r>
        <w:t xml:space="preserve">    datasetIds: [datasetId],</w:t>
      </w:r>
    </w:p>
    <w:p w14:paraId="39BF3B42" w14:textId="77777777" w:rsidR="000E67F1" w:rsidRDefault="000E67F1" w:rsidP="000E67F1">
      <w:pPr>
        <w:pStyle w:val="LabStepCodeBlockLevel2"/>
      </w:pPr>
      <w:r>
        <w:t xml:space="preserve">    viewMode: models.QnaMode.Interactive,</w:t>
      </w:r>
    </w:p>
    <w:p w14:paraId="78512AA4" w14:textId="77777777" w:rsidR="000E67F1" w:rsidRDefault="000E67F1" w:rsidP="000E67F1">
      <w:pPr>
        <w:pStyle w:val="LabStepCodeBlockLevel2"/>
      </w:pPr>
      <w:r>
        <w:t xml:space="preserve">    question: "What is sales revenue by quarter and sales region as stacked area chart"</w:t>
      </w:r>
    </w:p>
    <w:p w14:paraId="5CDDC359" w14:textId="77777777" w:rsidR="000E67F1" w:rsidRDefault="000E67F1" w:rsidP="000E67F1">
      <w:pPr>
        <w:pStyle w:val="LabStepCodeBlockLevel2"/>
      </w:pPr>
      <w:r>
        <w:t xml:space="preserve">  };</w:t>
      </w:r>
    </w:p>
    <w:p w14:paraId="429C0B38" w14:textId="77777777" w:rsidR="000E67F1" w:rsidRDefault="000E67F1" w:rsidP="000E67F1">
      <w:pPr>
        <w:pStyle w:val="LabStepCodeBlockLevel2"/>
      </w:pPr>
    </w:p>
    <w:p w14:paraId="77672DAB" w14:textId="77777777" w:rsidR="000E67F1" w:rsidRPr="000E67F1" w:rsidRDefault="000E67F1" w:rsidP="000E67F1">
      <w:pPr>
        <w:pStyle w:val="LabStepCodeBlockLevel2"/>
        <w:rPr>
          <w:color w:val="7F7F7F" w:themeColor="text1" w:themeTint="80"/>
        </w:rPr>
      </w:pPr>
      <w:r w:rsidRPr="000E67F1">
        <w:rPr>
          <w:color w:val="7F7F7F" w:themeColor="text1" w:themeTint="80"/>
        </w:rPr>
        <w:t xml:space="preserve">  // Get a reference to the embedded report HTML element</w:t>
      </w:r>
    </w:p>
    <w:p w14:paraId="4C500084" w14:textId="77777777" w:rsidR="000E67F1" w:rsidRDefault="000E67F1" w:rsidP="000E67F1">
      <w:pPr>
        <w:pStyle w:val="LabStepCodeBlockLevel2"/>
      </w:pPr>
      <w:r>
        <w:t xml:space="preserve">  var embedContainer = document.getElementById('embedContainer');</w:t>
      </w:r>
    </w:p>
    <w:p w14:paraId="3430AA7C" w14:textId="77777777" w:rsidR="000E67F1" w:rsidRDefault="000E67F1" w:rsidP="000E67F1">
      <w:pPr>
        <w:pStyle w:val="LabStepCodeBlockLevel2"/>
      </w:pPr>
    </w:p>
    <w:p w14:paraId="4A092B6A" w14:textId="77777777" w:rsidR="000E67F1" w:rsidRPr="000E67F1" w:rsidRDefault="000E67F1" w:rsidP="000E67F1">
      <w:pPr>
        <w:pStyle w:val="LabStepCodeBlockLevel2"/>
        <w:rPr>
          <w:color w:val="7F7F7F" w:themeColor="text1" w:themeTint="80"/>
        </w:rPr>
      </w:pPr>
      <w:r w:rsidRPr="000E67F1">
        <w:rPr>
          <w:color w:val="7F7F7F" w:themeColor="text1" w:themeTint="80"/>
        </w:rPr>
        <w:t xml:space="preserve">  // Embed the report and display it within the div container.</w:t>
      </w:r>
    </w:p>
    <w:p w14:paraId="5CD36F93" w14:textId="77777777" w:rsidR="000E67F1" w:rsidRDefault="000E67F1" w:rsidP="000E67F1">
      <w:pPr>
        <w:pStyle w:val="LabStepCodeBlockLevel2"/>
      </w:pPr>
      <w:r>
        <w:t xml:space="preserve">  var embeddedObject = powerbi.embed(embedContainer, config);</w:t>
      </w:r>
    </w:p>
    <w:p w14:paraId="366C5416" w14:textId="77777777" w:rsidR="000E67F1" w:rsidRDefault="000E67F1" w:rsidP="000E67F1">
      <w:pPr>
        <w:pStyle w:val="LabStepCodeBlockLevel2"/>
      </w:pPr>
    </w:p>
    <w:p w14:paraId="7E698851" w14:textId="74E2A93B" w:rsidR="000E67F1" w:rsidRDefault="000E67F1" w:rsidP="000E67F1">
      <w:pPr>
        <w:pStyle w:val="LabStepCodeBlockLevel2"/>
      </w:pPr>
      <w:r>
        <w:t>&lt;/script&gt;</w:t>
      </w:r>
    </w:p>
    <w:p w14:paraId="319F7826" w14:textId="515D4307" w:rsidR="000E67F1" w:rsidRDefault="00855EA4" w:rsidP="00855EA4">
      <w:pPr>
        <w:pStyle w:val="LabStepNumberedLevel2"/>
      </w:pPr>
      <w:r>
        <w:t xml:space="preserve">Save your changes to </w:t>
      </w:r>
      <w:proofErr w:type="spellStart"/>
      <w:r w:rsidRPr="00855EA4">
        <w:rPr>
          <w:b/>
        </w:rPr>
        <w:t>Qna.cshtml</w:t>
      </w:r>
      <w:proofErr w:type="spellEnd"/>
      <w:r>
        <w:t>.</w:t>
      </w:r>
    </w:p>
    <w:p w14:paraId="7691F39D" w14:textId="77777777" w:rsidR="00855EA4" w:rsidRDefault="00855EA4" w:rsidP="00855EA4">
      <w:pPr>
        <w:pStyle w:val="LabStepNumbered"/>
      </w:pPr>
      <w:r>
        <w:t>Test out the application by running it in the Visual Studio debugger.</w:t>
      </w:r>
    </w:p>
    <w:p w14:paraId="583BBF7A" w14:textId="77777777" w:rsidR="00855EA4" w:rsidRDefault="00855EA4" w:rsidP="00855EA4">
      <w:pPr>
        <w:pStyle w:val="LabStepNumberedLevel2"/>
      </w:pPr>
      <w:r>
        <w:t xml:space="preserve">Press the </w:t>
      </w:r>
      <w:r w:rsidRPr="002D7E83">
        <w:rPr>
          <w:b/>
        </w:rPr>
        <w:t>{F5}</w:t>
      </w:r>
      <w:r>
        <w:t xml:space="preserve"> key in Visual Studio to begin a new debugging session.</w:t>
      </w:r>
    </w:p>
    <w:p w14:paraId="072D8576" w14:textId="5A3FED2C" w:rsidR="00855EA4" w:rsidRDefault="00855EA4" w:rsidP="00855EA4">
      <w:pPr>
        <w:pStyle w:val="LabStepNumberedLevel2"/>
      </w:pPr>
      <w:r>
        <w:t xml:space="preserve">Click the </w:t>
      </w:r>
      <w:r>
        <w:rPr>
          <w:b/>
        </w:rPr>
        <w:t>Q&amp;A</w:t>
      </w:r>
      <w:r>
        <w:t xml:space="preserve"> link in the top navigation menu and you should see the Q&amp;A experience embedded in the web page.</w:t>
      </w:r>
    </w:p>
    <w:p w14:paraId="7865C70C" w14:textId="693695E9" w:rsidR="00855EA4" w:rsidRDefault="00AD43D6" w:rsidP="00855EA4">
      <w:pPr>
        <w:pStyle w:val="LabStepScreenshotLevel2"/>
      </w:pPr>
      <w:r>
        <w:drawing>
          <wp:inline distT="0" distB="0" distL="0" distR="0" wp14:anchorId="4E62A6C0" wp14:editId="35D84912">
            <wp:extent cx="4854489" cy="2858756"/>
            <wp:effectExtent l="19050" t="19050" r="22860" b="184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583" cy="28741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9206A0" w14:textId="3AF40B85" w:rsidR="00855EA4" w:rsidRDefault="00855EA4" w:rsidP="00855EA4">
      <w:pPr>
        <w:pStyle w:val="LabStepNumberedLevel2"/>
      </w:pPr>
      <w:r>
        <w:t>Experiment by typing questions in English and seeing how the Q&amp;A experience responds with data and visualizations.</w:t>
      </w:r>
    </w:p>
    <w:p w14:paraId="44151E49" w14:textId="6C6BD4E3" w:rsidR="00855EA4" w:rsidRDefault="00855EA4" w:rsidP="00855EA4">
      <w:pPr>
        <w:pStyle w:val="LabStepNumberedLevel2"/>
      </w:pPr>
      <w:r>
        <w:t>Close the browser window</w:t>
      </w:r>
      <w:r w:rsidR="00AD43D6">
        <w:t xml:space="preserve">, </w:t>
      </w:r>
      <w:r>
        <w:t>return to Visual Studio and stop the current debugging session.</w:t>
      </w:r>
    </w:p>
    <w:p w14:paraId="1BCA9AC0" w14:textId="47CD85A0" w:rsidR="00160C95" w:rsidRDefault="00160C95" w:rsidP="00160C95">
      <w:pPr>
        <w:pStyle w:val="Heading3"/>
      </w:pPr>
      <w:r>
        <w:lastRenderedPageBreak/>
        <w:t xml:space="preserve">Exercise </w:t>
      </w:r>
      <w:r w:rsidR="0081516F">
        <w:t>7</w:t>
      </w:r>
      <w:r>
        <w:t>: Embedding a New Report</w:t>
      </w:r>
    </w:p>
    <w:p w14:paraId="469F7BA3" w14:textId="43989C8B" w:rsidR="00160C95" w:rsidRDefault="00E24762" w:rsidP="00160C95">
      <w:pPr>
        <w:pStyle w:val="LabExerciseLeadIn"/>
      </w:pPr>
      <w:r>
        <w:t xml:space="preserve">In this exercise you will implement the behavior </w:t>
      </w:r>
      <w:r w:rsidR="000655E0">
        <w:t>to</w:t>
      </w:r>
      <w:r>
        <w:t xml:space="preserve"> embed a new report based on a specific dataset. This exercise will be a bit more complicated than the previous exercises because you must implement a client-side event handler to handle the report “Save As” event </w:t>
      </w:r>
      <w:r w:rsidR="000655E0">
        <w:t>in which you will redirect</w:t>
      </w:r>
      <w:r>
        <w:t xml:space="preserve"> the browser to a new action method named </w:t>
      </w:r>
      <w:r w:rsidRPr="00E24762">
        <w:rPr>
          <w:b/>
        </w:rPr>
        <w:t>Reports</w:t>
      </w:r>
      <w:r w:rsidR="000655E0">
        <w:t xml:space="preserve"> passing</w:t>
      </w:r>
      <w:r>
        <w:t xml:space="preserve"> the </w:t>
      </w:r>
      <w:r w:rsidR="000655E0">
        <w:t xml:space="preserve">new </w:t>
      </w:r>
      <w:r>
        <w:t xml:space="preserve">report ID </w:t>
      </w:r>
      <w:r w:rsidR="000655E0">
        <w:t>in a query string parameter</w:t>
      </w:r>
      <w:r>
        <w:t>.</w:t>
      </w:r>
    </w:p>
    <w:p w14:paraId="4D4223C1" w14:textId="710C5819" w:rsidR="000E67F1" w:rsidRDefault="000E67F1" w:rsidP="000E67F1">
      <w:pPr>
        <w:pStyle w:val="LabStepNumbered"/>
        <w:numPr>
          <w:ilvl w:val="0"/>
          <w:numId w:val="36"/>
        </w:numPr>
      </w:pPr>
      <w:r>
        <w:t xml:space="preserve">Add a new method to the </w:t>
      </w:r>
      <w:proofErr w:type="spellStart"/>
      <w:r w:rsidRPr="00E24762">
        <w:rPr>
          <w:b/>
        </w:rPr>
        <w:t>PbiEmbeddingManger</w:t>
      </w:r>
      <w:proofErr w:type="spellEnd"/>
      <w:r>
        <w:t xml:space="preserve"> class</w:t>
      </w:r>
      <w:r w:rsidR="00E24762">
        <w:t xml:space="preserve"> named </w:t>
      </w:r>
      <w:proofErr w:type="spellStart"/>
      <w:r w:rsidR="00E24762" w:rsidRPr="00E24762">
        <w:rPr>
          <w:b/>
        </w:rPr>
        <w:t>GetNewReportEmbeddingData</w:t>
      </w:r>
      <w:proofErr w:type="spellEnd"/>
      <w:r w:rsidR="00E24762">
        <w:t>.</w:t>
      </w:r>
    </w:p>
    <w:p w14:paraId="7D6294A0" w14:textId="6A072B79" w:rsidR="000E67F1" w:rsidRDefault="000E67F1" w:rsidP="000E67F1">
      <w:pPr>
        <w:pStyle w:val="LabStepNumberedLevel2"/>
        <w:numPr>
          <w:ilvl w:val="1"/>
          <w:numId w:val="34"/>
        </w:numPr>
      </w:pPr>
      <w:r>
        <w:t xml:space="preserve">Open </w:t>
      </w:r>
      <w:proofErr w:type="spellStart"/>
      <w:r w:rsidR="00D31743">
        <w:rPr>
          <w:b/>
        </w:rPr>
        <w:t>PbiEmbeddingManager.cs</w:t>
      </w:r>
      <w:proofErr w:type="spellEnd"/>
      <w:r w:rsidR="00E24762">
        <w:t xml:space="preserve"> in an editor window if it is not already open.</w:t>
      </w:r>
    </w:p>
    <w:p w14:paraId="49ECC572" w14:textId="326D3AAD" w:rsidR="000E67F1" w:rsidRDefault="000E67F1" w:rsidP="000E67F1">
      <w:pPr>
        <w:pStyle w:val="LabStepNumberedLevel2"/>
        <w:numPr>
          <w:ilvl w:val="1"/>
          <w:numId w:val="34"/>
        </w:numPr>
      </w:pPr>
      <w:r>
        <w:t xml:space="preserve">Navigate to the bottom of the class definition just beneath the </w:t>
      </w:r>
      <w:proofErr w:type="spellStart"/>
      <w:r w:rsidRPr="007D0CB7">
        <w:rPr>
          <w:b/>
        </w:rPr>
        <w:t>Get</w:t>
      </w:r>
      <w:r w:rsidR="00E24762">
        <w:rPr>
          <w:b/>
        </w:rPr>
        <w:t>Qna</w:t>
      </w:r>
      <w:r w:rsidRPr="007D0CB7">
        <w:rPr>
          <w:b/>
        </w:rPr>
        <w:t>EmbeddingData</w:t>
      </w:r>
      <w:proofErr w:type="spellEnd"/>
      <w:r>
        <w:t xml:space="preserve"> method</w:t>
      </w:r>
      <w:r w:rsidR="00E24762">
        <w:t>.</w:t>
      </w:r>
    </w:p>
    <w:p w14:paraId="1B5F820E" w14:textId="5F01BF89" w:rsidR="000E67F1" w:rsidRDefault="00E24762" w:rsidP="000E67F1">
      <w:pPr>
        <w:pStyle w:val="LabStepNumberedLevel2"/>
        <w:numPr>
          <w:ilvl w:val="1"/>
          <w:numId w:val="34"/>
        </w:numPr>
      </w:pPr>
      <w:r>
        <w:t xml:space="preserve">Add a new method named </w:t>
      </w:r>
      <w:proofErr w:type="spellStart"/>
      <w:r w:rsidRPr="000E67F1">
        <w:rPr>
          <w:b/>
        </w:rPr>
        <w:t>GetNewReportEmbeddingData</w:t>
      </w:r>
      <w:proofErr w:type="spellEnd"/>
      <w:r>
        <w:t xml:space="preserve"> by copying and pasting the following code</w:t>
      </w:r>
      <w:r w:rsidR="000E67F1">
        <w:t>.</w:t>
      </w:r>
    </w:p>
    <w:p w14:paraId="0C1D1D70" w14:textId="77777777" w:rsidR="000E67F1" w:rsidRDefault="000E67F1" w:rsidP="000E67F1">
      <w:pPr>
        <w:pStyle w:val="LabStepCodeBlockLevel2"/>
      </w:pPr>
      <w:r>
        <w:t>public static async Task&lt;NewReportEmbeddingData&gt; GetNewReportEmbeddingData() {</w:t>
      </w:r>
    </w:p>
    <w:p w14:paraId="53FF0264" w14:textId="77777777" w:rsidR="000E67F1" w:rsidRDefault="000E67F1" w:rsidP="000E67F1">
      <w:pPr>
        <w:pStyle w:val="LabStepCodeBlockLevel2"/>
      </w:pPr>
    </w:p>
    <w:p w14:paraId="790B92B6" w14:textId="77777777" w:rsidR="000E67F1" w:rsidRDefault="000E67F1" w:rsidP="000E67F1">
      <w:pPr>
        <w:pStyle w:val="LabStepCodeBlockLevel2"/>
      </w:pPr>
      <w:r>
        <w:t xml:space="preserve">  string embedUrl = "https://app.powerbi.com/reportEmbed?groupId=" + workspaceId;</w:t>
      </w:r>
    </w:p>
    <w:p w14:paraId="4C084EE5" w14:textId="77777777" w:rsidR="000E67F1" w:rsidRDefault="000E67F1" w:rsidP="000E67F1">
      <w:pPr>
        <w:pStyle w:val="LabStepCodeBlockLevel2"/>
      </w:pPr>
    </w:p>
    <w:p w14:paraId="75C78DEA" w14:textId="77777777" w:rsidR="000E67F1" w:rsidRDefault="000E67F1" w:rsidP="000E67F1">
      <w:pPr>
        <w:pStyle w:val="LabStepCodeBlockLevel2"/>
      </w:pPr>
      <w:r>
        <w:t xml:space="preserve">  PowerBIClient pbiClient = GetPowerBiClient();</w:t>
      </w:r>
    </w:p>
    <w:p w14:paraId="039C4B57" w14:textId="77777777" w:rsidR="000E67F1" w:rsidRDefault="000E67F1" w:rsidP="000E67F1">
      <w:pPr>
        <w:pStyle w:val="LabStepCodeBlockLevel2"/>
      </w:pPr>
    </w:p>
    <w:p w14:paraId="0615ECC1" w14:textId="77777777" w:rsidR="00524866" w:rsidRDefault="000E67F1" w:rsidP="000E67F1">
      <w:pPr>
        <w:pStyle w:val="LabStepCodeBlockLevel2"/>
      </w:pPr>
      <w:r>
        <w:t xml:space="preserve">  GenerateTokenRequest generateTokenRequestParameters = </w:t>
      </w:r>
    </w:p>
    <w:p w14:paraId="1E02E980" w14:textId="624DE695" w:rsidR="000E67F1" w:rsidRDefault="00524866" w:rsidP="000E67F1">
      <w:pPr>
        <w:pStyle w:val="LabStepCodeBlockLevel2"/>
      </w:pPr>
      <w:r>
        <w:t xml:space="preserve">                       </w:t>
      </w:r>
      <w:r w:rsidR="000E67F1">
        <w:t>new GenerateTokenRequest(accessLevel: "create", datasetId: datasetId);</w:t>
      </w:r>
    </w:p>
    <w:p w14:paraId="70C4A35F" w14:textId="77777777" w:rsidR="000E67F1" w:rsidRDefault="000E67F1" w:rsidP="000E67F1">
      <w:pPr>
        <w:pStyle w:val="LabStepCodeBlockLevel2"/>
      </w:pPr>
      <w:r>
        <w:t xml:space="preserve">  string embedToken =</w:t>
      </w:r>
    </w:p>
    <w:p w14:paraId="42BC657A" w14:textId="71CD5808" w:rsidR="000E67F1" w:rsidRDefault="00524866" w:rsidP="000E67F1">
      <w:pPr>
        <w:pStyle w:val="LabStepCodeBlockLevel2"/>
      </w:pPr>
      <w:r>
        <w:t xml:space="preserve">    </w:t>
      </w:r>
      <w:r w:rsidR="000E67F1">
        <w:t>(await pbiClient.Reports.GenerateTokenForCreateInGroupAsync(workspaceId,</w:t>
      </w:r>
    </w:p>
    <w:p w14:paraId="508DDDCC" w14:textId="7E125386" w:rsidR="000E67F1" w:rsidRDefault="000E67F1" w:rsidP="000E67F1">
      <w:pPr>
        <w:pStyle w:val="LabStepCodeBlockLevel2"/>
      </w:pPr>
      <w:r>
        <w:t xml:space="preserve">  </w:t>
      </w:r>
      <w:r w:rsidR="00524866">
        <w:t xml:space="preserve">                                                              </w:t>
      </w:r>
      <w:r>
        <w:t>generateTokenRequestParameters)).Token;</w:t>
      </w:r>
    </w:p>
    <w:p w14:paraId="6D82CB33" w14:textId="77777777" w:rsidR="000E67F1" w:rsidRDefault="000E67F1" w:rsidP="000E67F1">
      <w:pPr>
        <w:pStyle w:val="LabStepCodeBlockLevel2"/>
      </w:pPr>
    </w:p>
    <w:p w14:paraId="4DBA598A" w14:textId="77777777" w:rsidR="000E67F1" w:rsidRDefault="000E67F1" w:rsidP="000E67F1">
      <w:pPr>
        <w:pStyle w:val="LabStepCodeBlockLevel2"/>
      </w:pPr>
      <w:r>
        <w:t xml:space="preserve">  return new NewReportEmbeddingData {</w:t>
      </w:r>
    </w:p>
    <w:p w14:paraId="0109E046" w14:textId="77777777" w:rsidR="000E67F1" w:rsidRDefault="000E67F1" w:rsidP="000E67F1">
      <w:pPr>
        <w:pStyle w:val="LabStepCodeBlockLevel2"/>
      </w:pPr>
      <w:r>
        <w:t xml:space="preserve">    workspaceId = workspaceId,</w:t>
      </w:r>
    </w:p>
    <w:p w14:paraId="72ED8870" w14:textId="77777777" w:rsidR="000E67F1" w:rsidRDefault="000E67F1" w:rsidP="000E67F1">
      <w:pPr>
        <w:pStyle w:val="LabStepCodeBlockLevel2"/>
      </w:pPr>
      <w:r>
        <w:t xml:space="preserve">    datasetId = datasetId,</w:t>
      </w:r>
    </w:p>
    <w:p w14:paraId="1D981492" w14:textId="77777777" w:rsidR="000E67F1" w:rsidRDefault="000E67F1" w:rsidP="000E67F1">
      <w:pPr>
        <w:pStyle w:val="LabStepCodeBlockLevel2"/>
      </w:pPr>
      <w:r>
        <w:t xml:space="preserve">    embedUrl = embedUrl,</w:t>
      </w:r>
    </w:p>
    <w:p w14:paraId="6E59E8FF" w14:textId="77777777" w:rsidR="000E67F1" w:rsidRDefault="000E67F1" w:rsidP="000E67F1">
      <w:pPr>
        <w:pStyle w:val="LabStepCodeBlockLevel2"/>
      </w:pPr>
      <w:r>
        <w:t xml:space="preserve">    accessToken = embedToken</w:t>
      </w:r>
    </w:p>
    <w:p w14:paraId="0A4C752D" w14:textId="77777777" w:rsidR="000E67F1" w:rsidRDefault="000E67F1" w:rsidP="000E67F1">
      <w:pPr>
        <w:pStyle w:val="LabStepCodeBlockLevel2"/>
      </w:pPr>
      <w:r>
        <w:t xml:space="preserve">  };</w:t>
      </w:r>
    </w:p>
    <w:p w14:paraId="3238009D" w14:textId="77777777" w:rsidR="000E67F1" w:rsidRDefault="000E67F1" w:rsidP="000E67F1">
      <w:pPr>
        <w:pStyle w:val="LabStepCodeBlockLevel2"/>
      </w:pPr>
    </w:p>
    <w:p w14:paraId="745CC7AD" w14:textId="297C4288" w:rsidR="000E67F1" w:rsidRDefault="000E67F1" w:rsidP="000E67F1">
      <w:pPr>
        <w:pStyle w:val="LabStepCodeBlockLevel2"/>
      </w:pPr>
      <w:r>
        <w:t>}</w:t>
      </w:r>
    </w:p>
    <w:p w14:paraId="71071DBE" w14:textId="2F31B22A" w:rsidR="000655E0" w:rsidRPr="000655E0" w:rsidRDefault="000655E0" w:rsidP="000655E0">
      <w:pPr>
        <w:pStyle w:val="LabExerciseCallout"/>
      </w:pPr>
      <w:r>
        <w:t>Notice that you are required to pass a dataset ID when generating an embed token which will be used to embed a new report.</w:t>
      </w:r>
    </w:p>
    <w:p w14:paraId="4BC64904" w14:textId="57F870AA" w:rsidR="00E24762" w:rsidRDefault="00E24762" w:rsidP="00E24762">
      <w:pPr>
        <w:pStyle w:val="LabStepNumbered"/>
        <w:numPr>
          <w:ilvl w:val="0"/>
          <w:numId w:val="34"/>
        </w:numPr>
      </w:pPr>
      <w:r>
        <w:t xml:space="preserve">Add a new action method to the </w:t>
      </w:r>
      <w:proofErr w:type="spellStart"/>
      <w:r w:rsidRPr="00723C6B">
        <w:rPr>
          <w:b/>
        </w:rPr>
        <w:t>HomeController</w:t>
      </w:r>
      <w:proofErr w:type="spellEnd"/>
      <w:r>
        <w:t xml:space="preserve"> class named </w:t>
      </w:r>
      <w:proofErr w:type="spellStart"/>
      <w:r>
        <w:rPr>
          <w:b/>
        </w:rPr>
        <w:t>NewReport</w:t>
      </w:r>
      <w:proofErr w:type="spellEnd"/>
      <w:r>
        <w:t>.</w:t>
      </w:r>
    </w:p>
    <w:p w14:paraId="10EBF885" w14:textId="77777777" w:rsidR="00E24762" w:rsidRDefault="00E24762" w:rsidP="00E24762">
      <w:pPr>
        <w:pStyle w:val="LabStepNumberedLevel2"/>
        <w:numPr>
          <w:ilvl w:val="1"/>
          <w:numId w:val="34"/>
        </w:numPr>
      </w:pPr>
      <w:r>
        <w:t xml:space="preserve">Open </w:t>
      </w:r>
      <w:proofErr w:type="spellStart"/>
      <w:r w:rsidRPr="00723C6B">
        <w:rPr>
          <w:b/>
        </w:rPr>
        <w:t>HomeController.cs</w:t>
      </w:r>
      <w:proofErr w:type="spellEnd"/>
      <w:r>
        <w:t xml:space="preserve"> in an editor window if it’s not already open.</w:t>
      </w:r>
    </w:p>
    <w:p w14:paraId="2DA17E19" w14:textId="4E818047" w:rsidR="00E24762" w:rsidRDefault="00E24762" w:rsidP="00E24762">
      <w:pPr>
        <w:pStyle w:val="LabStepNumberedLevel2"/>
        <w:numPr>
          <w:ilvl w:val="1"/>
          <w:numId w:val="34"/>
        </w:numPr>
      </w:pPr>
      <w:r>
        <w:t xml:space="preserve">Add a new action method named </w:t>
      </w:r>
      <w:proofErr w:type="spellStart"/>
      <w:r w:rsidRPr="00E24762">
        <w:rPr>
          <w:b/>
        </w:rPr>
        <w:t>NewReport</w:t>
      </w:r>
      <w:proofErr w:type="spellEnd"/>
      <w:r>
        <w:t xml:space="preserve"> just beneath the </w:t>
      </w:r>
      <w:proofErr w:type="spellStart"/>
      <w:r w:rsidRPr="00E24762">
        <w:rPr>
          <w:b/>
        </w:rPr>
        <w:t>Qna</w:t>
      </w:r>
      <w:proofErr w:type="spellEnd"/>
      <w:r>
        <w:t xml:space="preserve"> method using the following code.</w:t>
      </w:r>
    </w:p>
    <w:p w14:paraId="21208C0A" w14:textId="77777777" w:rsidR="00524866" w:rsidRDefault="00524866" w:rsidP="00524866">
      <w:pPr>
        <w:pStyle w:val="LabStepCodeBlockLevel2"/>
      </w:pPr>
      <w:r>
        <w:t>public async Task&lt;ActionResult&gt; NewReport() {</w:t>
      </w:r>
    </w:p>
    <w:p w14:paraId="78A91028" w14:textId="58BC1AFC" w:rsidR="00524866" w:rsidRDefault="00524866" w:rsidP="00524866">
      <w:pPr>
        <w:pStyle w:val="LabStepCodeBlockLevel2"/>
      </w:pPr>
      <w:r>
        <w:t xml:space="preserve">  NewReportEmbeddingData embeddingData = await </w:t>
      </w:r>
      <w:r w:rsidR="00186C49">
        <w:t xml:space="preserve">PbiEmbeddingManager </w:t>
      </w:r>
      <w:r>
        <w:t>.GetNewReportEmbeddingData();</w:t>
      </w:r>
    </w:p>
    <w:p w14:paraId="08DDB509" w14:textId="77777777" w:rsidR="00524866" w:rsidRDefault="00524866" w:rsidP="00524866">
      <w:pPr>
        <w:pStyle w:val="LabStepCodeBlockLevel2"/>
      </w:pPr>
      <w:r>
        <w:t xml:space="preserve">  return View(embeddingData);</w:t>
      </w:r>
    </w:p>
    <w:p w14:paraId="6B3BE1AD" w14:textId="3C76E054" w:rsidR="000E67F1" w:rsidRDefault="00524866" w:rsidP="00524866">
      <w:pPr>
        <w:pStyle w:val="LabStepCodeBlockLevel2"/>
      </w:pPr>
      <w:r>
        <w:t>}</w:t>
      </w:r>
    </w:p>
    <w:p w14:paraId="4CD9DC3F" w14:textId="45377F29" w:rsidR="00E24762" w:rsidRDefault="00E24762" w:rsidP="00E24762">
      <w:pPr>
        <w:pStyle w:val="LabStepNumbered"/>
      </w:pPr>
      <w:r>
        <w:t xml:space="preserve">Create a razor view for the </w:t>
      </w:r>
      <w:proofErr w:type="spellStart"/>
      <w:r>
        <w:rPr>
          <w:b/>
        </w:rPr>
        <w:t>NewReport</w:t>
      </w:r>
      <w:proofErr w:type="spellEnd"/>
      <w:r>
        <w:t xml:space="preserve"> action method.</w:t>
      </w:r>
    </w:p>
    <w:p w14:paraId="5CE33407" w14:textId="23B7135E" w:rsidR="00E24762" w:rsidRDefault="00E24762" w:rsidP="00E24762">
      <w:pPr>
        <w:pStyle w:val="LabStepNumberedLevel2"/>
      </w:pPr>
      <w:r>
        <w:t xml:space="preserve">Right-click on the </w:t>
      </w:r>
      <w:proofErr w:type="spellStart"/>
      <w:r>
        <w:rPr>
          <w:b/>
        </w:rPr>
        <w:t>NewReport</w:t>
      </w:r>
      <w:proofErr w:type="spellEnd"/>
      <w:r>
        <w:t xml:space="preserve"> action method and select the </w:t>
      </w:r>
      <w:r w:rsidRPr="00723C6B">
        <w:rPr>
          <w:b/>
        </w:rPr>
        <w:t>Add View…</w:t>
      </w:r>
      <w:r>
        <w:t xml:space="preserve"> command from the context menu.</w:t>
      </w:r>
    </w:p>
    <w:p w14:paraId="5F8EC1D0" w14:textId="134FDF5D" w:rsidR="00E24762" w:rsidRDefault="00E24762" w:rsidP="00E24762">
      <w:pPr>
        <w:pStyle w:val="LabStepNumberedLevel2"/>
      </w:pPr>
      <w:r>
        <w:t xml:space="preserve">In the </w:t>
      </w:r>
      <w:r w:rsidRPr="00855EA4">
        <w:rPr>
          <w:b/>
        </w:rPr>
        <w:t>Add View</w:t>
      </w:r>
      <w:r>
        <w:t xml:space="preserve"> dialog, accept all the default settings and click the </w:t>
      </w:r>
      <w:r w:rsidRPr="00855EA4">
        <w:rPr>
          <w:b/>
        </w:rPr>
        <w:t>Add</w:t>
      </w:r>
      <w:r>
        <w:t xml:space="preserve"> button.</w:t>
      </w:r>
    </w:p>
    <w:p w14:paraId="71649A6A" w14:textId="1D744481" w:rsidR="000E67F1" w:rsidRDefault="00524866" w:rsidP="000E67F1">
      <w:pPr>
        <w:pStyle w:val="LabStepScreenshotLevel2"/>
      </w:pPr>
      <w:r>
        <w:drawing>
          <wp:inline distT="0" distB="0" distL="0" distR="0" wp14:anchorId="1074DCB6" wp14:editId="01756AAA">
            <wp:extent cx="3154680" cy="1764792"/>
            <wp:effectExtent l="19050" t="19050" r="26670" b="2603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764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786D7" w14:textId="4D335F3F" w:rsidR="000655E0" w:rsidRDefault="000655E0" w:rsidP="000655E0">
      <w:pPr>
        <w:pStyle w:val="LabStepNumberedLevel2"/>
      </w:pPr>
      <w:r>
        <w:t xml:space="preserve">You should see that a new razor view file named </w:t>
      </w:r>
      <w:proofErr w:type="spellStart"/>
      <w:r>
        <w:rPr>
          <w:b/>
        </w:rPr>
        <w:t>NewReport</w:t>
      </w:r>
      <w:r w:rsidRPr="00723C6B">
        <w:rPr>
          <w:b/>
        </w:rPr>
        <w:t>.cshtml</w:t>
      </w:r>
      <w:proofErr w:type="spellEnd"/>
      <w:r>
        <w:t xml:space="preserve"> has been created in the </w:t>
      </w:r>
      <w:r w:rsidRPr="00723C6B">
        <w:rPr>
          <w:b/>
        </w:rPr>
        <w:t>Views/Home</w:t>
      </w:r>
      <w:r>
        <w:t xml:space="preserve"> folder.</w:t>
      </w:r>
    </w:p>
    <w:p w14:paraId="5DACC2B7" w14:textId="5B3C8373" w:rsidR="000655E0" w:rsidRDefault="000655E0" w:rsidP="000655E0">
      <w:pPr>
        <w:pStyle w:val="LabStepNumberedLevel2"/>
      </w:pPr>
      <w:r>
        <w:lastRenderedPageBreak/>
        <w:t xml:space="preserve">Delete any existing code inside </w:t>
      </w:r>
      <w:proofErr w:type="spellStart"/>
      <w:r>
        <w:rPr>
          <w:b/>
        </w:rPr>
        <w:t>NewReport</w:t>
      </w:r>
      <w:r w:rsidRPr="00723C6B">
        <w:rPr>
          <w:b/>
        </w:rPr>
        <w:t>.cshtml</w:t>
      </w:r>
      <w:proofErr w:type="spellEnd"/>
      <w:r>
        <w:t xml:space="preserve"> and replace it with the following HTML code.</w:t>
      </w:r>
    </w:p>
    <w:p w14:paraId="77CF219E" w14:textId="3C9025C7" w:rsidR="00524866" w:rsidRDefault="00524866" w:rsidP="00524866">
      <w:pPr>
        <w:pStyle w:val="LabStepCodeBlockLevel2"/>
      </w:pPr>
      <w:r>
        <w:t xml:space="preserve">@model </w:t>
      </w:r>
      <w:r w:rsidR="00CE5501">
        <w:t>AppOwnsDataApp</w:t>
      </w:r>
      <w:r>
        <w:t>.Models.NewReportEmbeddingData</w:t>
      </w:r>
    </w:p>
    <w:p w14:paraId="60499399" w14:textId="77777777" w:rsidR="00524866" w:rsidRDefault="00524866" w:rsidP="00524866">
      <w:pPr>
        <w:pStyle w:val="LabStepCodeBlockLevel2"/>
      </w:pPr>
    </w:p>
    <w:p w14:paraId="01B02F53" w14:textId="77777777" w:rsidR="00524866" w:rsidRDefault="00524866" w:rsidP="00524866">
      <w:pPr>
        <w:pStyle w:val="LabStepCodeBlockLevel2"/>
      </w:pPr>
      <w:r>
        <w:t>&lt;div id="embedContainer" /&gt;</w:t>
      </w:r>
    </w:p>
    <w:p w14:paraId="5F14355A" w14:textId="77777777" w:rsidR="00524866" w:rsidRDefault="00524866" w:rsidP="00524866">
      <w:pPr>
        <w:pStyle w:val="LabStepCodeBlockLevel2"/>
      </w:pPr>
    </w:p>
    <w:p w14:paraId="254FB25D" w14:textId="77777777" w:rsidR="00524866" w:rsidRDefault="00524866" w:rsidP="00524866">
      <w:pPr>
        <w:pStyle w:val="LabStepCodeBlockLevel2"/>
      </w:pPr>
      <w:r>
        <w:t>&lt;script src="~/Scripts/powerbi.js"&gt;&lt;/script&gt;</w:t>
      </w:r>
    </w:p>
    <w:p w14:paraId="7D7A5D24" w14:textId="77777777" w:rsidR="00524866" w:rsidRDefault="00524866" w:rsidP="00524866">
      <w:pPr>
        <w:pStyle w:val="LabStepCodeBlockLevel2"/>
      </w:pPr>
      <w:r>
        <w:t>&lt;script&gt;</w:t>
      </w:r>
    </w:p>
    <w:p w14:paraId="5A543998" w14:textId="77777777" w:rsidR="00524866" w:rsidRDefault="00524866" w:rsidP="00524866">
      <w:pPr>
        <w:pStyle w:val="LabStepCodeBlockLevel2"/>
      </w:pPr>
    </w:p>
    <w:p w14:paraId="6C325E73" w14:textId="77777777" w:rsidR="00524866" w:rsidRPr="00524866" w:rsidRDefault="00524866" w:rsidP="00524866">
      <w:pPr>
        <w:pStyle w:val="LabStepCodeBlockLevel2"/>
        <w:rPr>
          <w:color w:val="7F7F7F" w:themeColor="text1" w:themeTint="80"/>
        </w:rPr>
      </w:pPr>
      <w:r w:rsidRPr="00524866">
        <w:rPr>
          <w:color w:val="7F7F7F" w:themeColor="text1" w:themeTint="80"/>
        </w:rPr>
        <w:t xml:space="preserve">  // Get data required for embedding</w:t>
      </w:r>
    </w:p>
    <w:p w14:paraId="635E40A2" w14:textId="77777777" w:rsidR="00524866" w:rsidRDefault="00524866" w:rsidP="00524866">
      <w:pPr>
        <w:pStyle w:val="LabStepCodeBlockLevel2"/>
      </w:pPr>
      <w:r>
        <w:t xml:space="preserve">  var embedWorkspaceId = "@Model.workspaceId";</w:t>
      </w:r>
    </w:p>
    <w:p w14:paraId="31E2858E" w14:textId="77777777" w:rsidR="00524866" w:rsidRDefault="00524866" w:rsidP="00524866">
      <w:pPr>
        <w:pStyle w:val="LabStepCodeBlockLevel2"/>
      </w:pPr>
      <w:r>
        <w:t xml:space="preserve">  var embedDatasetId = "@Model.datasetId";</w:t>
      </w:r>
    </w:p>
    <w:p w14:paraId="5A2A7858" w14:textId="77777777" w:rsidR="00524866" w:rsidRDefault="00524866" w:rsidP="00524866">
      <w:pPr>
        <w:pStyle w:val="LabStepCodeBlockLevel2"/>
      </w:pPr>
      <w:r>
        <w:t xml:space="preserve">  var embedUrl = "@Model.embedUrl";</w:t>
      </w:r>
    </w:p>
    <w:p w14:paraId="2A57A70E" w14:textId="77777777" w:rsidR="00524866" w:rsidRDefault="00524866" w:rsidP="00524866">
      <w:pPr>
        <w:pStyle w:val="LabStepCodeBlockLevel2"/>
      </w:pPr>
      <w:r>
        <w:t xml:space="preserve">  var accessToken = "@Model.accessToken";</w:t>
      </w:r>
    </w:p>
    <w:p w14:paraId="7FB08AD1" w14:textId="77777777" w:rsidR="00524866" w:rsidRDefault="00524866" w:rsidP="00524866">
      <w:pPr>
        <w:pStyle w:val="LabStepCodeBlockLevel2"/>
      </w:pPr>
    </w:p>
    <w:p w14:paraId="32CA5FC0" w14:textId="77777777" w:rsidR="00524866" w:rsidRPr="00524866" w:rsidRDefault="00524866" w:rsidP="00524866">
      <w:pPr>
        <w:pStyle w:val="LabStepCodeBlockLevel2"/>
        <w:rPr>
          <w:color w:val="7F7F7F" w:themeColor="text1" w:themeTint="80"/>
        </w:rPr>
      </w:pPr>
      <w:r w:rsidRPr="00524866">
        <w:rPr>
          <w:color w:val="7F7F7F" w:themeColor="text1" w:themeTint="80"/>
        </w:rPr>
        <w:t xml:space="preserve">  // Get models object to access enums for embed configuration</w:t>
      </w:r>
    </w:p>
    <w:p w14:paraId="18C80AEA" w14:textId="77777777" w:rsidR="00524866" w:rsidRDefault="00524866" w:rsidP="00524866">
      <w:pPr>
        <w:pStyle w:val="LabStepCodeBlockLevel2"/>
      </w:pPr>
      <w:r>
        <w:t xml:space="preserve">  var models = window['powerbi-client'].models;</w:t>
      </w:r>
    </w:p>
    <w:p w14:paraId="4D577565" w14:textId="77777777" w:rsidR="00524866" w:rsidRDefault="00524866" w:rsidP="00524866">
      <w:pPr>
        <w:pStyle w:val="LabStepCodeBlockLevel2"/>
      </w:pPr>
    </w:p>
    <w:p w14:paraId="2F3F7AFC" w14:textId="77777777" w:rsidR="00524866" w:rsidRDefault="00524866" w:rsidP="00524866">
      <w:pPr>
        <w:pStyle w:val="LabStepCodeBlockLevel2"/>
      </w:pPr>
      <w:r>
        <w:t xml:space="preserve">  var config = {</w:t>
      </w:r>
    </w:p>
    <w:p w14:paraId="315DE07A" w14:textId="77777777" w:rsidR="00524866" w:rsidRDefault="00524866" w:rsidP="00524866">
      <w:pPr>
        <w:pStyle w:val="LabStepCodeBlockLevel2"/>
      </w:pPr>
      <w:r>
        <w:t xml:space="preserve">    datasetId: embedDatasetId,</w:t>
      </w:r>
    </w:p>
    <w:p w14:paraId="7979745F" w14:textId="77777777" w:rsidR="00524866" w:rsidRDefault="00524866" w:rsidP="00524866">
      <w:pPr>
        <w:pStyle w:val="LabStepCodeBlockLevel2"/>
      </w:pPr>
      <w:r>
        <w:t xml:space="preserve">    embedUrl: embedUrl,</w:t>
      </w:r>
    </w:p>
    <w:p w14:paraId="4372485D" w14:textId="77777777" w:rsidR="00524866" w:rsidRDefault="00524866" w:rsidP="00524866">
      <w:pPr>
        <w:pStyle w:val="LabStepCodeBlockLevel2"/>
      </w:pPr>
      <w:r>
        <w:t xml:space="preserve">    accessToken: accessToken,</w:t>
      </w:r>
    </w:p>
    <w:p w14:paraId="124EE856" w14:textId="77777777" w:rsidR="00524866" w:rsidRDefault="00524866" w:rsidP="00524866">
      <w:pPr>
        <w:pStyle w:val="LabStepCodeBlockLevel2"/>
      </w:pPr>
      <w:r>
        <w:t xml:space="preserve">    tokenType: models.TokenType.Embed,</w:t>
      </w:r>
    </w:p>
    <w:p w14:paraId="7833E8D5" w14:textId="77777777" w:rsidR="00524866" w:rsidRDefault="00524866" w:rsidP="00524866">
      <w:pPr>
        <w:pStyle w:val="LabStepCodeBlockLevel2"/>
      </w:pPr>
      <w:r>
        <w:t xml:space="preserve">  };</w:t>
      </w:r>
    </w:p>
    <w:p w14:paraId="7A78190E" w14:textId="77777777" w:rsidR="00524866" w:rsidRDefault="00524866" w:rsidP="00524866">
      <w:pPr>
        <w:pStyle w:val="LabStepCodeBlockLevel2"/>
      </w:pPr>
    </w:p>
    <w:p w14:paraId="6C661AA8" w14:textId="77777777" w:rsidR="00524866" w:rsidRPr="00524866" w:rsidRDefault="00524866" w:rsidP="00524866">
      <w:pPr>
        <w:pStyle w:val="LabStepCodeBlockLevel2"/>
        <w:rPr>
          <w:color w:val="7F7F7F" w:themeColor="text1" w:themeTint="80"/>
        </w:rPr>
      </w:pPr>
      <w:r w:rsidRPr="00524866">
        <w:rPr>
          <w:color w:val="7F7F7F" w:themeColor="text1" w:themeTint="80"/>
        </w:rPr>
        <w:t xml:space="preserve">  // Get a reference to the embedded report HTML element</w:t>
      </w:r>
    </w:p>
    <w:p w14:paraId="24198084" w14:textId="77777777" w:rsidR="00524866" w:rsidRDefault="00524866" w:rsidP="00524866">
      <w:pPr>
        <w:pStyle w:val="LabStepCodeBlockLevel2"/>
      </w:pPr>
      <w:r>
        <w:t xml:space="preserve">  var embedContainer = document.getElementById('embedContainer');</w:t>
      </w:r>
    </w:p>
    <w:p w14:paraId="01640792" w14:textId="77777777" w:rsidR="00524866" w:rsidRDefault="00524866" w:rsidP="00524866">
      <w:pPr>
        <w:pStyle w:val="LabStepCodeBlockLevel2"/>
      </w:pPr>
    </w:p>
    <w:p w14:paraId="758327AE" w14:textId="77777777" w:rsidR="00524866" w:rsidRPr="00524866" w:rsidRDefault="00524866" w:rsidP="00524866">
      <w:pPr>
        <w:pStyle w:val="LabStepCodeBlockLevel2"/>
        <w:rPr>
          <w:color w:val="7F7F7F" w:themeColor="text1" w:themeTint="80"/>
        </w:rPr>
      </w:pPr>
      <w:r w:rsidRPr="00524866">
        <w:rPr>
          <w:color w:val="7F7F7F" w:themeColor="text1" w:themeTint="80"/>
        </w:rPr>
        <w:t xml:space="preserve">  // Embed the report and display it within the div container.</w:t>
      </w:r>
    </w:p>
    <w:p w14:paraId="43962E88" w14:textId="64EF015B" w:rsidR="00524866" w:rsidRDefault="00524866" w:rsidP="00524866">
      <w:pPr>
        <w:pStyle w:val="LabStepCodeBlockLevel2"/>
      </w:pPr>
      <w:r>
        <w:t xml:space="preserve">  var report = powerbi.createReport(embedContainer, config);</w:t>
      </w:r>
    </w:p>
    <w:p w14:paraId="4013E716" w14:textId="0B3ADA07" w:rsidR="00524866" w:rsidRDefault="00524866" w:rsidP="00524866">
      <w:pPr>
        <w:pStyle w:val="LabStepCodeBlockLevel2"/>
      </w:pPr>
    </w:p>
    <w:p w14:paraId="6BCAF96F" w14:textId="65D826C8" w:rsidR="001B0A91" w:rsidRDefault="001B0A91" w:rsidP="00524866">
      <w:pPr>
        <w:pStyle w:val="LabStepCodeBlockLevel2"/>
      </w:pPr>
      <w:r>
        <w:t xml:space="preserve">  </w:t>
      </w:r>
      <w:r w:rsidRPr="001B0A91">
        <w:rPr>
          <w:color w:val="7F7F7F" w:themeColor="text1" w:themeTint="80"/>
        </w:rPr>
        <w:t>// add event handler to load existing report afer saving new report</w:t>
      </w:r>
    </w:p>
    <w:p w14:paraId="6D36150A" w14:textId="77777777" w:rsidR="00524866" w:rsidRDefault="00524866" w:rsidP="00524866">
      <w:pPr>
        <w:pStyle w:val="LabStepCodeBlockLevel2"/>
      </w:pPr>
      <w:r>
        <w:t xml:space="preserve">  report.on("saved", function (event) {</w:t>
      </w:r>
    </w:p>
    <w:p w14:paraId="4ED21DEA" w14:textId="77777777" w:rsidR="00524866" w:rsidRDefault="00524866" w:rsidP="00524866">
      <w:pPr>
        <w:pStyle w:val="LabStepCodeBlockLevel2"/>
      </w:pPr>
      <w:r>
        <w:t xml:space="preserve">    console.log("saved");</w:t>
      </w:r>
    </w:p>
    <w:p w14:paraId="6DD26875" w14:textId="77777777" w:rsidR="00524866" w:rsidRDefault="00524866" w:rsidP="00524866">
      <w:pPr>
        <w:pStyle w:val="LabStepCodeBlockLevel2"/>
      </w:pPr>
      <w:r>
        <w:t xml:space="preserve">    console.log(event.detail);</w:t>
      </w:r>
    </w:p>
    <w:p w14:paraId="3BFE3129" w14:textId="23261718" w:rsidR="00524866" w:rsidRDefault="00524866" w:rsidP="00524866">
      <w:pPr>
        <w:pStyle w:val="LabStepCodeBlockLevel2"/>
      </w:pPr>
      <w:r>
        <w:t xml:space="preserve">    window.location.href = "/</w:t>
      </w:r>
      <w:r w:rsidR="005D5C76">
        <w:t>Home/R</w:t>
      </w:r>
      <w:r>
        <w:t>eports/?reportId=" + event.detail.reportObjectId;</w:t>
      </w:r>
    </w:p>
    <w:p w14:paraId="0B465B4C" w14:textId="21B0D806" w:rsidR="00524866" w:rsidRDefault="00524866" w:rsidP="00524866">
      <w:pPr>
        <w:pStyle w:val="LabStepCodeBlockLevel2"/>
      </w:pPr>
      <w:r>
        <w:t xml:space="preserve">  });</w:t>
      </w:r>
    </w:p>
    <w:p w14:paraId="7383E135" w14:textId="77777777" w:rsidR="00524866" w:rsidRDefault="00524866" w:rsidP="00524866">
      <w:pPr>
        <w:pStyle w:val="LabStepCodeBlockLevel2"/>
      </w:pPr>
    </w:p>
    <w:p w14:paraId="2691147B" w14:textId="194B409A" w:rsidR="000E67F1" w:rsidRDefault="00524866" w:rsidP="00524866">
      <w:pPr>
        <w:pStyle w:val="LabStepCodeBlockLevel2"/>
      </w:pPr>
      <w:r>
        <w:t>&lt;/script&gt;</w:t>
      </w:r>
    </w:p>
    <w:p w14:paraId="76FA10A2" w14:textId="14D437F5" w:rsidR="000655E0" w:rsidRDefault="000655E0" w:rsidP="000655E0">
      <w:pPr>
        <w:pStyle w:val="LabStepNumberedLevel2"/>
      </w:pPr>
      <w:r>
        <w:t xml:space="preserve">Save your changes to </w:t>
      </w:r>
      <w:proofErr w:type="spellStart"/>
      <w:r w:rsidRPr="000655E0">
        <w:rPr>
          <w:b/>
        </w:rPr>
        <w:t>NewReport.cshtm</w:t>
      </w:r>
      <w:r w:rsidR="00035CA6">
        <w:rPr>
          <w:b/>
        </w:rPr>
        <w:t>l</w:t>
      </w:r>
      <w:proofErr w:type="spellEnd"/>
      <w:r>
        <w:t>.</w:t>
      </w:r>
    </w:p>
    <w:p w14:paraId="26CB8721" w14:textId="0B5F17DF" w:rsidR="000E67F1" w:rsidRDefault="000655E0" w:rsidP="000655E0">
      <w:pPr>
        <w:pStyle w:val="LabExerciseCallout"/>
      </w:pPr>
      <w:r>
        <w:t xml:space="preserve">You should observe how the code in this script block registers a callback function by calling the </w:t>
      </w:r>
      <w:proofErr w:type="spellStart"/>
      <w:r w:rsidRPr="000655E0">
        <w:rPr>
          <w:b/>
        </w:rPr>
        <w:t>report.on</w:t>
      </w:r>
      <w:proofErr w:type="spellEnd"/>
      <w:r w:rsidRPr="000655E0">
        <w:rPr>
          <w:b/>
        </w:rPr>
        <w:t>(“Saved”)</w:t>
      </w:r>
      <w:r>
        <w:t xml:space="preserve"> method. You should also observe that this event handle is written to redirect the browser to </w:t>
      </w:r>
      <w:r w:rsidR="00145BCD">
        <w:t xml:space="preserve">the </w:t>
      </w:r>
      <w:r w:rsidR="00145BCD" w:rsidRPr="00145BCD">
        <w:rPr>
          <w:b/>
        </w:rPr>
        <w:t>Reports</w:t>
      </w:r>
      <w:r w:rsidR="00145BCD">
        <w:t xml:space="preserve"> action of the </w:t>
      </w:r>
      <w:r w:rsidR="00145BCD" w:rsidRPr="00145BCD">
        <w:rPr>
          <w:b/>
        </w:rPr>
        <w:t>Home</w:t>
      </w:r>
      <w:r w:rsidR="00145BCD">
        <w:t xml:space="preserve"> controller along with a query string parameter named </w:t>
      </w:r>
      <w:proofErr w:type="spellStart"/>
      <w:r w:rsidR="00145BCD" w:rsidRPr="00145BCD">
        <w:rPr>
          <w:b/>
        </w:rPr>
        <w:t>reportId</w:t>
      </w:r>
      <w:proofErr w:type="spellEnd"/>
      <w:r w:rsidR="00145BCD">
        <w:t xml:space="preserve"> which will be used to pass the identifying GUID of the newly created report. Over the next few steps you will </w:t>
      </w:r>
      <w:r w:rsidR="00AD43D6">
        <w:t>add</w:t>
      </w:r>
      <w:r w:rsidR="00145BCD">
        <w:t xml:space="preserve"> the </w:t>
      </w:r>
      <w:r w:rsidR="00145BCD" w:rsidRPr="00145BCD">
        <w:rPr>
          <w:b/>
        </w:rPr>
        <w:t>Reports</w:t>
      </w:r>
      <w:r w:rsidR="00145BCD">
        <w:t xml:space="preserve"> action method </w:t>
      </w:r>
      <w:r w:rsidR="00AD43D6">
        <w:t xml:space="preserve">to </w:t>
      </w:r>
      <w:r w:rsidR="00145BCD">
        <w:t xml:space="preserve">the </w:t>
      </w:r>
      <w:r w:rsidR="00145BCD" w:rsidRPr="00145BCD">
        <w:rPr>
          <w:b/>
        </w:rPr>
        <w:t>Home</w:t>
      </w:r>
      <w:r w:rsidR="00145BCD">
        <w:t xml:space="preserve"> controller class to load an existing report that has just been created.</w:t>
      </w:r>
    </w:p>
    <w:p w14:paraId="2C6A1271" w14:textId="0AFD0843" w:rsidR="00145BCD" w:rsidRDefault="00145BCD" w:rsidP="00145BCD">
      <w:pPr>
        <w:pStyle w:val="LabStepNumbered"/>
        <w:numPr>
          <w:ilvl w:val="0"/>
          <w:numId w:val="35"/>
        </w:numPr>
      </w:pPr>
      <w:r>
        <w:t xml:space="preserve">Add a new method to the </w:t>
      </w:r>
      <w:proofErr w:type="spellStart"/>
      <w:r w:rsidRPr="004E25FC">
        <w:rPr>
          <w:b/>
        </w:rPr>
        <w:t>PbiEmbeddingManger</w:t>
      </w:r>
      <w:proofErr w:type="spellEnd"/>
      <w:r>
        <w:t xml:space="preserve"> class named </w:t>
      </w:r>
      <w:proofErr w:type="spellStart"/>
      <w:r w:rsidRPr="00145BCD">
        <w:rPr>
          <w:b/>
        </w:rPr>
        <w:t>GetEmbeddingDataForReport</w:t>
      </w:r>
      <w:proofErr w:type="spellEnd"/>
      <w:r>
        <w:t>.</w:t>
      </w:r>
    </w:p>
    <w:p w14:paraId="74E62B87" w14:textId="31CB8AB8" w:rsidR="00145BCD" w:rsidRDefault="00145BCD" w:rsidP="00145BCD">
      <w:pPr>
        <w:pStyle w:val="LabStepNumberedLevel2"/>
        <w:numPr>
          <w:ilvl w:val="1"/>
          <w:numId w:val="34"/>
        </w:numPr>
      </w:pPr>
      <w:r>
        <w:t xml:space="preserve">In </w:t>
      </w:r>
      <w:proofErr w:type="spellStart"/>
      <w:r w:rsidR="00D31743">
        <w:rPr>
          <w:b/>
        </w:rPr>
        <w:t>PbiEmbeddingManager.cs</w:t>
      </w:r>
      <w:proofErr w:type="spellEnd"/>
      <w:r>
        <w:t xml:space="preserve">, add the </w:t>
      </w:r>
      <w:proofErr w:type="spellStart"/>
      <w:r w:rsidRPr="00145BCD">
        <w:rPr>
          <w:b/>
        </w:rPr>
        <w:t>GetEmbeddingDataForReport</w:t>
      </w:r>
      <w:proofErr w:type="spellEnd"/>
      <w:r>
        <w:t xml:space="preserve"> method by copying and pasting the following code.</w:t>
      </w:r>
    </w:p>
    <w:p w14:paraId="61D18024" w14:textId="466B8E64" w:rsidR="001B0A91" w:rsidRDefault="001B0A91" w:rsidP="001B0A91">
      <w:pPr>
        <w:pStyle w:val="LabStepCodeBlockLevel2"/>
      </w:pPr>
      <w:r>
        <w:t>public static async Task&lt;ReportEmbeddingD</w:t>
      </w:r>
      <w:r w:rsidR="00145BCD">
        <w:t xml:space="preserve">ata&gt; </w:t>
      </w:r>
      <w:r w:rsidR="00EC4356" w:rsidRPr="00EC4356">
        <w:t>GetEmbeddingDataForReport</w:t>
      </w:r>
      <w:r>
        <w:t>(string currentReportId) {</w:t>
      </w:r>
    </w:p>
    <w:p w14:paraId="2049C04D" w14:textId="77777777" w:rsidR="001B0A91" w:rsidRDefault="001B0A91" w:rsidP="001B0A91">
      <w:pPr>
        <w:pStyle w:val="LabStepCodeBlockLevel2"/>
      </w:pPr>
      <w:r>
        <w:t xml:space="preserve">  PowerBIClient pbiClient = GetPowerBiClient();</w:t>
      </w:r>
    </w:p>
    <w:p w14:paraId="1CE6454F" w14:textId="77777777" w:rsidR="001B0A91" w:rsidRDefault="001B0A91" w:rsidP="001B0A91">
      <w:pPr>
        <w:pStyle w:val="LabStepCodeBlockLevel2"/>
      </w:pPr>
      <w:r>
        <w:t xml:space="preserve">  var report = await pbiClient.Reports.GetReportInGroupAsync(workspaceId, currentReportId);</w:t>
      </w:r>
    </w:p>
    <w:p w14:paraId="48FDA19E" w14:textId="77777777" w:rsidR="001B0A91" w:rsidRDefault="001B0A91" w:rsidP="001B0A91">
      <w:pPr>
        <w:pStyle w:val="LabStepCodeBlockLevel2"/>
      </w:pPr>
      <w:r>
        <w:t xml:space="preserve">  var embedUrl = report.EmbedUrl;</w:t>
      </w:r>
    </w:p>
    <w:p w14:paraId="452E13E6" w14:textId="77777777" w:rsidR="001B0A91" w:rsidRDefault="001B0A91" w:rsidP="001B0A91">
      <w:pPr>
        <w:pStyle w:val="LabStepCodeBlockLevel2"/>
      </w:pPr>
      <w:r>
        <w:t xml:space="preserve">  var reportName = report.Name;</w:t>
      </w:r>
    </w:p>
    <w:p w14:paraId="13BE2ECE" w14:textId="77777777" w:rsidR="001B0A91" w:rsidRDefault="001B0A91" w:rsidP="001B0A91">
      <w:pPr>
        <w:pStyle w:val="LabStepCodeBlockLevel2"/>
      </w:pPr>
    </w:p>
    <w:p w14:paraId="02165CEC" w14:textId="77777777" w:rsidR="001B0A91" w:rsidRDefault="001B0A91" w:rsidP="001B0A91">
      <w:pPr>
        <w:pStyle w:val="LabStepCodeBlockLevel2"/>
      </w:pPr>
      <w:r>
        <w:t xml:space="preserve">  GenerateTokenRequest generateTokenRequestParameters = new GenerateTokenRequest(accessLevel: "edit");</w:t>
      </w:r>
    </w:p>
    <w:p w14:paraId="2EF7732C" w14:textId="77777777" w:rsidR="001B0A91" w:rsidRDefault="001B0A91" w:rsidP="001B0A91">
      <w:pPr>
        <w:pStyle w:val="LabStepCodeBlockLevel2"/>
      </w:pPr>
      <w:r>
        <w:t xml:space="preserve">  string embedToken =</w:t>
      </w:r>
    </w:p>
    <w:p w14:paraId="660A239E" w14:textId="77777777" w:rsidR="001B0A91" w:rsidRDefault="001B0A91" w:rsidP="001B0A91">
      <w:pPr>
        <w:pStyle w:val="LabStepCodeBlockLevel2"/>
      </w:pPr>
      <w:r>
        <w:t xml:space="preserve">        (await pbiClient.Reports.GenerateTokenInGroupAsync(workspaceId,</w:t>
      </w:r>
    </w:p>
    <w:p w14:paraId="2E0563EE" w14:textId="77777777" w:rsidR="001B0A91" w:rsidRDefault="001B0A91" w:rsidP="001B0A91">
      <w:pPr>
        <w:pStyle w:val="LabStepCodeBlockLevel2"/>
      </w:pPr>
      <w:r>
        <w:t xml:space="preserve">                                                            currentReportId,</w:t>
      </w:r>
    </w:p>
    <w:p w14:paraId="1FD75AC9" w14:textId="77777777" w:rsidR="001B0A91" w:rsidRDefault="001B0A91" w:rsidP="001B0A91">
      <w:pPr>
        <w:pStyle w:val="LabStepCodeBlockLevel2"/>
      </w:pPr>
      <w:r>
        <w:t xml:space="preserve">                                                            generateTokenRequestParameters)).Token;</w:t>
      </w:r>
    </w:p>
    <w:p w14:paraId="23C282C6" w14:textId="77777777" w:rsidR="001B0A91" w:rsidRDefault="001B0A91" w:rsidP="001B0A91">
      <w:pPr>
        <w:pStyle w:val="LabStepCodeBlockLevel2"/>
      </w:pPr>
    </w:p>
    <w:p w14:paraId="781FB0C8" w14:textId="77777777" w:rsidR="001B0A91" w:rsidRDefault="001B0A91" w:rsidP="001B0A91">
      <w:pPr>
        <w:pStyle w:val="LabStepCodeBlockLevel2"/>
      </w:pPr>
      <w:r>
        <w:t xml:space="preserve">  return new ReportEmbeddingData {</w:t>
      </w:r>
    </w:p>
    <w:p w14:paraId="72CDD41A" w14:textId="77777777" w:rsidR="001B0A91" w:rsidRDefault="001B0A91" w:rsidP="001B0A91">
      <w:pPr>
        <w:pStyle w:val="LabStepCodeBlockLevel2"/>
      </w:pPr>
      <w:r>
        <w:t xml:space="preserve">    reportId = currentReportId,</w:t>
      </w:r>
    </w:p>
    <w:p w14:paraId="5D4ED591" w14:textId="77777777" w:rsidR="001B0A91" w:rsidRDefault="001B0A91" w:rsidP="001B0A91">
      <w:pPr>
        <w:pStyle w:val="LabStepCodeBlockLevel2"/>
      </w:pPr>
      <w:r>
        <w:t xml:space="preserve">    reportName = reportName,</w:t>
      </w:r>
    </w:p>
    <w:p w14:paraId="3463F9B6" w14:textId="77777777" w:rsidR="001B0A91" w:rsidRDefault="001B0A91" w:rsidP="001B0A91">
      <w:pPr>
        <w:pStyle w:val="LabStepCodeBlockLevel2"/>
      </w:pPr>
      <w:r>
        <w:t xml:space="preserve">    embedUrl = embedUrl,</w:t>
      </w:r>
    </w:p>
    <w:p w14:paraId="7A6F9361" w14:textId="77777777" w:rsidR="001B0A91" w:rsidRDefault="001B0A91" w:rsidP="001B0A91">
      <w:pPr>
        <w:pStyle w:val="LabStepCodeBlockLevel2"/>
      </w:pPr>
      <w:r>
        <w:t xml:space="preserve">    accessToken = embedToken</w:t>
      </w:r>
    </w:p>
    <w:p w14:paraId="2575EF65" w14:textId="77777777" w:rsidR="001B0A91" w:rsidRDefault="001B0A91" w:rsidP="001B0A91">
      <w:pPr>
        <w:pStyle w:val="LabStepCodeBlockLevel2"/>
      </w:pPr>
      <w:r>
        <w:t xml:space="preserve">  };</w:t>
      </w:r>
    </w:p>
    <w:p w14:paraId="386DB29C" w14:textId="77777777" w:rsidR="001B0A91" w:rsidRDefault="001B0A91" w:rsidP="001B0A91">
      <w:pPr>
        <w:pStyle w:val="LabStepCodeBlockLevel2"/>
      </w:pPr>
    </w:p>
    <w:p w14:paraId="3F3E15D9" w14:textId="55436B44" w:rsidR="001B0A91" w:rsidRDefault="001B0A91" w:rsidP="001B0A91">
      <w:pPr>
        <w:pStyle w:val="LabStepCodeBlockLevel2"/>
      </w:pPr>
      <w:r>
        <w:t>}</w:t>
      </w:r>
    </w:p>
    <w:p w14:paraId="3D37E6D3" w14:textId="42E67039" w:rsidR="00145BCD" w:rsidRDefault="00145BCD" w:rsidP="00145BCD">
      <w:pPr>
        <w:pStyle w:val="LabStepNumbered"/>
        <w:numPr>
          <w:ilvl w:val="0"/>
          <w:numId w:val="34"/>
        </w:numPr>
      </w:pPr>
      <w:r>
        <w:lastRenderedPageBreak/>
        <w:t xml:space="preserve">Add a new action method to the </w:t>
      </w:r>
      <w:proofErr w:type="spellStart"/>
      <w:r w:rsidRPr="00723C6B">
        <w:rPr>
          <w:b/>
        </w:rPr>
        <w:t>HomeController</w:t>
      </w:r>
      <w:proofErr w:type="spellEnd"/>
      <w:r>
        <w:t xml:space="preserve"> class named </w:t>
      </w:r>
      <w:r w:rsidRPr="00145BCD">
        <w:rPr>
          <w:b/>
        </w:rPr>
        <w:t>Reports</w:t>
      </w:r>
      <w:r>
        <w:t>.</w:t>
      </w:r>
    </w:p>
    <w:p w14:paraId="249EFB67" w14:textId="77777777" w:rsidR="00145BCD" w:rsidRDefault="00145BCD" w:rsidP="00145BCD">
      <w:pPr>
        <w:pStyle w:val="LabStepNumberedLevel2"/>
        <w:numPr>
          <w:ilvl w:val="1"/>
          <w:numId w:val="34"/>
        </w:numPr>
      </w:pPr>
      <w:r>
        <w:t xml:space="preserve">Open </w:t>
      </w:r>
      <w:proofErr w:type="spellStart"/>
      <w:r w:rsidRPr="00723C6B">
        <w:rPr>
          <w:b/>
        </w:rPr>
        <w:t>HomeController.cs</w:t>
      </w:r>
      <w:proofErr w:type="spellEnd"/>
      <w:r>
        <w:t xml:space="preserve"> in an editor window if it’s not already open.</w:t>
      </w:r>
    </w:p>
    <w:p w14:paraId="021F7497" w14:textId="5D670631" w:rsidR="00145BCD" w:rsidRDefault="00145BCD" w:rsidP="00145BCD">
      <w:pPr>
        <w:pStyle w:val="LabStepNumberedLevel2"/>
        <w:numPr>
          <w:ilvl w:val="1"/>
          <w:numId w:val="34"/>
        </w:numPr>
      </w:pPr>
      <w:r>
        <w:t xml:space="preserve">Add a new action method named </w:t>
      </w:r>
      <w:r w:rsidRPr="00E24762">
        <w:rPr>
          <w:b/>
        </w:rPr>
        <w:t>Report</w:t>
      </w:r>
      <w:r>
        <w:rPr>
          <w:b/>
        </w:rPr>
        <w:t>s</w:t>
      </w:r>
      <w:r>
        <w:t xml:space="preserve"> just beneath the </w:t>
      </w:r>
      <w:proofErr w:type="spellStart"/>
      <w:r>
        <w:rPr>
          <w:b/>
        </w:rPr>
        <w:t>NewReports</w:t>
      </w:r>
      <w:proofErr w:type="spellEnd"/>
      <w:r>
        <w:t xml:space="preserve"> method using the following code.</w:t>
      </w:r>
    </w:p>
    <w:p w14:paraId="197F25A7" w14:textId="77777777" w:rsidR="00145BCD" w:rsidRDefault="00145BCD" w:rsidP="00145BCD">
      <w:pPr>
        <w:pStyle w:val="LabStepCodeBlockLevel2"/>
      </w:pPr>
      <w:r>
        <w:t>public async Task&lt;ActionResult&gt; Reports(string reportId) {</w:t>
      </w:r>
    </w:p>
    <w:p w14:paraId="3DD4315D" w14:textId="77777777" w:rsidR="00145BCD" w:rsidRDefault="00145BCD" w:rsidP="00145BCD">
      <w:pPr>
        <w:pStyle w:val="LabStepCodeBlockLevel2"/>
      </w:pPr>
    </w:p>
    <w:p w14:paraId="10769162" w14:textId="77777777" w:rsidR="00145BCD" w:rsidRDefault="00145BCD" w:rsidP="00145BCD">
      <w:pPr>
        <w:pStyle w:val="LabStepCodeBlockLevel2"/>
      </w:pPr>
      <w:r>
        <w:t xml:space="preserve">  ReportEmbeddingData embeddingData = </w:t>
      </w:r>
    </w:p>
    <w:p w14:paraId="2FB412DA" w14:textId="667B648F" w:rsidR="00145BCD" w:rsidRDefault="00145BCD" w:rsidP="00145BCD">
      <w:pPr>
        <w:pStyle w:val="LabStepCodeBlockLevel2"/>
      </w:pPr>
      <w:r>
        <w:t xml:space="preserve">      await </w:t>
      </w:r>
      <w:r w:rsidR="00186C49">
        <w:t>PbiEmbeddingManager</w:t>
      </w:r>
      <w:r>
        <w:t>.</w:t>
      </w:r>
      <w:r w:rsidR="00017E94" w:rsidRPr="00EC4356">
        <w:t>GetEmbeddingDataForReport</w:t>
      </w:r>
      <w:r>
        <w:t>(reportId);</w:t>
      </w:r>
    </w:p>
    <w:p w14:paraId="2A43FC27" w14:textId="77777777" w:rsidR="00145BCD" w:rsidRDefault="00145BCD" w:rsidP="00145BCD">
      <w:pPr>
        <w:pStyle w:val="LabStepCodeBlockLevel2"/>
      </w:pPr>
      <w:r>
        <w:t xml:space="preserve">  </w:t>
      </w:r>
    </w:p>
    <w:p w14:paraId="0D2D3E89" w14:textId="77777777" w:rsidR="00145BCD" w:rsidRDefault="00145BCD" w:rsidP="00145BCD">
      <w:pPr>
        <w:pStyle w:val="LabStepCodeBlockLevel2"/>
      </w:pPr>
      <w:r>
        <w:t xml:space="preserve">  return View(embeddingData);</w:t>
      </w:r>
    </w:p>
    <w:p w14:paraId="1D50EDD3" w14:textId="1BC4C37F" w:rsidR="00145BCD" w:rsidRDefault="00145BCD" w:rsidP="00145BCD">
      <w:pPr>
        <w:pStyle w:val="LabStepCodeBlockLevel2"/>
      </w:pPr>
      <w:r>
        <w:t>}</w:t>
      </w:r>
    </w:p>
    <w:p w14:paraId="44C07EDF" w14:textId="530AEA03" w:rsidR="00145BCD" w:rsidRDefault="00145BCD" w:rsidP="00145BCD">
      <w:pPr>
        <w:pStyle w:val="LabStepNumbered"/>
      </w:pPr>
      <w:r>
        <w:t xml:space="preserve">Create a razor view for the </w:t>
      </w:r>
      <w:r>
        <w:rPr>
          <w:b/>
        </w:rPr>
        <w:t>Reports</w:t>
      </w:r>
      <w:r>
        <w:t xml:space="preserve"> action method.</w:t>
      </w:r>
    </w:p>
    <w:p w14:paraId="27D01096" w14:textId="63E5F39D" w:rsidR="00145BCD" w:rsidRDefault="00145BCD" w:rsidP="00145BCD">
      <w:pPr>
        <w:pStyle w:val="LabStepNumberedLevel2"/>
      </w:pPr>
      <w:r>
        <w:t>Right-click on the R</w:t>
      </w:r>
      <w:r>
        <w:rPr>
          <w:b/>
        </w:rPr>
        <w:t>eports</w:t>
      </w:r>
      <w:r>
        <w:t xml:space="preserve"> action method and select the </w:t>
      </w:r>
      <w:r w:rsidRPr="00723C6B">
        <w:rPr>
          <w:b/>
        </w:rPr>
        <w:t>Add View…</w:t>
      </w:r>
      <w:r>
        <w:t xml:space="preserve"> command from the context menu.</w:t>
      </w:r>
    </w:p>
    <w:p w14:paraId="741904EF" w14:textId="022D0423" w:rsidR="005C25AF" w:rsidRDefault="00145BCD" w:rsidP="00145BCD">
      <w:pPr>
        <w:pStyle w:val="LabStepNumberedLevel2"/>
      </w:pPr>
      <w:r>
        <w:t xml:space="preserve">In the </w:t>
      </w:r>
      <w:r w:rsidRPr="00855EA4">
        <w:rPr>
          <w:b/>
        </w:rPr>
        <w:t>Add View</w:t>
      </w:r>
      <w:r>
        <w:t xml:space="preserve"> dialog, accept all the default settings and click the </w:t>
      </w:r>
      <w:r w:rsidRPr="00855EA4">
        <w:rPr>
          <w:b/>
        </w:rPr>
        <w:t>Add</w:t>
      </w:r>
      <w:r>
        <w:t xml:space="preserve"> button.</w:t>
      </w:r>
    </w:p>
    <w:p w14:paraId="14045915" w14:textId="79CBA596" w:rsidR="005C25AF" w:rsidRDefault="005C25AF" w:rsidP="005C25AF">
      <w:pPr>
        <w:pStyle w:val="LabStepScreenshotLevel2"/>
      </w:pPr>
      <w:r>
        <w:drawing>
          <wp:inline distT="0" distB="0" distL="0" distR="0" wp14:anchorId="7E5913FC" wp14:editId="37B7F0ED">
            <wp:extent cx="3502152" cy="1965960"/>
            <wp:effectExtent l="19050" t="19050" r="22225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19659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9C70B8" w14:textId="3068FC0C" w:rsidR="00AD43D6" w:rsidRDefault="00AD43D6" w:rsidP="00AD43D6">
      <w:pPr>
        <w:pStyle w:val="LabStepNumberedLevel2"/>
      </w:pPr>
      <w:r>
        <w:t xml:space="preserve">You should see that a new razor view file named </w:t>
      </w:r>
      <w:r>
        <w:rPr>
          <w:b/>
        </w:rPr>
        <w:t>Reports</w:t>
      </w:r>
      <w:r w:rsidRPr="005C25AF">
        <w:rPr>
          <w:b/>
        </w:rPr>
        <w:t>.cshtml</w:t>
      </w:r>
      <w:r>
        <w:t xml:space="preserve"> has been created in the </w:t>
      </w:r>
      <w:r w:rsidRPr="005C25AF">
        <w:rPr>
          <w:b/>
        </w:rPr>
        <w:t>Views/Home</w:t>
      </w:r>
      <w:r>
        <w:t xml:space="preserve"> folder.</w:t>
      </w:r>
    </w:p>
    <w:p w14:paraId="469A3771" w14:textId="4D9F1420" w:rsidR="00AD43D6" w:rsidRDefault="00AD43D6" w:rsidP="00AD43D6">
      <w:pPr>
        <w:pStyle w:val="LabStepScreenshotLevel2"/>
      </w:pPr>
      <w:r>
        <w:drawing>
          <wp:inline distT="0" distB="0" distL="0" distR="0" wp14:anchorId="13FAB1D8" wp14:editId="3FD6E26F">
            <wp:extent cx="1835021" cy="3392795"/>
            <wp:effectExtent l="19050" t="19050" r="13335" b="177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542" cy="34214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F53BD6" w14:textId="47326ABE" w:rsidR="005C25AF" w:rsidRDefault="005C25AF">
      <w:pPr>
        <w:spacing w:before="0" w:after="200" w:line="276" w:lineRule="auto"/>
        <w:rPr>
          <w:sz w:val="18"/>
        </w:rPr>
      </w:pPr>
    </w:p>
    <w:p w14:paraId="029EB5E1" w14:textId="0198A3A5" w:rsidR="005C25AF" w:rsidRDefault="005C25AF" w:rsidP="005C25AF">
      <w:pPr>
        <w:pStyle w:val="LabStepNumberedLevel2"/>
      </w:pPr>
      <w:r>
        <w:lastRenderedPageBreak/>
        <w:t xml:space="preserve">Delete any existing code inside </w:t>
      </w:r>
      <w:proofErr w:type="spellStart"/>
      <w:r>
        <w:rPr>
          <w:b/>
        </w:rPr>
        <w:t>Reports</w:t>
      </w:r>
      <w:r w:rsidRPr="00723C6B">
        <w:rPr>
          <w:b/>
        </w:rPr>
        <w:t>.cshtml</w:t>
      </w:r>
      <w:proofErr w:type="spellEnd"/>
      <w:r>
        <w:t xml:space="preserve"> and replace it with the following HTML code.</w:t>
      </w:r>
    </w:p>
    <w:p w14:paraId="3A9AF09C" w14:textId="60484DAA" w:rsidR="005D5C76" w:rsidRDefault="005D5C76" w:rsidP="005D5C76">
      <w:pPr>
        <w:pStyle w:val="LabStepCodeBlockLevel2"/>
      </w:pPr>
      <w:r>
        <w:t xml:space="preserve">@model </w:t>
      </w:r>
      <w:r w:rsidR="00CE5501">
        <w:t>AppOwnsDataApp</w:t>
      </w:r>
      <w:r>
        <w:t>.Models.ReportEmbeddingData</w:t>
      </w:r>
    </w:p>
    <w:p w14:paraId="650D767F" w14:textId="77777777" w:rsidR="005D5C76" w:rsidRDefault="005D5C76" w:rsidP="005D5C76">
      <w:pPr>
        <w:pStyle w:val="LabStepCodeBlockLevel2"/>
      </w:pPr>
    </w:p>
    <w:p w14:paraId="5087E092" w14:textId="77777777" w:rsidR="005D5C76" w:rsidRDefault="005D5C76" w:rsidP="005D5C76">
      <w:pPr>
        <w:pStyle w:val="LabStepCodeBlockLevel2"/>
      </w:pPr>
      <w:r>
        <w:t>@section toolbar {</w:t>
      </w:r>
    </w:p>
    <w:p w14:paraId="07BF133D" w14:textId="77777777" w:rsidR="005D5C76" w:rsidRDefault="005D5C76" w:rsidP="005D5C76">
      <w:pPr>
        <w:pStyle w:val="LabStepCodeBlockLevel2"/>
      </w:pPr>
      <w:r>
        <w:t xml:space="preserve">  &lt;div id="toolbar" class="btn-toolbar bg-dark" role="toolbar"&gt;</w:t>
      </w:r>
    </w:p>
    <w:p w14:paraId="4851C89A" w14:textId="77777777" w:rsidR="005D5C76" w:rsidRDefault="005D5C76" w:rsidP="005D5C76">
      <w:pPr>
        <w:pStyle w:val="LabStepCodeBlockLevel2"/>
      </w:pPr>
      <w:r>
        <w:t xml:space="preserve">    &lt;button type="button" id="toggleEdit" class="btn btn-sm"&gt;Toggle Edit Mode&lt;/button&gt;</w:t>
      </w:r>
    </w:p>
    <w:p w14:paraId="048993B1" w14:textId="77777777" w:rsidR="005D5C76" w:rsidRDefault="005D5C76" w:rsidP="005D5C76">
      <w:pPr>
        <w:pStyle w:val="LabStepCodeBlockLevel2"/>
      </w:pPr>
      <w:r>
        <w:t xml:space="preserve">    &lt;button type="button" id="fullScreen" class="btn btn-sm"&gt;Full Screen&lt;/button&gt;</w:t>
      </w:r>
    </w:p>
    <w:p w14:paraId="2CF39550" w14:textId="77777777" w:rsidR="005D5C76" w:rsidRDefault="005D5C76" w:rsidP="005D5C76">
      <w:pPr>
        <w:pStyle w:val="LabStepCodeBlockLevel2"/>
      </w:pPr>
      <w:r>
        <w:t xml:space="preserve">    &lt;button type="button" id="print" class="btn btn-sm"&gt;Print&lt;/button&gt;</w:t>
      </w:r>
    </w:p>
    <w:p w14:paraId="17B3F7C1" w14:textId="77777777" w:rsidR="005D5C76" w:rsidRDefault="005D5C76" w:rsidP="005D5C76">
      <w:pPr>
        <w:pStyle w:val="LabStepCodeBlockLevel2"/>
      </w:pPr>
      <w:r>
        <w:t xml:space="preserve">  &lt;/div&gt;</w:t>
      </w:r>
    </w:p>
    <w:p w14:paraId="6E346AD9" w14:textId="77777777" w:rsidR="005D5C76" w:rsidRDefault="005D5C76" w:rsidP="005D5C76">
      <w:pPr>
        <w:pStyle w:val="LabStepCodeBlockLevel2"/>
      </w:pPr>
      <w:r>
        <w:t>}</w:t>
      </w:r>
    </w:p>
    <w:p w14:paraId="6BF3E876" w14:textId="77777777" w:rsidR="005D5C76" w:rsidRDefault="005D5C76" w:rsidP="005D5C76">
      <w:pPr>
        <w:pStyle w:val="LabStepCodeBlockLevel2"/>
      </w:pPr>
    </w:p>
    <w:p w14:paraId="0729EAC9" w14:textId="6D2AFDD2" w:rsidR="005D5C76" w:rsidRDefault="005D5C76" w:rsidP="005D5C76">
      <w:pPr>
        <w:pStyle w:val="LabStepCodeBlockLevel2"/>
      </w:pPr>
      <w:r>
        <w:t>&lt;div id="embedContainer" /&gt;</w:t>
      </w:r>
    </w:p>
    <w:p w14:paraId="255861B8" w14:textId="77777777" w:rsidR="005C25AF" w:rsidRDefault="005C25AF" w:rsidP="005D5C76">
      <w:pPr>
        <w:pStyle w:val="LabStepCodeBlockLevel2"/>
      </w:pPr>
    </w:p>
    <w:p w14:paraId="7C84DDCE" w14:textId="77777777" w:rsidR="005D5C76" w:rsidRDefault="005D5C76" w:rsidP="005D5C76">
      <w:pPr>
        <w:pStyle w:val="LabStepCodeBlockLevel2"/>
      </w:pPr>
      <w:r>
        <w:t>&lt;script src="~/Scripts/powerbi.js"&gt;&lt;/script&gt;</w:t>
      </w:r>
    </w:p>
    <w:p w14:paraId="103E27BE" w14:textId="77777777" w:rsidR="005D5C76" w:rsidRDefault="005D5C76" w:rsidP="005D5C76">
      <w:pPr>
        <w:pStyle w:val="LabStepCodeBlockLevel2"/>
      </w:pPr>
    </w:p>
    <w:p w14:paraId="3B8759E6" w14:textId="77777777" w:rsidR="005D5C76" w:rsidRDefault="005D5C76" w:rsidP="005D5C76">
      <w:pPr>
        <w:pStyle w:val="LabStepCodeBlockLevel2"/>
      </w:pPr>
      <w:r>
        <w:t>&lt;script&gt;</w:t>
      </w:r>
    </w:p>
    <w:p w14:paraId="52909708" w14:textId="77777777" w:rsidR="005D5C76" w:rsidRDefault="005D5C76" w:rsidP="005D5C76">
      <w:pPr>
        <w:pStyle w:val="LabStepCodeBlockLevel2"/>
      </w:pPr>
    </w:p>
    <w:p w14:paraId="0FFEFCE1" w14:textId="484DA40A" w:rsidR="005D5C76" w:rsidRPr="005C25AF" w:rsidRDefault="005C25AF" w:rsidP="005D5C76">
      <w:pPr>
        <w:pStyle w:val="LabStepCodeBlockLevel2"/>
        <w:rPr>
          <w:color w:val="7F7F7F" w:themeColor="text1" w:themeTint="80"/>
        </w:rPr>
      </w:pPr>
      <w:r>
        <w:rPr>
          <w:color w:val="7F7F7F" w:themeColor="text1" w:themeTint="80"/>
        </w:rPr>
        <w:t xml:space="preserve">  // D</w:t>
      </w:r>
      <w:r w:rsidR="005D5C76" w:rsidRPr="005C25AF">
        <w:rPr>
          <w:color w:val="7F7F7F" w:themeColor="text1" w:themeTint="80"/>
        </w:rPr>
        <w:t>ata required for embedding Power BI report</w:t>
      </w:r>
    </w:p>
    <w:p w14:paraId="4437F797" w14:textId="77777777" w:rsidR="005D5C76" w:rsidRDefault="005D5C76" w:rsidP="005D5C76">
      <w:pPr>
        <w:pStyle w:val="LabStepCodeBlockLevel2"/>
      </w:pPr>
      <w:r>
        <w:t xml:space="preserve">  var embedReportId = "@Model.reportId";</w:t>
      </w:r>
    </w:p>
    <w:p w14:paraId="32222A02" w14:textId="77777777" w:rsidR="005D5C76" w:rsidRDefault="005D5C76" w:rsidP="005D5C76">
      <w:pPr>
        <w:pStyle w:val="LabStepCodeBlockLevel2"/>
      </w:pPr>
      <w:r>
        <w:t xml:space="preserve">  var embedUrl = "@Model.embedUrl";</w:t>
      </w:r>
    </w:p>
    <w:p w14:paraId="63B25382" w14:textId="77777777" w:rsidR="005D5C76" w:rsidRDefault="005D5C76" w:rsidP="005D5C76">
      <w:pPr>
        <w:pStyle w:val="LabStepCodeBlockLevel2"/>
      </w:pPr>
      <w:r>
        <w:t xml:space="preserve">  var accessToken = "@Model.accessToken";</w:t>
      </w:r>
    </w:p>
    <w:p w14:paraId="4B3A98B0" w14:textId="77777777" w:rsidR="005D5C76" w:rsidRDefault="005D5C76" w:rsidP="005D5C76">
      <w:pPr>
        <w:pStyle w:val="LabStepCodeBlockLevel2"/>
      </w:pPr>
    </w:p>
    <w:p w14:paraId="22007873" w14:textId="77777777" w:rsidR="005D5C76" w:rsidRPr="005C25AF" w:rsidRDefault="005D5C76" w:rsidP="005D5C76">
      <w:pPr>
        <w:pStyle w:val="LabStepCodeBlockLevel2"/>
        <w:rPr>
          <w:color w:val="7F7F7F" w:themeColor="text1" w:themeTint="80"/>
        </w:rPr>
      </w:pPr>
      <w:r w:rsidRPr="005C25AF">
        <w:rPr>
          <w:color w:val="7F7F7F" w:themeColor="text1" w:themeTint="80"/>
        </w:rPr>
        <w:t xml:space="preserve">  // Get models object to access enums for embed configuration</w:t>
      </w:r>
    </w:p>
    <w:p w14:paraId="07198575" w14:textId="77777777" w:rsidR="005D5C76" w:rsidRDefault="005D5C76" w:rsidP="005D5C76">
      <w:pPr>
        <w:pStyle w:val="LabStepCodeBlockLevel2"/>
      </w:pPr>
      <w:r>
        <w:t xml:space="preserve">  var models = window['powerbi-client'].models;</w:t>
      </w:r>
    </w:p>
    <w:p w14:paraId="79219D63" w14:textId="77777777" w:rsidR="005D5C76" w:rsidRDefault="005D5C76" w:rsidP="005D5C76">
      <w:pPr>
        <w:pStyle w:val="LabStepCodeBlockLevel2"/>
      </w:pPr>
    </w:p>
    <w:p w14:paraId="199FCE89" w14:textId="77777777" w:rsidR="005D5C76" w:rsidRDefault="005D5C76" w:rsidP="005D5C76">
      <w:pPr>
        <w:pStyle w:val="LabStepCodeBlockLevel2"/>
      </w:pPr>
      <w:r>
        <w:t xml:space="preserve">  var config = {</w:t>
      </w:r>
    </w:p>
    <w:p w14:paraId="22C32315" w14:textId="77777777" w:rsidR="005D5C76" w:rsidRDefault="005D5C76" w:rsidP="005D5C76">
      <w:pPr>
        <w:pStyle w:val="LabStepCodeBlockLevel2"/>
      </w:pPr>
      <w:r>
        <w:t xml:space="preserve">    type: 'report',</w:t>
      </w:r>
    </w:p>
    <w:p w14:paraId="332590C8" w14:textId="77777777" w:rsidR="005D5C76" w:rsidRDefault="005D5C76" w:rsidP="005D5C76">
      <w:pPr>
        <w:pStyle w:val="LabStepCodeBlockLevel2"/>
      </w:pPr>
      <w:r>
        <w:t xml:space="preserve">    id: embedReportId,</w:t>
      </w:r>
    </w:p>
    <w:p w14:paraId="43300C51" w14:textId="77777777" w:rsidR="005D5C76" w:rsidRDefault="005D5C76" w:rsidP="005D5C76">
      <w:pPr>
        <w:pStyle w:val="LabStepCodeBlockLevel2"/>
      </w:pPr>
      <w:r>
        <w:t xml:space="preserve">    embedUrl: embedUrl,</w:t>
      </w:r>
    </w:p>
    <w:p w14:paraId="25555A17" w14:textId="77777777" w:rsidR="005D5C76" w:rsidRDefault="005D5C76" w:rsidP="005D5C76">
      <w:pPr>
        <w:pStyle w:val="LabStepCodeBlockLevel2"/>
      </w:pPr>
      <w:r>
        <w:t xml:space="preserve">    accessToken: accessToken,</w:t>
      </w:r>
    </w:p>
    <w:p w14:paraId="566DF5F4" w14:textId="77777777" w:rsidR="005D5C76" w:rsidRDefault="005D5C76" w:rsidP="005D5C76">
      <w:pPr>
        <w:pStyle w:val="LabStepCodeBlockLevel2"/>
      </w:pPr>
      <w:r>
        <w:t xml:space="preserve">    tokenType: models.TokenType.Embed,</w:t>
      </w:r>
    </w:p>
    <w:p w14:paraId="53816410" w14:textId="77777777" w:rsidR="005D5C76" w:rsidRDefault="005D5C76" w:rsidP="005D5C76">
      <w:pPr>
        <w:pStyle w:val="LabStepCodeBlockLevel2"/>
      </w:pPr>
      <w:r>
        <w:t xml:space="preserve">    permissions: models.Permissions.All,</w:t>
      </w:r>
    </w:p>
    <w:p w14:paraId="25E88C29" w14:textId="77777777" w:rsidR="005D5C76" w:rsidRDefault="005D5C76" w:rsidP="005D5C76">
      <w:pPr>
        <w:pStyle w:val="LabStepCodeBlockLevel2"/>
      </w:pPr>
      <w:r>
        <w:t xml:space="preserve">    viewMode: models.ViewMode.Edit,</w:t>
      </w:r>
    </w:p>
    <w:p w14:paraId="6555CC45" w14:textId="77777777" w:rsidR="005D5C76" w:rsidRDefault="005D5C76" w:rsidP="005D5C76">
      <w:pPr>
        <w:pStyle w:val="LabStepCodeBlockLevel2"/>
      </w:pPr>
      <w:r>
        <w:t xml:space="preserve">    settings: {</w:t>
      </w:r>
    </w:p>
    <w:p w14:paraId="278A68EE" w14:textId="77777777" w:rsidR="005D5C76" w:rsidRDefault="005D5C76" w:rsidP="005D5C76">
      <w:pPr>
        <w:pStyle w:val="LabStepCodeBlockLevel2"/>
      </w:pPr>
      <w:r>
        <w:t xml:space="preserve">      filterPaneEnabled: false,</w:t>
      </w:r>
    </w:p>
    <w:p w14:paraId="03E84197" w14:textId="77777777" w:rsidR="005D5C76" w:rsidRDefault="005D5C76" w:rsidP="005D5C76">
      <w:pPr>
        <w:pStyle w:val="LabStepCodeBlockLevel2"/>
      </w:pPr>
      <w:r>
        <w:t xml:space="preserve">      navContentPaneEnabled: true,</w:t>
      </w:r>
    </w:p>
    <w:p w14:paraId="0028EA24" w14:textId="77777777" w:rsidR="005D5C76" w:rsidRDefault="005D5C76" w:rsidP="005D5C76">
      <w:pPr>
        <w:pStyle w:val="LabStepCodeBlockLevel2"/>
      </w:pPr>
      <w:r>
        <w:t xml:space="preserve">    }</w:t>
      </w:r>
    </w:p>
    <w:p w14:paraId="3CAB27F7" w14:textId="77777777" w:rsidR="005D5C76" w:rsidRDefault="005D5C76" w:rsidP="005D5C76">
      <w:pPr>
        <w:pStyle w:val="LabStepCodeBlockLevel2"/>
      </w:pPr>
      <w:r>
        <w:t xml:space="preserve">  };</w:t>
      </w:r>
    </w:p>
    <w:p w14:paraId="0D29141D" w14:textId="77777777" w:rsidR="005D5C76" w:rsidRDefault="005D5C76" w:rsidP="005D5C76">
      <w:pPr>
        <w:pStyle w:val="LabStepCodeBlockLevel2"/>
      </w:pPr>
    </w:p>
    <w:p w14:paraId="7BF5552D" w14:textId="77777777" w:rsidR="005D5C76" w:rsidRPr="005C25AF" w:rsidRDefault="005D5C76" w:rsidP="005D5C76">
      <w:pPr>
        <w:pStyle w:val="LabStepCodeBlockLevel2"/>
        <w:rPr>
          <w:color w:val="7F7F7F" w:themeColor="text1" w:themeTint="80"/>
        </w:rPr>
      </w:pPr>
      <w:r w:rsidRPr="005C25AF">
        <w:rPr>
          <w:color w:val="7F7F7F" w:themeColor="text1" w:themeTint="80"/>
        </w:rPr>
        <w:t xml:space="preserve">  // Get a reference to HTML element that will be embed container</w:t>
      </w:r>
    </w:p>
    <w:p w14:paraId="0DD1ABD7" w14:textId="77777777" w:rsidR="005D5C76" w:rsidRDefault="005D5C76" w:rsidP="005D5C76">
      <w:pPr>
        <w:pStyle w:val="LabStepCodeBlockLevel2"/>
      </w:pPr>
      <w:r>
        <w:t xml:space="preserve">  var reportContainer = document.getElementById('embedContainer');</w:t>
      </w:r>
    </w:p>
    <w:p w14:paraId="3FBA20C3" w14:textId="77777777" w:rsidR="005D5C76" w:rsidRDefault="005D5C76" w:rsidP="005D5C76">
      <w:pPr>
        <w:pStyle w:val="LabStepCodeBlockLevel2"/>
      </w:pPr>
    </w:p>
    <w:p w14:paraId="6287A185" w14:textId="77777777" w:rsidR="005D5C76" w:rsidRDefault="005D5C76" w:rsidP="005D5C76">
      <w:pPr>
        <w:pStyle w:val="LabStepCodeBlockLevel2"/>
      </w:pPr>
      <w:r w:rsidRPr="005C25AF">
        <w:rPr>
          <w:color w:val="7F7F7F" w:themeColor="text1" w:themeTint="80"/>
        </w:rPr>
        <w:t xml:space="preserve">  // Embed the report and display it within the div container.</w:t>
      </w:r>
    </w:p>
    <w:p w14:paraId="084C4C81" w14:textId="77777777" w:rsidR="005D5C76" w:rsidRDefault="005D5C76" w:rsidP="005D5C76">
      <w:pPr>
        <w:pStyle w:val="LabStepCodeBlockLevel2"/>
      </w:pPr>
      <w:r>
        <w:t xml:space="preserve">  var report = powerbi.embed(reportContainer, config);</w:t>
      </w:r>
    </w:p>
    <w:p w14:paraId="721F9487" w14:textId="77777777" w:rsidR="005D5C76" w:rsidRDefault="005D5C76" w:rsidP="005D5C76">
      <w:pPr>
        <w:pStyle w:val="LabStepCodeBlockLevel2"/>
      </w:pPr>
    </w:p>
    <w:p w14:paraId="4091EA91" w14:textId="77777777" w:rsidR="005D5C76" w:rsidRDefault="005D5C76" w:rsidP="005D5C76">
      <w:pPr>
        <w:pStyle w:val="LabStepCodeBlockLevel2"/>
      </w:pPr>
      <w:r>
        <w:t xml:space="preserve">  var viewMode = "edit";</w:t>
      </w:r>
    </w:p>
    <w:p w14:paraId="38E08954" w14:textId="77777777" w:rsidR="005D5C76" w:rsidRDefault="005D5C76" w:rsidP="005D5C76">
      <w:pPr>
        <w:pStyle w:val="LabStepCodeBlockLevel2"/>
      </w:pPr>
    </w:p>
    <w:p w14:paraId="19012E64" w14:textId="77777777" w:rsidR="005D5C76" w:rsidRDefault="005D5C76" w:rsidP="005D5C76">
      <w:pPr>
        <w:pStyle w:val="LabStepCodeBlockLevel2"/>
      </w:pPr>
      <w:r>
        <w:t xml:space="preserve">  $("#toggleEdit").click(function () {</w:t>
      </w:r>
    </w:p>
    <w:p w14:paraId="5D5D61C2" w14:textId="77777777" w:rsidR="005D5C76" w:rsidRPr="005C25AF" w:rsidRDefault="005D5C76" w:rsidP="005D5C76">
      <w:pPr>
        <w:pStyle w:val="LabStepCodeBlockLevel2"/>
        <w:rPr>
          <w:color w:val="7F7F7F" w:themeColor="text1" w:themeTint="80"/>
        </w:rPr>
      </w:pPr>
      <w:r w:rsidRPr="005C25AF">
        <w:rPr>
          <w:color w:val="7F7F7F" w:themeColor="text1" w:themeTint="80"/>
        </w:rPr>
        <w:t xml:space="preserve">    // toggle between view and edit mode</w:t>
      </w:r>
    </w:p>
    <w:p w14:paraId="627C287D" w14:textId="77777777" w:rsidR="005D5C76" w:rsidRDefault="005D5C76" w:rsidP="005D5C76">
      <w:pPr>
        <w:pStyle w:val="LabStepCodeBlockLevel2"/>
      </w:pPr>
      <w:r>
        <w:t xml:space="preserve">    viewMode = (viewMode == "view") ? "edit" : "view";</w:t>
      </w:r>
    </w:p>
    <w:p w14:paraId="502A3B85" w14:textId="77777777" w:rsidR="005D5C76" w:rsidRDefault="005D5C76" w:rsidP="005D5C76">
      <w:pPr>
        <w:pStyle w:val="LabStepCodeBlockLevel2"/>
      </w:pPr>
      <w:r>
        <w:t xml:space="preserve">    report.switchMode(viewMode);</w:t>
      </w:r>
    </w:p>
    <w:p w14:paraId="7F3A3DAC" w14:textId="77777777" w:rsidR="005D5C76" w:rsidRPr="005C25AF" w:rsidRDefault="005D5C76" w:rsidP="005D5C76">
      <w:pPr>
        <w:pStyle w:val="LabStepCodeBlockLevel2"/>
        <w:rPr>
          <w:color w:val="7F7F7F" w:themeColor="text1" w:themeTint="80"/>
        </w:rPr>
      </w:pPr>
      <w:r w:rsidRPr="005C25AF">
        <w:rPr>
          <w:color w:val="7F7F7F" w:themeColor="text1" w:themeTint="80"/>
        </w:rPr>
        <w:t xml:space="preserve">    // show filter pane when entering edit mode</w:t>
      </w:r>
    </w:p>
    <w:p w14:paraId="785CDFF3" w14:textId="77777777" w:rsidR="005D5C76" w:rsidRDefault="005D5C76" w:rsidP="005D5C76">
      <w:pPr>
        <w:pStyle w:val="LabStepCodeBlockLevel2"/>
      </w:pPr>
      <w:r>
        <w:t xml:space="preserve">    var showFilterPane = (viewMode == "edit");</w:t>
      </w:r>
    </w:p>
    <w:p w14:paraId="1E085FD8" w14:textId="77777777" w:rsidR="005D5C76" w:rsidRDefault="005D5C76" w:rsidP="005D5C76">
      <w:pPr>
        <w:pStyle w:val="LabStepCodeBlockLevel2"/>
      </w:pPr>
      <w:r>
        <w:t xml:space="preserve">    report.updateSettings({</w:t>
      </w:r>
    </w:p>
    <w:p w14:paraId="4251B0F8" w14:textId="77777777" w:rsidR="005D5C76" w:rsidRDefault="005D5C76" w:rsidP="005D5C76">
      <w:pPr>
        <w:pStyle w:val="LabStepCodeBlockLevel2"/>
      </w:pPr>
      <w:r>
        <w:t xml:space="preserve">      "filterPaneEnabled": showFilterPane</w:t>
      </w:r>
    </w:p>
    <w:p w14:paraId="52FEE938" w14:textId="77777777" w:rsidR="005D5C76" w:rsidRDefault="005D5C76" w:rsidP="005D5C76">
      <w:pPr>
        <w:pStyle w:val="LabStepCodeBlockLevel2"/>
      </w:pPr>
      <w:r>
        <w:t xml:space="preserve">    });</w:t>
      </w:r>
    </w:p>
    <w:p w14:paraId="1845DBFE" w14:textId="77777777" w:rsidR="005D5C76" w:rsidRDefault="005D5C76" w:rsidP="005D5C76">
      <w:pPr>
        <w:pStyle w:val="LabStepCodeBlockLevel2"/>
      </w:pPr>
      <w:r>
        <w:t xml:space="preserve">  });</w:t>
      </w:r>
    </w:p>
    <w:p w14:paraId="4B156029" w14:textId="77777777" w:rsidR="005D5C76" w:rsidRDefault="005D5C76" w:rsidP="005D5C76">
      <w:pPr>
        <w:pStyle w:val="LabStepCodeBlockLevel2"/>
      </w:pPr>
    </w:p>
    <w:p w14:paraId="0E16EA47" w14:textId="77777777" w:rsidR="005D5C76" w:rsidRDefault="005D5C76" w:rsidP="005D5C76">
      <w:pPr>
        <w:pStyle w:val="LabStepCodeBlockLevel2"/>
      </w:pPr>
      <w:r>
        <w:t xml:space="preserve">  $("#fullScreen").click(function () {</w:t>
      </w:r>
    </w:p>
    <w:p w14:paraId="2026500E" w14:textId="77777777" w:rsidR="005D5C76" w:rsidRDefault="005D5C76" w:rsidP="005D5C76">
      <w:pPr>
        <w:pStyle w:val="LabStepCodeBlockLevel2"/>
      </w:pPr>
      <w:r>
        <w:t xml:space="preserve">    report.fullscreen();</w:t>
      </w:r>
    </w:p>
    <w:p w14:paraId="78D9EDA4" w14:textId="77777777" w:rsidR="005D5C76" w:rsidRDefault="005D5C76" w:rsidP="005D5C76">
      <w:pPr>
        <w:pStyle w:val="LabStepCodeBlockLevel2"/>
      </w:pPr>
      <w:r>
        <w:t xml:space="preserve">  });</w:t>
      </w:r>
    </w:p>
    <w:p w14:paraId="5B7EB47F" w14:textId="77777777" w:rsidR="005D5C76" w:rsidRDefault="005D5C76" w:rsidP="005D5C76">
      <w:pPr>
        <w:pStyle w:val="LabStepCodeBlockLevel2"/>
      </w:pPr>
    </w:p>
    <w:p w14:paraId="26DF5929" w14:textId="77777777" w:rsidR="005D5C76" w:rsidRDefault="005D5C76" w:rsidP="005D5C76">
      <w:pPr>
        <w:pStyle w:val="LabStepCodeBlockLevel2"/>
      </w:pPr>
      <w:r>
        <w:t xml:space="preserve">  $("#print").click(function () {</w:t>
      </w:r>
    </w:p>
    <w:p w14:paraId="616C3862" w14:textId="77777777" w:rsidR="005D5C76" w:rsidRDefault="005D5C76" w:rsidP="005D5C76">
      <w:pPr>
        <w:pStyle w:val="LabStepCodeBlockLevel2"/>
      </w:pPr>
      <w:r>
        <w:t xml:space="preserve">    report.print();</w:t>
      </w:r>
    </w:p>
    <w:p w14:paraId="0FBBF42D" w14:textId="77777777" w:rsidR="005D5C76" w:rsidRDefault="005D5C76" w:rsidP="005D5C76">
      <w:pPr>
        <w:pStyle w:val="LabStepCodeBlockLevel2"/>
      </w:pPr>
      <w:r>
        <w:t xml:space="preserve">  });</w:t>
      </w:r>
    </w:p>
    <w:p w14:paraId="38931D64" w14:textId="77777777" w:rsidR="005D5C76" w:rsidRDefault="005D5C76" w:rsidP="005D5C76">
      <w:pPr>
        <w:pStyle w:val="LabStepCodeBlockLevel2"/>
      </w:pPr>
    </w:p>
    <w:p w14:paraId="4DF24B7C" w14:textId="5A237750" w:rsidR="005D5C76" w:rsidRDefault="005D5C76" w:rsidP="005D5C76">
      <w:pPr>
        <w:pStyle w:val="LabStepCodeBlockLevel2"/>
      </w:pPr>
      <w:r>
        <w:t>&lt;/script&gt;</w:t>
      </w:r>
    </w:p>
    <w:p w14:paraId="1DA525D6" w14:textId="77777777" w:rsidR="00AD43D6" w:rsidRDefault="00AD43D6" w:rsidP="005D5C76">
      <w:pPr>
        <w:pStyle w:val="LabStepCodeBlockLevel2"/>
      </w:pPr>
    </w:p>
    <w:p w14:paraId="16BA48A2" w14:textId="77777777" w:rsidR="005C25AF" w:rsidRDefault="005C25AF" w:rsidP="005C25AF">
      <w:pPr>
        <w:pStyle w:val="LabStepNumbered"/>
      </w:pPr>
      <w:r>
        <w:t>Test out the application by running it in the Visual Studio debugger.</w:t>
      </w:r>
    </w:p>
    <w:p w14:paraId="03813A62" w14:textId="77777777" w:rsidR="005C25AF" w:rsidRDefault="005C25AF" w:rsidP="005C25AF">
      <w:pPr>
        <w:pStyle w:val="LabStepNumberedLevel2"/>
      </w:pPr>
      <w:r>
        <w:lastRenderedPageBreak/>
        <w:t xml:space="preserve">Press the </w:t>
      </w:r>
      <w:r w:rsidRPr="002D7E83">
        <w:rPr>
          <w:b/>
        </w:rPr>
        <w:t>{F5}</w:t>
      </w:r>
      <w:r>
        <w:t xml:space="preserve"> key in Visual Studio to begin a new debugging session.</w:t>
      </w:r>
    </w:p>
    <w:p w14:paraId="0FA978AD" w14:textId="05C728F9" w:rsidR="005C25AF" w:rsidRDefault="005C25AF" w:rsidP="005C25AF">
      <w:pPr>
        <w:pStyle w:val="LabStepNumberedLevel2"/>
      </w:pPr>
      <w:r>
        <w:t xml:space="preserve">Click the </w:t>
      </w:r>
      <w:r>
        <w:rPr>
          <w:b/>
        </w:rPr>
        <w:t xml:space="preserve">New Report </w:t>
      </w:r>
      <w:r>
        <w:t>link in the top navigation menu and you should see an new empty in design mode.</w:t>
      </w:r>
    </w:p>
    <w:p w14:paraId="6FE45A83" w14:textId="2117CF64" w:rsidR="005D5C76" w:rsidRDefault="005C25AF" w:rsidP="001B0A91">
      <w:pPr>
        <w:pStyle w:val="LabStepNumberedLevel2"/>
      </w:pPr>
      <w:r>
        <w:t xml:space="preserve">Add </w:t>
      </w:r>
      <w:r w:rsidR="00CE056A">
        <w:t xml:space="preserve">one or two visuals </w:t>
      </w:r>
      <w:r>
        <w:t>to the new report.</w:t>
      </w:r>
    </w:p>
    <w:p w14:paraId="3FCBB8BD" w14:textId="0FCD734B" w:rsidR="005C25AF" w:rsidRDefault="005C25AF" w:rsidP="001B0A91">
      <w:pPr>
        <w:pStyle w:val="LabStepNumberedLevel2"/>
      </w:pPr>
      <w:r>
        <w:t xml:space="preserve">Save the new report by dropping down the </w:t>
      </w:r>
      <w:r w:rsidRPr="005C25AF">
        <w:rPr>
          <w:b/>
        </w:rPr>
        <w:t>File</w:t>
      </w:r>
      <w:r>
        <w:t xml:space="preserve"> menu and selecting the </w:t>
      </w:r>
      <w:r w:rsidRPr="005C25AF">
        <w:rPr>
          <w:b/>
        </w:rPr>
        <w:t>Save as</w:t>
      </w:r>
      <w:r>
        <w:t xml:space="preserve"> command.</w:t>
      </w:r>
    </w:p>
    <w:p w14:paraId="29A97D28" w14:textId="76B50C3D" w:rsidR="005D5C76" w:rsidRDefault="00017E94" w:rsidP="005D5C76">
      <w:pPr>
        <w:pStyle w:val="LabStepScreenshotLevel2"/>
      </w:pPr>
      <w:r>
        <w:drawing>
          <wp:inline distT="0" distB="0" distL="0" distR="0" wp14:anchorId="5158B28C" wp14:editId="54E33E00">
            <wp:extent cx="5150969" cy="1667435"/>
            <wp:effectExtent l="19050" t="19050" r="12065" b="285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75"/>
                    <a:stretch/>
                  </pic:blipFill>
                  <pic:spPr bwMode="auto">
                    <a:xfrm>
                      <a:off x="0" y="0"/>
                      <a:ext cx="5190221" cy="16801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4A3E3" w14:textId="2963D4F3" w:rsidR="00C50AC8" w:rsidRDefault="005C25AF" w:rsidP="00C50AC8">
      <w:pPr>
        <w:pStyle w:val="LabStepNumberedLevel2"/>
      </w:pPr>
      <w:r>
        <w:t xml:space="preserve">In the </w:t>
      </w:r>
      <w:r w:rsidRPr="005C25AF">
        <w:rPr>
          <w:b/>
        </w:rPr>
        <w:t>Save your report</w:t>
      </w:r>
      <w:r>
        <w:t xml:space="preserve"> dialog, give the new report a name such as </w:t>
      </w:r>
      <w:r w:rsidRPr="005C25AF">
        <w:rPr>
          <w:b/>
        </w:rPr>
        <w:t>My New Report</w:t>
      </w:r>
      <w:r>
        <w:t xml:space="preserve"> and click the </w:t>
      </w:r>
      <w:r w:rsidRPr="005C25AF">
        <w:rPr>
          <w:b/>
        </w:rPr>
        <w:t>Save</w:t>
      </w:r>
      <w:r>
        <w:t xml:space="preserve"> button.</w:t>
      </w:r>
    </w:p>
    <w:p w14:paraId="62AA6BCD" w14:textId="7B908BC5" w:rsidR="005D5C76" w:rsidRDefault="005D5C76" w:rsidP="005D5C76">
      <w:pPr>
        <w:pStyle w:val="LabStepScreenshotLevel2"/>
      </w:pPr>
      <w:r>
        <w:drawing>
          <wp:inline distT="0" distB="0" distL="0" distR="0" wp14:anchorId="2BB97C27" wp14:editId="79D124A8">
            <wp:extent cx="2862072" cy="704088"/>
            <wp:effectExtent l="19050" t="19050" r="14605" b="20320"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7040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4F03F1" w14:textId="4BCBF91F" w:rsidR="00C50AC8" w:rsidRDefault="005C25AF" w:rsidP="00C50AC8">
      <w:pPr>
        <w:pStyle w:val="LabStepNumberedLevel2"/>
      </w:pPr>
      <w:r>
        <w:t xml:space="preserve">After the report has been saved, the browser </w:t>
      </w:r>
      <w:r w:rsidR="003D3864">
        <w:t xml:space="preserve">should </w:t>
      </w:r>
      <w:r>
        <w:t>re</w:t>
      </w:r>
      <w:r w:rsidR="003D3864">
        <w:t>direct</w:t>
      </w:r>
      <w:r>
        <w:t xml:space="preserve"> to </w:t>
      </w:r>
      <w:r w:rsidR="003D3864">
        <w:t xml:space="preserve">the </w:t>
      </w:r>
      <w:r w:rsidR="003D3864" w:rsidRPr="003D3864">
        <w:rPr>
          <w:b/>
        </w:rPr>
        <w:t>Home/Reports</w:t>
      </w:r>
      <w:r w:rsidR="003D3864">
        <w:t xml:space="preserve"> action method and your application should be able to load in the newly created report using the GUID for its report ID.</w:t>
      </w:r>
    </w:p>
    <w:p w14:paraId="2D0861E6" w14:textId="48E519C3" w:rsidR="005D5C76" w:rsidRDefault="00017E94" w:rsidP="005D5C76">
      <w:pPr>
        <w:pStyle w:val="LabStepScreenshotLevel2"/>
      </w:pPr>
      <w:r>
        <w:drawing>
          <wp:inline distT="0" distB="0" distL="0" distR="0" wp14:anchorId="006171FB" wp14:editId="354197C5">
            <wp:extent cx="5292349" cy="3149600"/>
            <wp:effectExtent l="19050" t="19050" r="2286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534" cy="31657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B20AC8" w14:textId="5F82FA68" w:rsidR="00C50AC8" w:rsidRDefault="003D3864" w:rsidP="003D3864">
      <w:pPr>
        <w:pStyle w:val="LabStepNumberedLevel2"/>
      </w:pPr>
      <w:r>
        <w:t>When you are done with your testing, close the browser, return to Visual Studio and stop the current debugging session.</w:t>
      </w:r>
    </w:p>
    <w:p w14:paraId="73AC2577" w14:textId="748137B1" w:rsidR="00160C95" w:rsidRPr="00160C95" w:rsidRDefault="00C50AC8" w:rsidP="003D3864">
      <w:pPr>
        <w:pStyle w:val="LabExerciseCallout"/>
      </w:pPr>
      <w:r>
        <w:t xml:space="preserve">Congratulations. You have made it to the end of </w:t>
      </w:r>
      <w:r w:rsidR="00AD43D6">
        <w:t>this lab</w:t>
      </w:r>
      <w:bookmarkStart w:id="1" w:name="_GoBack"/>
      <w:bookmarkEnd w:id="1"/>
      <w:r w:rsidR="003D3864">
        <w:t xml:space="preserve">. </w:t>
      </w:r>
    </w:p>
    <w:p w14:paraId="4832CBAD" w14:textId="6C1EA416" w:rsidR="00C27FED" w:rsidRPr="00160C95" w:rsidRDefault="00C27FED" w:rsidP="00160C95">
      <w:pPr>
        <w:spacing w:before="0" w:after="200" w:line="276" w:lineRule="auto"/>
        <w:rPr>
          <w:color w:val="333333"/>
          <w:sz w:val="18"/>
        </w:rPr>
      </w:pPr>
    </w:p>
    <w:sectPr w:rsidR="00C27FED" w:rsidRPr="00160C95" w:rsidSect="0074345C">
      <w:headerReference w:type="default" r:id="rId65"/>
      <w:footerReference w:type="default" r:id="rId66"/>
      <w:headerReference w:type="first" r:id="rId67"/>
      <w:footerReference w:type="first" r:id="rId68"/>
      <w:type w:val="oddPage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5B6E92" w14:textId="77777777" w:rsidR="001E5C44" w:rsidRDefault="001E5C44" w:rsidP="002754DA">
      <w:pPr>
        <w:spacing w:before="0" w:after="0"/>
      </w:pPr>
      <w:r>
        <w:separator/>
      </w:r>
    </w:p>
  </w:endnote>
  <w:endnote w:type="continuationSeparator" w:id="0">
    <w:p w14:paraId="47BD0791" w14:textId="77777777" w:rsidR="001E5C44" w:rsidRDefault="001E5C44" w:rsidP="002754D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4FF3B5" w14:textId="76531953" w:rsidR="006E240D" w:rsidRDefault="006E240D" w:rsidP="00D13E78">
    <w:pPr>
      <w:pStyle w:val="Footer"/>
      <w:pBdr>
        <w:top w:val="single" w:sz="4" w:space="0" w:color="auto"/>
      </w:pBdr>
      <w:spacing w:before="0"/>
    </w:pPr>
    <w:r>
      <w:t>© Critical Path Training. 2019.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34</w:t>
    </w:r>
    <w:r>
      <w:fldChar w:fldCharType="end"/>
    </w:r>
  </w:p>
  <w:p w14:paraId="6AA1DA7A" w14:textId="61E46A4D" w:rsidR="006E240D" w:rsidRDefault="006E240D" w:rsidP="00D13E78">
    <w:pPr>
      <w:pStyle w:val="Footer"/>
      <w:pBdr>
        <w:top w:val="single" w:sz="4" w:space="0" w:color="auto"/>
      </w:pBdr>
      <w:spacing w:before="0"/>
    </w:pPr>
    <w:r>
      <w:t>www.CriticalPathTraining.com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B233DD" w14:textId="45F73AAD" w:rsidR="006E240D" w:rsidRDefault="006E240D" w:rsidP="0074345C">
    <w:pPr>
      <w:pStyle w:val="Footer"/>
      <w:pBdr>
        <w:top w:val="single" w:sz="4" w:space="0" w:color="auto"/>
      </w:pBdr>
      <w:spacing w:before="0"/>
    </w:pPr>
    <w:r>
      <w:t>© Critical Path Training. 2019.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1</w:t>
    </w:r>
    <w:r>
      <w:fldChar w:fldCharType="end"/>
    </w:r>
  </w:p>
  <w:p w14:paraId="28910CAC" w14:textId="02C12EA1" w:rsidR="006E240D" w:rsidRDefault="006E240D" w:rsidP="0074345C">
    <w:pPr>
      <w:pStyle w:val="Footer"/>
      <w:pBdr>
        <w:top w:val="single" w:sz="4" w:space="0" w:color="auto"/>
      </w:pBdr>
      <w:spacing w:before="0"/>
    </w:pPr>
    <w:r>
      <w:t>www.CriticalPathTraining.com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B0DBBA" w14:textId="77777777" w:rsidR="001E5C44" w:rsidRDefault="001E5C44" w:rsidP="002754DA">
      <w:pPr>
        <w:spacing w:before="0" w:after="0"/>
      </w:pPr>
      <w:r>
        <w:separator/>
      </w:r>
    </w:p>
  </w:footnote>
  <w:footnote w:type="continuationSeparator" w:id="0">
    <w:p w14:paraId="2146B800" w14:textId="77777777" w:rsidR="001E5C44" w:rsidRDefault="001E5C44" w:rsidP="002754D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A42DD3" w14:textId="4F747085" w:rsidR="006E240D" w:rsidRDefault="00045A17" w:rsidP="001E75B6">
    <w:pPr>
      <w:pStyle w:val="Header"/>
      <w:pBdr>
        <w:bottom w:val="single" w:sz="4" w:space="0" w:color="auto"/>
      </w:pBdr>
      <w:tabs>
        <w:tab w:val="clear" w:pos="6480"/>
        <w:tab w:val="clear" w:pos="10800"/>
        <w:tab w:val="left" w:pos="6195"/>
      </w:tabs>
      <w:spacing w:before="240"/>
    </w:pPr>
    <w:r>
      <w:t>Power BI Dev-in-a-Day Workshop</w:t>
    </w:r>
    <w:r w:rsidR="006E240D">
      <w:tab/>
    </w:r>
  </w:p>
  <w:p w14:paraId="077EFF5A" w14:textId="6D44F215" w:rsidR="006E240D" w:rsidRDefault="006E240D" w:rsidP="001E75B6">
    <w:pPr>
      <w:pStyle w:val="Header"/>
      <w:pBdr>
        <w:bottom w:val="single" w:sz="4" w:space="0" w:color="auto"/>
      </w:pBdr>
      <w:spacing w:before="240"/>
    </w:pPr>
    <w:r>
      <w:t xml:space="preserve">Module 03 Lab: </w:t>
    </w:r>
    <w:r w:rsidRPr="00A66207">
      <w:t xml:space="preserve">Embedding Power BI Reports </w:t>
    </w:r>
    <w:r>
      <w:t>and Dashboards</w:t>
    </w:r>
    <w:r>
      <w:tab/>
    </w:r>
    <w:r>
      <w:tab/>
    </w:r>
    <w:r w:rsidRPr="0031080D">
      <w:rPr>
        <w:rFonts w:cs="Arial"/>
      </w:rPr>
      <w:t xml:space="preserve">Live Lab </w:t>
    </w:r>
    <w:r>
      <w:rPr>
        <w:rFonts w:cs="Arial"/>
      </w:rPr>
      <w:t>Version:</w:t>
    </w:r>
    <w:r w:rsidRPr="0031080D">
      <w:rPr>
        <w:rFonts w:cs="Arial"/>
      </w:rPr>
      <w:t xml:space="preserve"> </w:t>
    </w:r>
    <w:r>
      <w:rPr>
        <w:rFonts w:cs="Arial"/>
      </w:rPr>
      <w:fldChar w:fldCharType="begin"/>
    </w:r>
    <w:r>
      <w:rPr>
        <w:rFonts w:cs="Arial"/>
      </w:rPr>
      <w:instrText xml:space="preserve"> DATE  \@ "MMM d, yyyy"  \* MERGEFORMAT </w:instrText>
    </w:r>
    <w:r>
      <w:rPr>
        <w:rFonts w:cs="Arial"/>
      </w:rPr>
      <w:fldChar w:fldCharType="separate"/>
    </w:r>
    <w:r>
      <w:rPr>
        <w:rFonts w:cs="Arial"/>
        <w:noProof/>
      </w:rPr>
      <w:t>Jun 3, 2019</w:t>
    </w:r>
    <w:r>
      <w:rPr>
        <w:rFonts w:cs="Arial"/>
      </w:rPr>
      <w:fldChar w:fldCharType="end"/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197022" w14:textId="77777777" w:rsidR="006E240D" w:rsidRPr="00AF4E41" w:rsidRDefault="006E240D" w:rsidP="00026580">
    <w:pPr>
      <w:pStyle w:val="Header"/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309FA"/>
    <w:multiLevelType w:val="multilevel"/>
    <w:tmpl w:val="BB927612"/>
    <w:lvl w:ilvl="0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0E84FA4"/>
    <w:multiLevelType w:val="multilevel"/>
    <w:tmpl w:val="2B52517A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52" w:hanging="360"/>
      </w:pPr>
    </w:lvl>
    <w:lvl w:ilvl="2">
      <w:start w:val="1"/>
      <w:numFmt w:val="lowerRoman"/>
      <w:lvlText w:val="%3."/>
      <w:lvlJc w:val="right"/>
      <w:pPr>
        <w:ind w:left="1872" w:hanging="180"/>
      </w:pPr>
    </w:lvl>
    <w:lvl w:ilvl="3" w:tentative="1">
      <w:start w:val="1"/>
      <w:numFmt w:val="decimal"/>
      <w:lvlText w:val="%4."/>
      <w:lvlJc w:val="left"/>
      <w:pPr>
        <w:ind w:left="2592" w:hanging="360"/>
      </w:pPr>
    </w:lvl>
    <w:lvl w:ilvl="4" w:tentative="1">
      <w:start w:val="1"/>
      <w:numFmt w:val="lowerLetter"/>
      <w:lvlText w:val="%5."/>
      <w:lvlJc w:val="left"/>
      <w:pPr>
        <w:ind w:left="3312" w:hanging="360"/>
      </w:pPr>
    </w:lvl>
    <w:lvl w:ilvl="5" w:tentative="1">
      <w:start w:val="1"/>
      <w:numFmt w:val="lowerRoman"/>
      <w:lvlText w:val="%6."/>
      <w:lvlJc w:val="right"/>
      <w:pPr>
        <w:ind w:left="4032" w:hanging="180"/>
      </w:pPr>
    </w:lvl>
    <w:lvl w:ilvl="6" w:tentative="1">
      <w:start w:val="1"/>
      <w:numFmt w:val="decimal"/>
      <w:lvlText w:val="%7."/>
      <w:lvlJc w:val="left"/>
      <w:pPr>
        <w:ind w:left="4752" w:hanging="360"/>
      </w:pPr>
    </w:lvl>
    <w:lvl w:ilvl="7" w:tentative="1">
      <w:start w:val="1"/>
      <w:numFmt w:val="lowerLetter"/>
      <w:lvlText w:val="%8."/>
      <w:lvlJc w:val="left"/>
      <w:pPr>
        <w:ind w:left="5472" w:hanging="360"/>
      </w:pPr>
    </w:lvl>
    <w:lvl w:ilvl="8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" w15:restartNumberingAfterBreak="0">
    <w:nsid w:val="29420AC1"/>
    <w:multiLevelType w:val="singleLevel"/>
    <w:tmpl w:val="04090001"/>
    <w:name w:val="LabStepsTemplate92"/>
    <w:lvl w:ilvl="0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</w:abstractNum>
  <w:abstractNum w:abstractNumId="3" w15:restartNumberingAfterBreak="0">
    <w:nsid w:val="2946127D"/>
    <w:multiLevelType w:val="multilevel"/>
    <w:tmpl w:val="A70A9C82"/>
    <w:numStyleLink w:val="LabStepsTemplate"/>
  </w:abstractNum>
  <w:abstractNum w:abstractNumId="4" w15:restartNumberingAfterBreak="0">
    <w:nsid w:val="2E966F10"/>
    <w:multiLevelType w:val="hybridMultilevel"/>
    <w:tmpl w:val="4442FF60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5182533"/>
    <w:multiLevelType w:val="hybridMultilevel"/>
    <w:tmpl w:val="C0B0C0CE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600E02"/>
    <w:multiLevelType w:val="hybridMultilevel"/>
    <w:tmpl w:val="FCA04AE0"/>
    <w:lvl w:ilvl="0" w:tplc="EA229866">
      <w:start w:val="1"/>
      <w:numFmt w:val="bullet"/>
      <w:pStyle w:val="Procedureheading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8" w15:restartNumberingAfterBreak="0">
    <w:nsid w:val="4A0B5E57"/>
    <w:multiLevelType w:val="multilevel"/>
    <w:tmpl w:val="98FEF0AC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9" w15:restartNumberingAfterBreak="0">
    <w:nsid w:val="4C470FA4"/>
    <w:multiLevelType w:val="hybridMultilevel"/>
    <w:tmpl w:val="33B28030"/>
    <w:lvl w:ilvl="0" w:tplc="AE3A8C58">
      <w:start w:val="1"/>
      <w:numFmt w:val="lowerLetter"/>
      <w:lvlText w:val="%1)"/>
      <w:lvlJc w:val="left"/>
      <w:pPr>
        <w:ind w:left="1080" w:hanging="360"/>
      </w:pPr>
    </w:lvl>
    <w:lvl w:ilvl="1" w:tplc="9F807238">
      <w:start w:val="1"/>
      <w:numFmt w:val="lowerLetter"/>
      <w:lvlText w:val="%2."/>
      <w:lvlJc w:val="left"/>
      <w:pPr>
        <w:ind w:left="1800" w:hanging="360"/>
      </w:pPr>
    </w:lvl>
    <w:lvl w:ilvl="2" w:tplc="64D22F8A" w:tentative="1">
      <w:start w:val="1"/>
      <w:numFmt w:val="lowerRoman"/>
      <w:lvlText w:val="%3."/>
      <w:lvlJc w:val="right"/>
      <w:pPr>
        <w:ind w:left="2520" w:hanging="180"/>
      </w:pPr>
    </w:lvl>
    <w:lvl w:ilvl="3" w:tplc="4192CA48" w:tentative="1">
      <w:start w:val="1"/>
      <w:numFmt w:val="decimal"/>
      <w:lvlText w:val="%4."/>
      <w:lvlJc w:val="left"/>
      <w:pPr>
        <w:ind w:left="3240" w:hanging="360"/>
      </w:pPr>
    </w:lvl>
    <w:lvl w:ilvl="4" w:tplc="C3A08030" w:tentative="1">
      <w:start w:val="1"/>
      <w:numFmt w:val="lowerLetter"/>
      <w:lvlText w:val="%5."/>
      <w:lvlJc w:val="left"/>
      <w:pPr>
        <w:ind w:left="3960" w:hanging="360"/>
      </w:pPr>
    </w:lvl>
    <w:lvl w:ilvl="5" w:tplc="12AA5B04" w:tentative="1">
      <w:start w:val="1"/>
      <w:numFmt w:val="lowerRoman"/>
      <w:lvlText w:val="%6."/>
      <w:lvlJc w:val="right"/>
      <w:pPr>
        <w:ind w:left="4680" w:hanging="180"/>
      </w:pPr>
    </w:lvl>
    <w:lvl w:ilvl="6" w:tplc="2182034C" w:tentative="1">
      <w:start w:val="1"/>
      <w:numFmt w:val="decimal"/>
      <w:lvlText w:val="%7."/>
      <w:lvlJc w:val="left"/>
      <w:pPr>
        <w:ind w:left="5400" w:hanging="360"/>
      </w:pPr>
    </w:lvl>
    <w:lvl w:ilvl="7" w:tplc="BDDE84EE" w:tentative="1">
      <w:start w:val="1"/>
      <w:numFmt w:val="lowerLetter"/>
      <w:lvlText w:val="%8."/>
      <w:lvlJc w:val="left"/>
      <w:pPr>
        <w:ind w:left="6120" w:hanging="360"/>
      </w:pPr>
    </w:lvl>
    <w:lvl w:ilvl="8" w:tplc="15D25B94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32A2DB1"/>
    <w:multiLevelType w:val="hybridMultilevel"/>
    <w:tmpl w:val="76C4CA30"/>
    <w:lvl w:ilvl="0" w:tplc="8580042E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91607F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E42A18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5F00CB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32A0D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B22043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968AAA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2C4347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19ABB3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B76106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B7E3460"/>
    <w:multiLevelType w:val="hybridMultilevel"/>
    <w:tmpl w:val="AF8E7288"/>
    <w:lvl w:ilvl="0" w:tplc="B75A9296">
      <w:start w:val="1"/>
      <w:numFmt w:val="lowerRoman"/>
      <w:lvlText w:val="%1."/>
      <w:lvlJc w:val="right"/>
      <w:pPr>
        <w:ind w:left="1296" w:hanging="360"/>
      </w:pPr>
    </w:lvl>
    <w:lvl w:ilvl="1" w:tplc="04090019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3" w15:restartNumberingAfterBreak="0">
    <w:nsid w:val="749076C2"/>
    <w:multiLevelType w:val="hybridMultilevel"/>
    <w:tmpl w:val="B6EAA18A"/>
    <w:lvl w:ilvl="0" w:tplc="6E9CBED2">
      <w:start w:val="1"/>
      <w:numFmt w:val="lowerRoman"/>
      <w:lvlText w:val="%1."/>
      <w:lvlJc w:val="right"/>
      <w:pPr>
        <w:ind w:left="1512" w:hanging="360"/>
      </w:pPr>
    </w:lvl>
    <w:lvl w:ilvl="1" w:tplc="0B16C8F0" w:tentative="1">
      <w:start w:val="1"/>
      <w:numFmt w:val="lowerLetter"/>
      <w:lvlText w:val="%2."/>
      <w:lvlJc w:val="left"/>
      <w:pPr>
        <w:ind w:left="2016" w:hanging="360"/>
      </w:pPr>
    </w:lvl>
    <w:lvl w:ilvl="2" w:tplc="354E7050" w:tentative="1">
      <w:start w:val="1"/>
      <w:numFmt w:val="lowerRoman"/>
      <w:lvlText w:val="%3."/>
      <w:lvlJc w:val="right"/>
      <w:pPr>
        <w:ind w:left="2736" w:hanging="180"/>
      </w:pPr>
    </w:lvl>
    <w:lvl w:ilvl="3" w:tplc="259AE402" w:tentative="1">
      <w:start w:val="1"/>
      <w:numFmt w:val="decimal"/>
      <w:lvlText w:val="%4."/>
      <w:lvlJc w:val="left"/>
      <w:pPr>
        <w:ind w:left="3456" w:hanging="360"/>
      </w:pPr>
    </w:lvl>
    <w:lvl w:ilvl="4" w:tplc="9FE0C9DA" w:tentative="1">
      <w:start w:val="1"/>
      <w:numFmt w:val="lowerLetter"/>
      <w:lvlText w:val="%5."/>
      <w:lvlJc w:val="left"/>
      <w:pPr>
        <w:ind w:left="4176" w:hanging="360"/>
      </w:pPr>
    </w:lvl>
    <w:lvl w:ilvl="5" w:tplc="3378E6EE" w:tentative="1">
      <w:start w:val="1"/>
      <w:numFmt w:val="lowerRoman"/>
      <w:lvlText w:val="%6."/>
      <w:lvlJc w:val="right"/>
      <w:pPr>
        <w:ind w:left="4896" w:hanging="180"/>
      </w:pPr>
    </w:lvl>
    <w:lvl w:ilvl="6" w:tplc="F9DE78FA" w:tentative="1">
      <w:start w:val="1"/>
      <w:numFmt w:val="decimal"/>
      <w:lvlText w:val="%7."/>
      <w:lvlJc w:val="left"/>
      <w:pPr>
        <w:ind w:left="5616" w:hanging="360"/>
      </w:pPr>
    </w:lvl>
    <w:lvl w:ilvl="7" w:tplc="78F6EB80" w:tentative="1">
      <w:start w:val="1"/>
      <w:numFmt w:val="lowerLetter"/>
      <w:lvlText w:val="%8."/>
      <w:lvlJc w:val="left"/>
      <w:pPr>
        <w:ind w:left="6336" w:hanging="360"/>
      </w:pPr>
    </w:lvl>
    <w:lvl w:ilvl="8" w:tplc="28AE0782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4" w15:restartNumberingAfterBreak="0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7CB2180D"/>
    <w:multiLevelType w:val="hybridMultilevel"/>
    <w:tmpl w:val="24A06752"/>
    <w:lvl w:ilvl="0" w:tplc="322C2606">
      <w:start w:val="1"/>
      <w:numFmt w:val="decimal"/>
      <w:lvlText w:val="(%1)"/>
      <w:lvlJc w:val="right"/>
      <w:pPr>
        <w:ind w:left="12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8"/>
  </w:num>
  <w:num w:numId="3">
    <w:abstractNumId w:val="10"/>
  </w:num>
  <w:num w:numId="4">
    <w:abstractNumId w:val="5"/>
  </w:num>
  <w:num w:numId="5">
    <w:abstractNumId w:val="6"/>
  </w:num>
  <w:num w:numId="6">
    <w:abstractNumId w:val="14"/>
  </w:num>
  <w:num w:numId="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</w:num>
  <w:num w:numId="18">
    <w:abstractNumId w:val="1"/>
  </w:num>
  <w:num w:numId="19">
    <w:abstractNumId w:val="11"/>
  </w:num>
  <w:num w:numId="20">
    <w:abstractNumId w:val="3"/>
  </w:num>
  <w:num w:numId="21">
    <w:abstractNumId w:val="0"/>
  </w:num>
  <w:num w:numId="22">
    <w:abstractNumId w:val="13"/>
  </w:num>
  <w:num w:numId="23">
    <w:abstractNumId w:val="12"/>
  </w:num>
  <w:num w:numId="24">
    <w:abstractNumId w:val="15"/>
  </w:num>
  <w:num w:numId="2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7"/>
  </w:num>
  <w:num w:numId="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22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/>
  <w:attachedTemplate r:id="rId1"/>
  <w:linkStyles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3BB5"/>
    <w:rsid w:val="000011F8"/>
    <w:rsid w:val="00002196"/>
    <w:rsid w:val="0000533E"/>
    <w:rsid w:val="0001171D"/>
    <w:rsid w:val="00012AC2"/>
    <w:rsid w:val="000167CC"/>
    <w:rsid w:val="00017CA6"/>
    <w:rsid w:val="00017E94"/>
    <w:rsid w:val="0002000E"/>
    <w:rsid w:val="00022EF0"/>
    <w:rsid w:val="000237DD"/>
    <w:rsid w:val="00023D29"/>
    <w:rsid w:val="00024303"/>
    <w:rsid w:val="000243F6"/>
    <w:rsid w:val="00025141"/>
    <w:rsid w:val="00026580"/>
    <w:rsid w:val="000267DC"/>
    <w:rsid w:val="000267E9"/>
    <w:rsid w:val="00027DBA"/>
    <w:rsid w:val="00030FBC"/>
    <w:rsid w:val="00033367"/>
    <w:rsid w:val="00033B41"/>
    <w:rsid w:val="00035CA6"/>
    <w:rsid w:val="0003652B"/>
    <w:rsid w:val="00036CF3"/>
    <w:rsid w:val="00042CDF"/>
    <w:rsid w:val="00045241"/>
    <w:rsid w:val="00045A17"/>
    <w:rsid w:val="00047F14"/>
    <w:rsid w:val="00051385"/>
    <w:rsid w:val="000543B3"/>
    <w:rsid w:val="00056F50"/>
    <w:rsid w:val="000578B7"/>
    <w:rsid w:val="00063B7E"/>
    <w:rsid w:val="000655E0"/>
    <w:rsid w:val="00065A75"/>
    <w:rsid w:val="000671A9"/>
    <w:rsid w:val="000701CC"/>
    <w:rsid w:val="0007033C"/>
    <w:rsid w:val="00070C04"/>
    <w:rsid w:val="000710F2"/>
    <w:rsid w:val="000736EA"/>
    <w:rsid w:val="00074B17"/>
    <w:rsid w:val="00075969"/>
    <w:rsid w:val="00075BE6"/>
    <w:rsid w:val="00075E45"/>
    <w:rsid w:val="00082C8E"/>
    <w:rsid w:val="000863BB"/>
    <w:rsid w:val="00086439"/>
    <w:rsid w:val="0009020D"/>
    <w:rsid w:val="00090A5A"/>
    <w:rsid w:val="00090E7B"/>
    <w:rsid w:val="00091527"/>
    <w:rsid w:val="000922A9"/>
    <w:rsid w:val="00095853"/>
    <w:rsid w:val="00096FF8"/>
    <w:rsid w:val="000A019A"/>
    <w:rsid w:val="000A0FB8"/>
    <w:rsid w:val="000A19FA"/>
    <w:rsid w:val="000A1DEC"/>
    <w:rsid w:val="000A4D31"/>
    <w:rsid w:val="000A50FF"/>
    <w:rsid w:val="000B09A5"/>
    <w:rsid w:val="000B2EE5"/>
    <w:rsid w:val="000B4798"/>
    <w:rsid w:val="000B79D2"/>
    <w:rsid w:val="000C10E3"/>
    <w:rsid w:val="000C12CC"/>
    <w:rsid w:val="000C54C2"/>
    <w:rsid w:val="000C6141"/>
    <w:rsid w:val="000C672D"/>
    <w:rsid w:val="000C7473"/>
    <w:rsid w:val="000D1AC2"/>
    <w:rsid w:val="000D1CE4"/>
    <w:rsid w:val="000D297C"/>
    <w:rsid w:val="000D5929"/>
    <w:rsid w:val="000D7ECF"/>
    <w:rsid w:val="000E24D4"/>
    <w:rsid w:val="000E2B79"/>
    <w:rsid w:val="000E4786"/>
    <w:rsid w:val="000E67F1"/>
    <w:rsid w:val="000F01BA"/>
    <w:rsid w:val="000F11E6"/>
    <w:rsid w:val="000F23A7"/>
    <w:rsid w:val="000F2E8E"/>
    <w:rsid w:val="000F3B80"/>
    <w:rsid w:val="000F4DD2"/>
    <w:rsid w:val="000F5924"/>
    <w:rsid w:val="000F71BF"/>
    <w:rsid w:val="00100905"/>
    <w:rsid w:val="00105BFE"/>
    <w:rsid w:val="0011020C"/>
    <w:rsid w:val="00110716"/>
    <w:rsid w:val="0011091C"/>
    <w:rsid w:val="00110EC0"/>
    <w:rsid w:val="00111A8B"/>
    <w:rsid w:val="001128F7"/>
    <w:rsid w:val="00113CA8"/>
    <w:rsid w:val="0011426B"/>
    <w:rsid w:val="001147A2"/>
    <w:rsid w:val="00117F81"/>
    <w:rsid w:val="00121C08"/>
    <w:rsid w:val="00122349"/>
    <w:rsid w:val="00123729"/>
    <w:rsid w:val="00123A37"/>
    <w:rsid w:val="00123B3A"/>
    <w:rsid w:val="00124C10"/>
    <w:rsid w:val="001253F5"/>
    <w:rsid w:val="0012715F"/>
    <w:rsid w:val="0013360B"/>
    <w:rsid w:val="0013633D"/>
    <w:rsid w:val="00136858"/>
    <w:rsid w:val="00137AE5"/>
    <w:rsid w:val="00140317"/>
    <w:rsid w:val="00140C01"/>
    <w:rsid w:val="00140CF8"/>
    <w:rsid w:val="00141688"/>
    <w:rsid w:val="00142CDC"/>
    <w:rsid w:val="00145BCD"/>
    <w:rsid w:val="001467DD"/>
    <w:rsid w:val="001502E9"/>
    <w:rsid w:val="00150932"/>
    <w:rsid w:val="00151637"/>
    <w:rsid w:val="00151E41"/>
    <w:rsid w:val="00152A67"/>
    <w:rsid w:val="001554D3"/>
    <w:rsid w:val="00156798"/>
    <w:rsid w:val="0015714F"/>
    <w:rsid w:val="00160C95"/>
    <w:rsid w:val="00160EEF"/>
    <w:rsid w:val="00162568"/>
    <w:rsid w:val="00162656"/>
    <w:rsid w:val="001628C4"/>
    <w:rsid w:val="0016348C"/>
    <w:rsid w:val="001638AF"/>
    <w:rsid w:val="0016436B"/>
    <w:rsid w:val="001649FD"/>
    <w:rsid w:val="001657A8"/>
    <w:rsid w:val="0016603A"/>
    <w:rsid w:val="00166521"/>
    <w:rsid w:val="00166BA8"/>
    <w:rsid w:val="00167D7D"/>
    <w:rsid w:val="00172205"/>
    <w:rsid w:val="00172887"/>
    <w:rsid w:val="001760F5"/>
    <w:rsid w:val="001767E7"/>
    <w:rsid w:val="001777C7"/>
    <w:rsid w:val="00181D44"/>
    <w:rsid w:val="00182F32"/>
    <w:rsid w:val="00184880"/>
    <w:rsid w:val="00185DF8"/>
    <w:rsid w:val="00186C49"/>
    <w:rsid w:val="0019042E"/>
    <w:rsid w:val="001905A7"/>
    <w:rsid w:val="00190BA4"/>
    <w:rsid w:val="00190D83"/>
    <w:rsid w:val="00190D86"/>
    <w:rsid w:val="0019249E"/>
    <w:rsid w:val="001969F7"/>
    <w:rsid w:val="001A3C36"/>
    <w:rsid w:val="001A6A55"/>
    <w:rsid w:val="001B0A91"/>
    <w:rsid w:val="001B176D"/>
    <w:rsid w:val="001B1E38"/>
    <w:rsid w:val="001B31B0"/>
    <w:rsid w:val="001B4693"/>
    <w:rsid w:val="001B4B69"/>
    <w:rsid w:val="001B60FC"/>
    <w:rsid w:val="001C2975"/>
    <w:rsid w:val="001C3C48"/>
    <w:rsid w:val="001C7B5E"/>
    <w:rsid w:val="001D3A64"/>
    <w:rsid w:val="001D668A"/>
    <w:rsid w:val="001D727A"/>
    <w:rsid w:val="001E1924"/>
    <w:rsid w:val="001E2DF2"/>
    <w:rsid w:val="001E45EA"/>
    <w:rsid w:val="001E522D"/>
    <w:rsid w:val="001E5C44"/>
    <w:rsid w:val="001E5FC6"/>
    <w:rsid w:val="001E6C86"/>
    <w:rsid w:val="001E73CB"/>
    <w:rsid w:val="001E75B6"/>
    <w:rsid w:val="001F144A"/>
    <w:rsid w:val="001F1E26"/>
    <w:rsid w:val="001F3EA7"/>
    <w:rsid w:val="001F47CE"/>
    <w:rsid w:val="001F4E63"/>
    <w:rsid w:val="001F6DF1"/>
    <w:rsid w:val="001F77DA"/>
    <w:rsid w:val="00201D2C"/>
    <w:rsid w:val="00203D7C"/>
    <w:rsid w:val="00204067"/>
    <w:rsid w:val="00207F56"/>
    <w:rsid w:val="0021057D"/>
    <w:rsid w:val="0021154E"/>
    <w:rsid w:val="00213ED6"/>
    <w:rsid w:val="00216298"/>
    <w:rsid w:val="00221821"/>
    <w:rsid w:val="00221DC0"/>
    <w:rsid w:val="00223B44"/>
    <w:rsid w:val="002243BC"/>
    <w:rsid w:val="00224A9A"/>
    <w:rsid w:val="00225D1A"/>
    <w:rsid w:val="0022634A"/>
    <w:rsid w:val="00226C32"/>
    <w:rsid w:val="002304F7"/>
    <w:rsid w:val="00231D57"/>
    <w:rsid w:val="002335F9"/>
    <w:rsid w:val="00234111"/>
    <w:rsid w:val="002356B8"/>
    <w:rsid w:val="002365B5"/>
    <w:rsid w:val="00237391"/>
    <w:rsid w:val="002376C5"/>
    <w:rsid w:val="00241181"/>
    <w:rsid w:val="002417BC"/>
    <w:rsid w:val="00242437"/>
    <w:rsid w:val="00243A3C"/>
    <w:rsid w:val="00244E1E"/>
    <w:rsid w:val="00246C21"/>
    <w:rsid w:val="0024711C"/>
    <w:rsid w:val="00250284"/>
    <w:rsid w:val="002508CA"/>
    <w:rsid w:val="00252EA2"/>
    <w:rsid w:val="00262D76"/>
    <w:rsid w:val="002630D4"/>
    <w:rsid w:val="002631F0"/>
    <w:rsid w:val="002639C1"/>
    <w:rsid w:val="00264035"/>
    <w:rsid w:val="002646DD"/>
    <w:rsid w:val="00265968"/>
    <w:rsid w:val="00273BA6"/>
    <w:rsid w:val="00273C9A"/>
    <w:rsid w:val="00273F7D"/>
    <w:rsid w:val="002741A3"/>
    <w:rsid w:val="002754DA"/>
    <w:rsid w:val="0027576A"/>
    <w:rsid w:val="00277C6C"/>
    <w:rsid w:val="0028163F"/>
    <w:rsid w:val="002820B9"/>
    <w:rsid w:val="00283D43"/>
    <w:rsid w:val="00285BF7"/>
    <w:rsid w:val="0028667F"/>
    <w:rsid w:val="00286E1A"/>
    <w:rsid w:val="00292B1B"/>
    <w:rsid w:val="002930AF"/>
    <w:rsid w:val="00294572"/>
    <w:rsid w:val="00295176"/>
    <w:rsid w:val="00297E5D"/>
    <w:rsid w:val="002A2350"/>
    <w:rsid w:val="002A4734"/>
    <w:rsid w:val="002A7719"/>
    <w:rsid w:val="002B0649"/>
    <w:rsid w:val="002B12EE"/>
    <w:rsid w:val="002B29CA"/>
    <w:rsid w:val="002B2BF9"/>
    <w:rsid w:val="002B3783"/>
    <w:rsid w:val="002B50BA"/>
    <w:rsid w:val="002B618B"/>
    <w:rsid w:val="002B648B"/>
    <w:rsid w:val="002C1D9A"/>
    <w:rsid w:val="002C45A4"/>
    <w:rsid w:val="002C5CBE"/>
    <w:rsid w:val="002C6DDC"/>
    <w:rsid w:val="002D1C03"/>
    <w:rsid w:val="002D2B1B"/>
    <w:rsid w:val="002D646D"/>
    <w:rsid w:val="002D7E83"/>
    <w:rsid w:val="002E035E"/>
    <w:rsid w:val="002E14B9"/>
    <w:rsid w:val="002E1C5A"/>
    <w:rsid w:val="002E259F"/>
    <w:rsid w:val="002E3602"/>
    <w:rsid w:val="002E66B3"/>
    <w:rsid w:val="002F03AF"/>
    <w:rsid w:val="002F0C3F"/>
    <w:rsid w:val="002F14BC"/>
    <w:rsid w:val="002F1C5F"/>
    <w:rsid w:val="002F2748"/>
    <w:rsid w:val="002F43AC"/>
    <w:rsid w:val="002F541E"/>
    <w:rsid w:val="002F57CD"/>
    <w:rsid w:val="002F57F1"/>
    <w:rsid w:val="002F6254"/>
    <w:rsid w:val="002F7A5E"/>
    <w:rsid w:val="002F7E4F"/>
    <w:rsid w:val="00301C65"/>
    <w:rsid w:val="00302778"/>
    <w:rsid w:val="003029C5"/>
    <w:rsid w:val="0030388D"/>
    <w:rsid w:val="003053A8"/>
    <w:rsid w:val="00305FD9"/>
    <w:rsid w:val="00307288"/>
    <w:rsid w:val="00307AF6"/>
    <w:rsid w:val="0031080D"/>
    <w:rsid w:val="00311545"/>
    <w:rsid w:val="00313DBA"/>
    <w:rsid w:val="00316198"/>
    <w:rsid w:val="00316796"/>
    <w:rsid w:val="0031741B"/>
    <w:rsid w:val="00320D04"/>
    <w:rsid w:val="003241F2"/>
    <w:rsid w:val="00324BE8"/>
    <w:rsid w:val="003267C0"/>
    <w:rsid w:val="00327D24"/>
    <w:rsid w:val="00330210"/>
    <w:rsid w:val="003303D3"/>
    <w:rsid w:val="00333042"/>
    <w:rsid w:val="003342E3"/>
    <w:rsid w:val="003350AF"/>
    <w:rsid w:val="00335A89"/>
    <w:rsid w:val="00347559"/>
    <w:rsid w:val="00354456"/>
    <w:rsid w:val="0035520E"/>
    <w:rsid w:val="0035550E"/>
    <w:rsid w:val="003560BC"/>
    <w:rsid w:val="00357175"/>
    <w:rsid w:val="00357843"/>
    <w:rsid w:val="00361340"/>
    <w:rsid w:val="00362F34"/>
    <w:rsid w:val="003639DC"/>
    <w:rsid w:val="00364257"/>
    <w:rsid w:val="00364378"/>
    <w:rsid w:val="00366A36"/>
    <w:rsid w:val="00366C69"/>
    <w:rsid w:val="00367C9B"/>
    <w:rsid w:val="0037185C"/>
    <w:rsid w:val="00371932"/>
    <w:rsid w:val="00371DC5"/>
    <w:rsid w:val="00373A63"/>
    <w:rsid w:val="003748FA"/>
    <w:rsid w:val="003775F8"/>
    <w:rsid w:val="00382381"/>
    <w:rsid w:val="00383039"/>
    <w:rsid w:val="00383104"/>
    <w:rsid w:val="00385E7E"/>
    <w:rsid w:val="0039106B"/>
    <w:rsid w:val="003911BB"/>
    <w:rsid w:val="0039343A"/>
    <w:rsid w:val="00395E0F"/>
    <w:rsid w:val="00396198"/>
    <w:rsid w:val="00397DF0"/>
    <w:rsid w:val="003A02C1"/>
    <w:rsid w:val="003A1593"/>
    <w:rsid w:val="003A1B06"/>
    <w:rsid w:val="003A5B08"/>
    <w:rsid w:val="003A67E2"/>
    <w:rsid w:val="003A6D85"/>
    <w:rsid w:val="003B08DD"/>
    <w:rsid w:val="003B1609"/>
    <w:rsid w:val="003B3EDD"/>
    <w:rsid w:val="003B509E"/>
    <w:rsid w:val="003B6B6E"/>
    <w:rsid w:val="003B6E62"/>
    <w:rsid w:val="003C07FF"/>
    <w:rsid w:val="003C40E6"/>
    <w:rsid w:val="003C418A"/>
    <w:rsid w:val="003C5D20"/>
    <w:rsid w:val="003C6F9B"/>
    <w:rsid w:val="003D1045"/>
    <w:rsid w:val="003D12ED"/>
    <w:rsid w:val="003D1AE4"/>
    <w:rsid w:val="003D3864"/>
    <w:rsid w:val="003D4A36"/>
    <w:rsid w:val="003D513A"/>
    <w:rsid w:val="003D6575"/>
    <w:rsid w:val="003E0057"/>
    <w:rsid w:val="003E072E"/>
    <w:rsid w:val="003E3149"/>
    <w:rsid w:val="003E53A5"/>
    <w:rsid w:val="003E71C8"/>
    <w:rsid w:val="003F0693"/>
    <w:rsid w:val="003F1168"/>
    <w:rsid w:val="003F12F6"/>
    <w:rsid w:val="003F2B7A"/>
    <w:rsid w:val="003F2EDC"/>
    <w:rsid w:val="003F5488"/>
    <w:rsid w:val="00400DC5"/>
    <w:rsid w:val="00401876"/>
    <w:rsid w:val="0040576B"/>
    <w:rsid w:val="00410FD2"/>
    <w:rsid w:val="00414108"/>
    <w:rsid w:val="00414CE4"/>
    <w:rsid w:val="004165DA"/>
    <w:rsid w:val="00420D38"/>
    <w:rsid w:val="00426C6E"/>
    <w:rsid w:val="00427A68"/>
    <w:rsid w:val="00432B12"/>
    <w:rsid w:val="004336CC"/>
    <w:rsid w:val="00435F93"/>
    <w:rsid w:val="0043657B"/>
    <w:rsid w:val="004402EC"/>
    <w:rsid w:val="004413ED"/>
    <w:rsid w:val="00441CD1"/>
    <w:rsid w:val="0044368B"/>
    <w:rsid w:val="00445241"/>
    <w:rsid w:val="00445F12"/>
    <w:rsid w:val="00445F5C"/>
    <w:rsid w:val="00446B8D"/>
    <w:rsid w:val="00446EA2"/>
    <w:rsid w:val="00446EA8"/>
    <w:rsid w:val="00450386"/>
    <w:rsid w:val="00452002"/>
    <w:rsid w:val="00454961"/>
    <w:rsid w:val="004551C9"/>
    <w:rsid w:val="0045791D"/>
    <w:rsid w:val="004601F5"/>
    <w:rsid w:val="00460DA7"/>
    <w:rsid w:val="0046148C"/>
    <w:rsid w:val="004614E7"/>
    <w:rsid w:val="004643EE"/>
    <w:rsid w:val="004644F4"/>
    <w:rsid w:val="00464F96"/>
    <w:rsid w:val="004663E4"/>
    <w:rsid w:val="0046669D"/>
    <w:rsid w:val="0046679B"/>
    <w:rsid w:val="00467BD5"/>
    <w:rsid w:val="0047103F"/>
    <w:rsid w:val="0047178F"/>
    <w:rsid w:val="004737C0"/>
    <w:rsid w:val="00474799"/>
    <w:rsid w:val="00481358"/>
    <w:rsid w:val="00482B10"/>
    <w:rsid w:val="004838B2"/>
    <w:rsid w:val="00484260"/>
    <w:rsid w:val="00487042"/>
    <w:rsid w:val="00487D07"/>
    <w:rsid w:val="004901DA"/>
    <w:rsid w:val="00490DA0"/>
    <w:rsid w:val="0049441A"/>
    <w:rsid w:val="004946E2"/>
    <w:rsid w:val="00496072"/>
    <w:rsid w:val="00496964"/>
    <w:rsid w:val="004A0344"/>
    <w:rsid w:val="004A10C1"/>
    <w:rsid w:val="004A3AF2"/>
    <w:rsid w:val="004A5655"/>
    <w:rsid w:val="004A66FA"/>
    <w:rsid w:val="004A7C45"/>
    <w:rsid w:val="004B2700"/>
    <w:rsid w:val="004B75D9"/>
    <w:rsid w:val="004B7881"/>
    <w:rsid w:val="004C1F56"/>
    <w:rsid w:val="004C4D3C"/>
    <w:rsid w:val="004C68B0"/>
    <w:rsid w:val="004C7D6E"/>
    <w:rsid w:val="004D0C89"/>
    <w:rsid w:val="004D10A6"/>
    <w:rsid w:val="004D2050"/>
    <w:rsid w:val="004D3172"/>
    <w:rsid w:val="004D3A39"/>
    <w:rsid w:val="004D4A22"/>
    <w:rsid w:val="004D50D8"/>
    <w:rsid w:val="004D51D7"/>
    <w:rsid w:val="004D5B0F"/>
    <w:rsid w:val="004D645B"/>
    <w:rsid w:val="004D6DAF"/>
    <w:rsid w:val="004D71F4"/>
    <w:rsid w:val="004D75A3"/>
    <w:rsid w:val="004E1CBF"/>
    <w:rsid w:val="004E25FC"/>
    <w:rsid w:val="004E29B4"/>
    <w:rsid w:val="004E3B42"/>
    <w:rsid w:val="004E45B9"/>
    <w:rsid w:val="004E576E"/>
    <w:rsid w:val="004F1E4C"/>
    <w:rsid w:val="004F3938"/>
    <w:rsid w:val="004F40B8"/>
    <w:rsid w:val="004F54BD"/>
    <w:rsid w:val="004F6A66"/>
    <w:rsid w:val="00504620"/>
    <w:rsid w:val="0050658A"/>
    <w:rsid w:val="005072DC"/>
    <w:rsid w:val="0050746C"/>
    <w:rsid w:val="00507E46"/>
    <w:rsid w:val="005106D7"/>
    <w:rsid w:val="005109C9"/>
    <w:rsid w:val="00511EE0"/>
    <w:rsid w:val="00513EAD"/>
    <w:rsid w:val="0051400B"/>
    <w:rsid w:val="00515C63"/>
    <w:rsid w:val="0051627D"/>
    <w:rsid w:val="00517169"/>
    <w:rsid w:val="00520290"/>
    <w:rsid w:val="00523AAE"/>
    <w:rsid w:val="00524866"/>
    <w:rsid w:val="00525641"/>
    <w:rsid w:val="00526CAF"/>
    <w:rsid w:val="00531A0D"/>
    <w:rsid w:val="00531FFD"/>
    <w:rsid w:val="00533D36"/>
    <w:rsid w:val="0053493F"/>
    <w:rsid w:val="00536A2B"/>
    <w:rsid w:val="00536E84"/>
    <w:rsid w:val="00536EA7"/>
    <w:rsid w:val="005375BA"/>
    <w:rsid w:val="00537866"/>
    <w:rsid w:val="00537DCD"/>
    <w:rsid w:val="00540A9A"/>
    <w:rsid w:val="005428BD"/>
    <w:rsid w:val="00542CAB"/>
    <w:rsid w:val="00545564"/>
    <w:rsid w:val="00551DC5"/>
    <w:rsid w:val="00551DFA"/>
    <w:rsid w:val="005556AA"/>
    <w:rsid w:val="00560287"/>
    <w:rsid w:val="00560F81"/>
    <w:rsid w:val="00561E8E"/>
    <w:rsid w:val="00563785"/>
    <w:rsid w:val="005639D5"/>
    <w:rsid w:val="00563EAE"/>
    <w:rsid w:val="005647E9"/>
    <w:rsid w:val="00564CCD"/>
    <w:rsid w:val="00566273"/>
    <w:rsid w:val="00566454"/>
    <w:rsid w:val="00566809"/>
    <w:rsid w:val="00567C0E"/>
    <w:rsid w:val="005706F7"/>
    <w:rsid w:val="005710D5"/>
    <w:rsid w:val="0057247C"/>
    <w:rsid w:val="00572B32"/>
    <w:rsid w:val="00573C2E"/>
    <w:rsid w:val="00574574"/>
    <w:rsid w:val="00574E19"/>
    <w:rsid w:val="00576198"/>
    <w:rsid w:val="00580480"/>
    <w:rsid w:val="00580B5A"/>
    <w:rsid w:val="00580FC2"/>
    <w:rsid w:val="0058123A"/>
    <w:rsid w:val="005812EB"/>
    <w:rsid w:val="0058773B"/>
    <w:rsid w:val="005923BB"/>
    <w:rsid w:val="00592DAA"/>
    <w:rsid w:val="005932FE"/>
    <w:rsid w:val="005A0E17"/>
    <w:rsid w:val="005A3333"/>
    <w:rsid w:val="005A3A17"/>
    <w:rsid w:val="005A3E02"/>
    <w:rsid w:val="005A4563"/>
    <w:rsid w:val="005A5885"/>
    <w:rsid w:val="005A6B98"/>
    <w:rsid w:val="005A6D5F"/>
    <w:rsid w:val="005B0D57"/>
    <w:rsid w:val="005B2865"/>
    <w:rsid w:val="005B4589"/>
    <w:rsid w:val="005B4EC2"/>
    <w:rsid w:val="005B5C44"/>
    <w:rsid w:val="005B6F90"/>
    <w:rsid w:val="005C03B9"/>
    <w:rsid w:val="005C05C0"/>
    <w:rsid w:val="005C0868"/>
    <w:rsid w:val="005C1BF8"/>
    <w:rsid w:val="005C25AF"/>
    <w:rsid w:val="005C3A90"/>
    <w:rsid w:val="005C46E4"/>
    <w:rsid w:val="005C736E"/>
    <w:rsid w:val="005C7FB4"/>
    <w:rsid w:val="005D0297"/>
    <w:rsid w:val="005D03A2"/>
    <w:rsid w:val="005D1BF7"/>
    <w:rsid w:val="005D380A"/>
    <w:rsid w:val="005D3854"/>
    <w:rsid w:val="005D5C76"/>
    <w:rsid w:val="005D780F"/>
    <w:rsid w:val="005D7930"/>
    <w:rsid w:val="005E027F"/>
    <w:rsid w:val="005E054A"/>
    <w:rsid w:val="005E0D54"/>
    <w:rsid w:val="005E1CA1"/>
    <w:rsid w:val="005E3B38"/>
    <w:rsid w:val="005E4D7E"/>
    <w:rsid w:val="005E5B36"/>
    <w:rsid w:val="005E7206"/>
    <w:rsid w:val="005E79AF"/>
    <w:rsid w:val="005E7CD7"/>
    <w:rsid w:val="005F03A0"/>
    <w:rsid w:val="005F0FC7"/>
    <w:rsid w:val="005F1763"/>
    <w:rsid w:val="005F1E2C"/>
    <w:rsid w:val="005F22AC"/>
    <w:rsid w:val="005F2CE3"/>
    <w:rsid w:val="005F342F"/>
    <w:rsid w:val="005F39DC"/>
    <w:rsid w:val="005F3F4B"/>
    <w:rsid w:val="005F5241"/>
    <w:rsid w:val="005F5D55"/>
    <w:rsid w:val="005F6226"/>
    <w:rsid w:val="005F7805"/>
    <w:rsid w:val="00601E9E"/>
    <w:rsid w:val="00603508"/>
    <w:rsid w:val="00612226"/>
    <w:rsid w:val="006133C4"/>
    <w:rsid w:val="0061494C"/>
    <w:rsid w:val="00616CB2"/>
    <w:rsid w:val="00620888"/>
    <w:rsid w:val="00621EBF"/>
    <w:rsid w:val="00624BD0"/>
    <w:rsid w:val="00625F0D"/>
    <w:rsid w:val="00626932"/>
    <w:rsid w:val="006271BE"/>
    <w:rsid w:val="00627AE4"/>
    <w:rsid w:val="00630874"/>
    <w:rsid w:val="006316FA"/>
    <w:rsid w:val="00632485"/>
    <w:rsid w:val="006334EC"/>
    <w:rsid w:val="0063362B"/>
    <w:rsid w:val="0063636F"/>
    <w:rsid w:val="00640D4E"/>
    <w:rsid w:val="00640DBB"/>
    <w:rsid w:val="00640F1C"/>
    <w:rsid w:val="00643F55"/>
    <w:rsid w:val="006453AE"/>
    <w:rsid w:val="00645BB8"/>
    <w:rsid w:val="00647146"/>
    <w:rsid w:val="00650ACD"/>
    <w:rsid w:val="00651B09"/>
    <w:rsid w:val="006535DA"/>
    <w:rsid w:val="00653648"/>
    <w:rsid w:val="00654227"/>
    <w:rsid w:val="00654409"/>
    <w:rsid w:val="00654F8F"/>
    <w:rsid w:val="0065756C"/>
    <w:rsid w:val="0066042A"/>
    <w:rsid w:val="006649DB"/>
    <w:rsid w:val="00667328"/>
    <w:rsid w:val="00667B58"/>
    <w:rsid w:val="00667F37"/>
    <w:rsid w:val="00670364"/>
    <w:rsid w:val="00673DAD"/>
    <w:rsid w:val="00675CD7"/>
    <w:rsid w:val="0067766A"/>
    <w:rsid w:val="00677776"/>
    <w:rsid w:val="006801C6"/>
    <w:rsid w:val="00682FC7"/>
    <w:rsid w:val="006830EF"/>
    <w:rsid w:val="00683D3B"/>
    <w:rsid w:val="00686CA6"/>
    <w:rsid w:val="0069092F"/>
    <w:rsid w:val="006910E1"/>
    <w:rsid w:val="00692AFB"/>
    <w:rsid w:val="00693A55"/>
    <w:rsid w:val="006955C0"/>
    <w:rsid w:val="0069598A"/>
    <w:rsid w:val="006A020F"/>
    <w:rsid w:val="006A0D94"/>
    <w:rsid w:val="006A105B"/>
    <w:rsid w:val="006A2A50"/>
    <w:rsid w:val="006A359E"/>
    <w:rsid w:val="006A445C"/>
    <w:rsid w:val="006A7010"/>
    <w:rsid w:val="006A7AB3"/>
    <w:rsid w:val="006B07C3"/>
    <w:rsid w:val="006B0E9C"/>
    <w:rsid w:val="006B25FA"/>
    <w:rsid w:val="006B419D"/>
    <w:rsid w:val="006B5E37"/>
    <w:rsid w:val="006B5EF0"/>
    <w:rsid w:val="006B6F43"/>
    <w:rsid w:val="006C0157"/>
    <w:rsid w:val="006C3029"/>
    <w:rsid w:val="006C3796"/>
    <w:rsid w:val="006C4B76"/>
    <w:rsid w:val="006C5C78"/>
    <w:rsid w:val="006D0FB1"/>
    <w:rsid w:val="006D1BB7"/>
    <w:rsid w:val="006D2EAD"/>
    <w:rsid w:val="006E240D"/>
    <w:rsid w:val="006E3BD3"/>
    <w:rsid w:val="006E5188"/>
    <w:rsid w:val="006F0C75"/>
    <w:rsid w:val="006F0F27"/>
    <w:rsid w:val="006F13F6"/>
    <w:rsid w:val="006F64F9"/>
    <w:rsid w:val="006F71A5"/>
    <w:rsid w:val="0070089C"/>
    <w:rsid w:val="007017DF"/>
    <w:rsid w:val="00702A8A"/>
    <w:rsid w:val="00703CF8"/>
    <w:rsid w:val="007101AC"/>
    <w:rsid w:val="00711C05"/>
    <w:rsid w:val="00711F83"/>
    <w:rsid w:val="00711FCB"/>
    <w:rsid w:val="00712101"/>
    <w:rsid w:val="00713604"/>
    <w:rsid w:val="00713E79"/>
    <w:rsid w:val="0072246C"/>
    <w:rsid w:val="00723C6B"/>
    <w:rsid w:val="00723C91"/>
    <w:rsid w:val="007248A6"/>
    <w:rsid w:val="00725AFB"/>
    <w:rsid w:val="00726591"/>
    <w:rsid w:val="0072738D"/>
    <w:rsid w:val="00727CB0"/>
    <w:rsid w:val="007310ED"/>
    <w:rsid w:val="00737FD5"/>
    <w:rsid w:val="00740261"/>
    <w:rsid w:val="00740358"/>
    <w:rsid w:val="00740CA3"/>
    <w:rsid w:val="00742392"/>
    <w:rsid w:val="0074345C"/>
    <w:rsid w:val="007442CF"/>
    <w:rsid w:val="00745777"/>
    <w:rsid w:val="00746A32"/>
    <w:rsid w:val="00747129"/>
    <w:rsid w:val="00747378"/>
    <w:rsid w:val="00747DD2"/>
    <w:rsid w:val="007508E5"/>
    <w:rsid w:val="007510C2"/>
    <w:rsid w:val="007544C7"/>
    <w:rsid w:val="00754D76"/>
    <w:rsid w:val="00756C10"/>
    <w:rsid w:val="007600AD"/>
    <w:rsid w:val="0076162E"/>
    <w:rsid w:val="00761B67"/>
    <w:rsid w:val="00764A62"/>
    <w:rsid w:val="0076526D"/>
    <w:rsid w:val="00770735"/>
    <w:rsid w:val="00771065"/>
    <w:rsid w:val="00771A33"/>
    <w:rsid w:val="007733B4"/>
    <w:rsid w:val="0077432D"/>
    <w:rsid w:val="00774F70"/>
    <w:rsid w:val="00775A11"/>
    <w:rsid w:val="0078414E"/>
    <w:rsid w:val="0078763B"/>
    <w:rsid w:val="00795429"/>
    <w:rsid w:val="00796CDC"/>
    <w:rsid w:val="007A020E"/>
    <w:rsid w:val="007A2E8C"/>
    <w:rsid w:val="007A3111"/>
    <w:rsid w:val="007A3D0E"/>
    <w:rsid w:val="007A5C97"/>
    <w:rsid w:val="007A6D7B"/>
    <w:rsid w:val="007A6FDB"/>
    <w:rsid w:val="007A7B3A"/>
    <w:rsid w:val="007B13DE"/>
    <w:rsid w:val="007B262C"/>
    <w:rsid w:val="007B3E28"/>
    <w:rsid w:val="007B63AE"/>
    <w:rsid w:val="007B648F"/>
    <w:rsid w:val="007B666D"/>
    <w:rsid w:val="007C1733"/>
    <w:rsid w:val="007C212A"/>
    <w:rsid w:val="007C3212"/>
    <w:rsid w:val="007C5EF6"/>
    <w:rsid w:val="007C731A"/>
    <w:rsid w:val="007D0CB7"/>
    <w:rsid w:val="007D240C"/>
    <w:rsid w:val="007D3352"/>
    <w:rsid w:val="007D69A3"/>
    <w:rsid w:val="007D72B4"/>
    <w:rsid w:val="007D7540"/>
    <w:rsid w:val="007E13E3"/>
    <w:rsid w:val="007E216A"/>
    <w:rsid w:val="007E240B"/>
    <w:rsid w:val="007E2F58"/>
    <w:rsid w:val="007E51C2"/>
    <w:rsid w:val="007E54CD"/>
    <w:rsid w:val="007E5A7C"/>
    <w:rsid w:val="007E648E"/>
    <w:rsid w:val="007F2715"/>
    <w:rsid w:val="007F2CD4"/>
    <w:rsid w:val="007F35A8"/>
    <w:rsid w:val="007F37E8"/>
    <w:rsid w:val="007F58E2"/>
    <w:rsid w:val="007F6A5C"/>
    <w:rsid w:val="0080252D"/>
    <w:rsid w:val="008107B3"/>
    <w:rsid w:val="00810E09"/>
    <w:rsid w:val="008114C7"/>
    <w:rsid w:val="00811A7F"/>
    <w:rsid w:val="008123BE"/>
    <w:rsid w:val="00812AF5"/>
    <w:rsid w:val="008136E5"/>
    <w:rsid w:val="00814294"/>
    <w:rsid w:val="0081516F"/>
    <w:rsid w:val="00815395"/>
    <w:rsid w:val="008169DC"/>
    <w:rsid w:val="0082006B"/>
    <w:rsid w:val="00823471"/>
    <w:rsid w:val="008237DD"/>
    <w:rsid w:val="00823823"/>
    <w:rsid w:val="00826FF7"/>
    <w:rsid w:val="0082729D"/>
    <w:rsid w:val="0083029D"/>
    <w:rsid w:val="00830A82"/>
    <w:rsid w:val="008347E0"/>
    <w:rsid w:val="00834C0C"/>
    <w:rsid w:val="00836BB5"/>
    <w:rsid w:val="00837DE7"/>
    <w:rsid w:val="008403D8"/>
    <w:rsid w:val="00841B2E"/>
    <w:rsid w:val="00841F3B"/>
    <w:rsid w:val="00844B28"/>
    <w:rsid w:val="00845FAD"/>
    <w:rsid w:val="00851338"/>
    <w:rsid w:val="00851AA3"/>
    <w:rsid w:val="00851AD5"/>
    <w:rsid w:val="008530CC"/>
    <w:rsid w:val="008539CC"/>
    <w:rsid w:val="00855EA4"/>
    <w:rsid w:val="00856645"/>
    <w:rsid w:val="00856E35"/>
    <w:rsid w:val="0085731A"/>
    <w:rsid w:val="00860259"/>
    <w:rsid w:val="008613C6"/>
    <w:rsid w:val="00862E71"/>
    <w:rsid w:val="008648D6"/>
    <w:rsid w:val="008649F4"/>
    <w:rsid w:val="00865023"/>
    <w:rsid w:val="0086565F"/>
    <w:rsid w:val="00865AE4"/>
    <w:rsid w:val="00866492"/>
    <w:rsid w:val="008666FE"/>
    <w:rsid w:val="0086681C"/>
    <w:rsid w:val="00866FF1"/>
    <w:rsid w:val="00867EF2"/>
    <w:rsid w:val="0087329D"/>
    <w:rsid w:val="0087391C"/>
    <w:rsid w:val="008743F8"/>
    <w:rsid w:val="008750A4"/>
    <w:rsid w:val="008758BA"/>
    <w:rsid w:val="00875EEC"/>
    <w:rsid w:val="00880606"/>
    <w:rsid w:val="008806AA"/>
    <w:rsid w:val="0088118A"/>
    <w:rsid w:val="00883D38"/>
    <w:rsid w:val="00886ACB"/>
    <w:rsid w:val="0088795D"/>
    <w:rsid w:val="00893630"/>
    <w:rsid w:val="00893BBD"/>
    <w:rsid w:val="00893C82"/>
    <w:rsid w:val="008943B0"/>
    <w:rsid w:val="00896C60"/>
    <w:rsid w:val="008A1B16"/>
    <w:rsid w:val="008A1B97"/>
    <w:rsid w:val="008A2BA0"/>
    <w:rsid w:val="008A339A"/>
    <w:rsid w:val="008A7318"/>
    <w:rsid w:val="008B0297"/>
    <w:rsid w:val="008B0F16"/>
    <w:rsid w:val="008B162B"/>
    <w:rsid w:val="008B24C7"/>
    <w:rsid w:val="008B697B"/>
    <w:rsid w:val="008C15EA"/>
    <w:rsid w:val="008C17EA"/>
    <w:rsid w:val="008C1C05"/>
    <w:rsid w:val="008C22EA"/>
    <w:rsid w:val="008C564C"/>
    <w:rsid w:val="008C5E14"/>
    <w:rsid w:val="008C70C6"/>
    <w:rsid w:val="008C7595"/>
    <w:rsid w:val="008D03B2"/>
    <w:rsid w:val="008D054E"/>
    <w:rsid w:val="008D0899"/>
    <w:rsid w:val="008D1832"/>
    <w:rsid w:val="008D261C"/>
    <w:rsid w:val="008D269B"/>
    <w:rsid w:val="008D30B0"/>
    <w:rsid w:val="008D58F3"/>
    <w:rsid w:val="008D6EDA"/>
    <w:rsid w:val="008D7F27"/>
    <w:rsid w:val="008E0810"/>
    <w:rsid w:val="008E0FBA"/>
    <w:rsid w:val="008E1CE8"/>
    <w:rsid w:val="008E324A"/>
    <w:rsid w:val="008E38AA"/>
    <w:rsid w:val="008E3F36"/>
    <w:rsid w:val="008F0E1B"/>
    <w:rsid w:val="008F2979"/>
    <w:rsid w:val="008F4B42"/>
    <w:rsid w:val="008F61BE"/>
    <w:rsid w:val="009009B4"/>
    <w:rsid w:val="00901F5A"/>
    <w:rsid w:val="00902C2B"/>
    <w:rsid w:val="00902DD2"/>
    <w:rsid w:val="00902F51"/>
    <w:rsid w:val="00903B98"/>
    <w:rsid w:val="00906B3F"/>
    <w:rsid w:val="0090725E"/>
    <w:rsid w:val="00913716"/>
    <w:rsid w:val="009138D3"/>
    <w:rsid w:val="009143E7"/>
    <w:rsid w:val="00915A59"/>
    <w:rsid w:val="0091656E"/>
    <w:rsid w:val="00920DEA"/>
    <w:rsid w:val="00922C5C"/>
    <w:rsid w:val="00923054"/>
    <w:rsid w:val="00925E86"/>
    <w:rsid w:val="009274C0"/>
    <w:rsid w:val="00930CC1"/>
    <w:rsid w:val="00931080"/>
    <w:rsid w:val="00931E3C"/>
    <w:rsid w:val="00933033"/>
    <w:rsid w:val="009330BE"/>
    <w:rsid w:val="0093338B"/>
    <w:rsid w:val="00936DA9"/>
    <w:rsid w:val="009422EE"/>
    <w:rsid w:val="00944282"/>
    <w:rsid w:val="0095110D"/>
    <w:rsid w:val="00951BD2"/>
    <w:rsid w:val="00951C8A"/>
    <w:rsid w:val="009537AB"/>
    <w:rsid w:val="00953B22"/>
    <w:rsid w:val="0095527E"/>
    <w:rsid w:val="00956AB3"/>
    <w:rsid w:val="00960427"/>
    <w:rsid w:val="00961446"/>
    <w:rsid w:val="0096384D"/>
    <w:rsid w:val="00963AE0"/>
    <w:rsid w:val="0096433D"/>
    <w:rsid w:val="0096451D"/>
    <w:rsid w:val="00964D6A"/>
    <w:rsid w:val="00964DF1"/>
    <w:rsid w:val="009658EE"/>
    <w:rsid w:val="00965C23"/>
    <w:rsid w:val="009716C9"/>
    <w:rsid w:val="00971E55"/>
    <w:rsid w:val="00972959"/>
    <w:rsid w:val="009753EF"/>
    <w:rsid w:val="00975B8D"/>
    <w:rsid w:val="00975EB5"/>
    <w:rsid w:val="00983A16"/>
    <w:rsid w:val="0098575B"/>
    <w:rsid w:val="00987167"/>
    <w:rsid w:val="00990EBF"/>
    <w:rsid w:val="0099246A"/>
    <w:rsid w:val="0099509E"/>
    <w:rsid w:val="00995C52"/>
    <w:rsid w:val="009A0E8B"/>
    <w:rsid w:val="009A10F1"/>
    <w:rsid w:val="009A1A05"/>
    <w:rsid w:val="009A2201"/>
    <w:rsid w:val="009A5818"/>
    <w:rsid w:val="009A6586"/>
    <w:rsid w:val="009A751C"/>
    <w:rsid w:val="009B275F"/>
    <w:rsid w:val="009B7A93"/>
    <w:rsid w:val="009C016D"/>
    <w:rsid w:val="009C0441"/>
    <w:rsid w:val="009C0444"/>
    <w:rsid w:val="009C6E7B"/>
    <w:rsid w:val="009D168C"/>
    <w:rsid w:val="009D170F"/>
    <w:rsid w:val="009D1C9A"/>
    <w:rsid w:val="009D22E7"/>
    <w:rsid w:val="009D2F82"/>
    <w:rsid w:val="009D3275"/>
    <w:rsid w:val="009D3C1D"/>
    <w:rsid w:val="009D553D"/>
    <w:rsid w:val="009D74CE"/>
    <w:rsid w:val="009E1511"/>
    <w:rsid w:val="009E1990"/>
    <w:rsid w:val="009E2AD2"/>
    <w:rsid w:val="009E5EDB"/>
    <w:rsid w:val="009F3580"/>
    <w:rsid w:val="009F7F64"/>
    <w:rsid w:val="00A00F6E"/>
    <w:rsid w:val="00A01BD3"/>
    <w:rsid w:val="00A03112"/>
    <w:rsid w:val="00A03312"/>
    <w:rsid w:val="00A05346"/>
    <w:rsid w:val="00A05D85"/>
    <w:rsid w:val="00A069E3"/>
    <w:rsid w:val="00A070BA"/>
    <w:rsid w:val="00A10074"/>
    <w:rsid w:val="00A10BF8"/>
    <w:rsid w:val="00A126E5"/>
    <w:rsid w:val="00A128A7"/>
    <w:rsid w:val="00A136DF"/>
    <w:rsid w:val="00A15C8C"/>
    <w:rsid w:val="00A17B22"/>
    <w:rsid w:val="00A21B02"/>
    <w:rsid w:val="00A23BB5"/>
    <w:rsid w:val="00A2430F"/>
    <w:rsid w:val="00A25FC5"/>
    <w:rsid w:val="00A27676"/>
    <w:rsid w:val="00A3093C"/>
    <w:rsid w:val="00A30C18"/>
    <w:rsid w:val="00A30D40"/>
    <w:rsid w:val="00A3308C"/>
    <w:rsid w:val="00A333B8"/>
    <w:rsid w:val="00A34BD0"/>
    <w:rsid w:val="00A34C98"/>
    <w:rsid w:val="00A3518E"/>
    <w:rsid w:val="00A35D16"/>
    <w:rsid w:val="00A3679B"/>
    <w:rsid w:val="00A36AE5"/>
    <w:rsid w:val="00A36E74"/>
    <w:rsid w:val="00A423F6"/>
    <w:rsid w:val="00A432C2"/>
    <w:rsid w:val="00A4394E"/>
    <w:rsid w:val="00A43CBB"/>
    <w:rsid w:val="00A46E44"/>
    <w:rsid w:val="00A47928"/>
    <w:rsid w:val="00A51DE9"/>
    <w:rsid w:val="00A53017"/>
    <w:rsid w:val="00A537EC"/>
    <w:rsid w:val="00A548F9"/>
    <w:rsid w:val="00A5490F"/>
    <w:rsid w:val="00A54B68"/>
    <w:rsid w:val="00A55B1C"/>
    <w:rsid w:val="00A55EA3"/>
    <w:rsid w:val="00A63C12"/>
    <w:rsid w:val="00A63D34"/>
    <w:rsid w:val="00A63D90"/>
    <w:rsid w:val="00A6472F"/>
    <w:rsid w:val="00A66207"/>
    <w:rsid w:val="00A66755"/>
    <w:rsid w:val="00A6692A"/>
    <w:rsid w:val="00A67D32"/>
    <w:rsid w:val="00A70FC5"/>
    <w:rsid w:val="00A72018"/>
    <w:rsid w:val="00A721FC"/>
    <w:rsid w:val="00A73931"/>
    <w:rsid w:val="00A73E98"/>
    <w:rsid w:val="00A740AA"/>
    <w:rsid w:val="00A75F4A"/>
    <w:rsid w:val="00A811F8"/>
    <w:rsid w:val="00A81890"/>
    <w:rsid w:val="00A83D84"/>
    <w:rsid w:val="00A84330"/>
    <w:rsid w:val="00A86234"/>
    <w:rsid w:val="00A862A0"/>
    <w:rsid w:val="00A9158D"/>
    <w:rsid w:val="00A95B0D"/>
    <w:rsid w:val="00A968C7"/>
    <w:rsid w:val="00AA081D"/>
    <w:rsid w:val="00AA0B75"/>
    <w:rsid w:val="00AA1C5E"/>
    <w:rsid w:val="00AA3662"/>
    <w:rsid w:val="00AA3806"/>
    <w:rsid w:val="00AA405F"/>
    <w:rsid w:val="00AA688B"/>
    <w:rsid w:val="00AA69AC"/>
    <w:rsid w:val="00AB036E"/>
    <w:rsid w:val="00AB0EF6"/>
    <w:rsid w:val="00AB2A78"/>
    <w:rsid w:val="00AB309B"/>
    <w:rsid w:val="00AB4BD9"/>
    <w:rsid w:val="00AB630F"/>
    <w:rsid w:val="00AB6EC2"/>
    <w:rsid w:val="00AB7813"/>
    <w:rsid w:val="00AC455B"/>
    <w:rsid w:val="00AC535D"/>
    <w:rsid w:val="00AC5770"/>
    <w:rsid w:val="00AD3503"/>
    <w:rsid w:val="00AD3847"/>
    <w:rsid w:val="00AD43D6"/>
    <w:rsid w:val="00AE16EB"/>
    <w:rsid w:val="00AE622C"/>
    <w:rsid w:val="00AE724B"/>
    <w:rsid w:val="00AF0BCB"/>
    <w:rsid w:val="00AF13F6"/>
    <w:rsid w:val="00AF424C"/>
    <w:rsid w:val="00AF4DD3"/>
    <w:rsid w:val="00AF4E41"/>
    <w:rsid w:val="00AF4F9B"/>
    <w:rsid w:val="00AF7C15"/>
    <w:rsid w:val="00B000E2"/>
    <w:rsid w:val="00B00C50"/>
    <w:rsid w:val="00B01B1B"/>
    <w:rsid w:val="00B027B0"/>
    <w:rsid w:val="00B02F0D"/>
    <w:rsid w:val="00B03C99"/>
    <w:rsid w:val="00B04598"/>
    <w:rsid w:val="00B04679"/>
    <w:rsid w:val="00B052C9"/>
    <w:rsid w:val="00B11579"/>
    <w:rsid w:val="00B117D2"/>
    <w:rsid w:val="00B12FAB"/>
    <w:rsid w:val="00B17D6D"/>
    <w:rsid w:val="00B2427B"/>
    <w:rsid w:val="00B25B5C"/>
    <w:rsid w:val="00B2616D"/>
    <w:rsid w:val="00B267B7"/>
    <w:rsid w:val="00B300DE"/>
    <w:rsid w:val="00B311C4"/>
    <w:rsid w:val="00B31FEA"/>
    <w:rsid w:val="00B3451C"/>
    <w:rsid w:val="00B34DA3"/>
    <w:rsid w:val="00B4056D"/>
    <w:rsid w:val="00B410F6"/>
    <w:rsid w:val="00B434B1"/>
    <w:rsid w:val="00B448EB"/>
    <w:rsid w:val="00B45378"/>
    <w:rsid w:val="00B46EAD"/>
    <w:rsid w:val="00B47219"/>
    <w:rsid w:val="00B503EC"/>
    <w:rsid w:val="00B51801"/>
    <w:rsid w:val="00B53DCB"/>
    <w:rsid w:val="00B542D2"/>
    <w:rsid w:val="00B5566F"/>
    <w:rsid w:val="00B56241"/>
    <w:rsid w:val="00B56C9C"/>
    <w:rsid w:val="00B57970"/>
    <w:rsid w:val="00B57BDF"/>
    <w:rsid w:val="00B60011"/>
    <w:rsid w:val="00B61DCD"/>
    <w:rsid w:val="00B61F06"/>
    <w:rsid w:val="00B64784"/>
    <w:rsid w:val="00B649BC"/>
    <w:rsid w:val="00B651D9"/>
    <w:rsid w:val="00B66843"/>
    <w:rsid w:val="00B713EA"/>
    <w:rsid w:val="00B73B38"/>
    <w:rsid w:val="00B74E1A"/>
    <w:rsid w:val="00B75794"/>
    <w:rsid w:val="00B7645C"/>
    <w:rsid w:val="00B80925"/>
    <w:rsid w:val="00B815CE"/>
    <w:rsid w:val="00B8295B"/>
    <w:rsid w:val="00B838CD"/>
    <w:rsid w:val="00B83CE0"/>
    <w:rsid w:val="00B84304"/>
    <w:rsid w:val="00B8778B"/>
    <w:rsid w:val="00B92796"/>
    <w:rsid w:val="00B93F8A"/>
    <w:rsid w:val="00B96F22"/>
    <w:rsid w:val="00B971F7"/>
    <w:rsid w:val="00BA06CB"/>
    <w:rsid w:val="00BA1292"/>
    <w:rsid w:val="00BA332D"/>
    <w:rsid w:val="00BA3FA1"/>
    <w:rsid w:val="00BA4187"/>
    <w:rsid w:val="00BA598A"/>
    <w:rsid w:val="00BA60BA"/>
    <w:rsid w:val="00BA760B"/>
    <w:rsid w:val="00BB0391"/>
    <w:rsid w:val="00BB0CC6"/>
    <w:rsid w:val="00BB1AF7"/>
    <w:rsid w:val="00BB3A53"/>
    <w:rsid w:val="00BB42DB"/>
    <w:rsid w:val="00BB6441"/>
    <w:rsid w:val="00BB7CD0"/>
    <w:rsid w:val="00BC0091"/>
    <w:rsid w:val="00BC1206"/>
    <w:rsid w:val="00BC120F"/>
    <w:rsid w:val="00BC22EE"/>
    <w:rsid w:val="00BC2C58"/>
    <w:rsid w:val="00BC2C68"/>
    <w:rsid w:val="00BC3175"/>
    <w:rsid w:val="00BC3FCA"/>
    <w:rsid w:val="00BC4DD7"/>
    <w:rsid w:val="00BC67D1"/>
    <w:rsid w:val="00BD1EA3"/>
    <w:rsid w:val="00BD385F"/>
    <w:rsid w:val="00BD760F"/>
    <w:rsid w:val="00BE0218"/>
    <w:rsid w:val="00BE20E7"/>
    <w:rsid w:val="00BE32E6"/>
    <w:rsid w:val="00BE3BE2"/>
    <w:rsid w:val="00BE4210"/>
    <w:rsid w:val="00BE594A"/>
    <w:rsid w:val="00BE5ED2"/>
    <w:rsid w:val="00BE5EE7"/>
    <w:rsid w:val="00BF086D"/>
    <w:rsid w:val="00BF3349"/>
    <w:rsid w:val="00BF3F31"/>
    <w:rsid w:val="00BF4AAD"/>
    <w:rsid w:val="00BF6D34"/>
    <w:rsid w:val="00C02B55"/>
    <w:rsid w:val="00C1089B"/>
    <w:rsid w:val="00C11589"/>
    <w:rsid w:val="00C13472"/>
    <w:rsid w:val="00C15457"/>
    <w:rsid w:val="00C16722"/>
    <w:rsid w:val="00C16C85"/>
    <w:rsid w:val="00C171CF"/>
    <w:rsid w:val="00C211B4"/>
    <w:rsid w:val="00C2195C"/>
    <w:rsid w:val="00C23B86"/>
    <w:rsid w:val="00C23F6A"/>
    <w:rsid w:val="00C24890"/>
    <w:rsid w:val="00C24EE9"/>
    <w:rsid w:val="00C255AE"/>
    <w:rsid w:val="00C27153"/>
    <w:rsid w:val="00C27AB3"/>
    <w:rsid w:val="00C27FED"/>
    <w:rsid w:val="00C30E56"/>
    <w:rsid w:val="00C31027"/>
    <w:rsid w:val="00C3211E"/>
    <w:rsid w:val="00C32FDC"/>
    <w:rsid w:val="00C33D09"/>
    <w:rsid w:val="00C343E2"/>
    <w:rsid w:val="00C34D0A"/>
    <w:rsid w:val="00C37A3E"/>
    <w:rsid w:val="00C4327C"/>
    <w:rsid w:val="00C44632"/>
    <w:rsid w:val="00C472D0"/>
    <w:rsid w:val="00C47A6B"/>
    <w:rsid w:val="00C50028"/>
    <w:rsid w:val="00C50AC8"/>
    <w:rsid w:val="00C53882"/>
    <w:rsid w:val="00C628FA"/>
    <w:rsid w:val="00C62D6E"/>
    <w:rsid w:val="00C63C41"/>
    <w:rsid w:val="00C642C3"/>
    <w:rsid w:val="00C64F04"/>
    <w:rsid w:val="00C66309"/>
    <w:rsid w:val="00C67699"/>
    <w:rsid w:val="00C70683"/>
    <w:rsid w:val="00C716E2"/>
    <w:rsid w:val="00C734DA"/>
    <w:rsid w:val="00C7544E"/>
    <w:rsid w:val="00C76629"/>
    <w:rsid w:val="00C77916"/>
    <w:rsid w:val="00C80AA9"/>
    <w:rsid w:val="00C80B2F"/>
    <w:rsid w:val="00C81034"/>
    <w:rsid w:val="00C81CBC"/>
    <w:rsid w:val="00C81CCE"/>
    <w:rsid w:val="00C844A2"/>
    <w:rsid w:val="00C847ED"/>
    <w:rsid w:val="00C9096A"/>
    <w:rsid w:val="00C9213C"/>
    <w:rsid w:val="00C92678"/>
    <w:rsid w:val="00C93E0C"/>
    <w:rsid w:val="00C97674"/>
    <w:rsid w:val="00CB7A9C"/>
    <w:rsid w:val="00CB7CC1"/>
    <w:rsid w:val="00CC0393"/>
    <w:rsid w:val="00CC13F2"/>
    <w:rsid w:val="00CC307A"/>
    <w:rsid w:val="00CC498D"/>
    <w:rsid w:val="00CC4EE1"/>
    <w:rsid w:val="00CC5108"/>
    <w:rsid w:val="00CC5BEB"/>
    <w:rsid w:val="00CD0AD0"/>
    <w:rsid w:val="00CD10A1"/>
    <w:rsid w:val="00CD2143"/>
    <w:rsid w:val="00CD3699"/>
    <w:rsid w:val="00CD7241"/>
    <w:rsid w:val="00CD7B7B"/>
    <w:rsid w:val="00CE056A"/>
    <w:rsid w:val="00CE155F"/>
    <w:rsid w:val="00CE3655"/>
    <w:rsid w:val="00CE3AF2"/>
    <w:rsid w:val="00CE5501"/>
    <w:rsid w:val="00CE6685"/>
    <w:rsid w:val="00CF0D9B"/>
    <w:rsid w:val="00CF15F6"/>
    <w:rsid w:val="00CF2509"/>
    <w:rsid w:val="00CF44C5"/>
    <w:rsid w:val="00CF713C"/>
    <w:rsid w:val="00CF7AD5"/>
    <w:rsid w:val="00D03664"/>
    <w:rsid w:val="00D04A36"/>
    <w:rsid w:val="00D057EA"/>
    <w:rsid w:val="00D07FA2"/>
    <w:rsid w:val="00D1168A"/>
    <w:rsid w:val="00D11B33"/>
    <w:rsid w:val="00D12B10"/>
    <w:rsid w:val="00D1320B"/>
    <w:rsid w:val="00D13E78"/>
    <w:rsid w:val="00D1408C"/>
    <w:rsid w:val="00D143DC"/>
    <w:rsid w:val="00D15044"/>
    <w:rsid w:val="00D15F6C"/>
    <w:rsid w:val="00D15FEC"/>
    <w:rsid w:val="00D160E9"/>
    <w:rsid w:val="00D17CFF"/>
    <w:rsid w:val="00D17E6E"/>
    <w:rsid w:val="00D2061E"/>
    <w:rsid w:val="00D209FD"/>
    <w:rsid w:val="00D22584"/>
    <w:rsid w:val="00D2288E"/>
    <w:rsid w:val="00D2383D"/>
    <w:rsid w:val="00D25659"/>
    <w:rsid w:val="00D31743"/>
    <w:rsid w:val="00D33840"/>
    <w:rsid w:val="00D3469C"/>
    <w:rsid w:val="00D35109"/>
    <w:rsid w:val="00D3693C"/>
    <w:rsid w:val="00D4156F"/>
    <w:rsid w:val="00D41E58"/>
    <w:rsid w:val="00D422ED"/>
    <w:rsid w:val="00D50509"/>
    <w:rsid w:val="00D50734"/>
    <w:rsid w:val="00D51C42"/>
    <w:rsid w:val="00D5200B"/>
    <w:rsid w:val="00D525CC"/>
    <w:rsid w:val="00D52D84"/>
    <w:rsid w:val="00D56B22"/>
    <w:rsid w:val="00D63F69"/>
    <w:rsid w:val="00D6413D"/>
    <w:rsid w:val="00D64974"/>
    <w:rsid w:val="00D65BAA"/>
    <w:rsid w:val="00D66469"/>
    <w:rsid w:val="00D67112"/>
    <w:rsid w:val="00D6783B"/>
    <w:rsid w:val="00D73637"/>
    <w:rsid w:val="00D77815"/>
    <w:rsid w:val="00D8031B"/>
    <w:rsid w:val="00D805DB"/>
    <w:rsid w:val="00D83758"/>
    <w:rsid w:val="00D84676"/>
    <w:rsid w:val="00D84A2F"/>
    <w:rsid w:val="00D85031"/>
    <w:rsid w:val="00D85F19"/>
    <w:rsid w:val="00D85FEA"/>
    <w:rsid w:val="00D8754C"/>
    <w:rsid w:val="00D87EC9"/>
    <w:rsid w:val="00D92006"/>
    <w:rsid w:val="00D94C39"/>
    <w:rsid w:val="00D94E4E"/>
    <w:rsid w:val="00D950CC"/>
    <w:rsid w:val="00D97000"/>
    <w:rsid w:val="00DA000C"/>
    <w:rsid w:val="00DA10F2"/>
    <w:rsid w:val="00DA20EE"/>
    <w:rsid w:val="00DA442B"/>
    <w:rsid w:val="00DA6A32"/>
    <w:rsid w:val="00DA6D71"/>
    <w:rsid w:val="00DB351B"/>
    <w:rsid w:val="00DB44F6"/>
    <w:rsid w:val="00DB556F"/>
    <w:rsid w:val="00DB599E"/>
    <w:rsid w:val="00DB617D"/>
    <w:rsid w:val="00DB6DC3"/>
    <w:rsid w:val="00DC0679"/>
    <w:rsid w:val="00DC2A0F"/>
    <w:rsid w:val="00DC2AFF"/>
    <w:rsid w:val="00DC3E2A"/>
    <w:rsid w:val="00DC525F"/>
    <w:rsid w:val="00DC7F56"/>
    <w:rsid w:val="00DD077C"/>
    <w:rsid w:val="00DD1790"/>
    <w:rsid w:val="00DD40A9"/>
    <w:rsid w:val="00DD4209"/>
    <w:rsid w:val="00DD56DD"/>
    <w:rsid w:val="00DD5F52"/>
    <w:rsid w:val="00DD6842"/>
    <w:rsid w:val="00DD6AE6"/>
    <w:rsid w:val="00DD7D6E"/>
    <w:rsid w:val="00DE1252"/>
    <w:rsid w:val="00DE1EC4"/>
    <w:rsid w:val="00DE3365"/>
    <w:rsid w:val="00DE39BD"/>
    <w:rsid w:val="00DE3C75"/>
    <w:rsid w:val="00DE5625"/>
    <w:rsid w:val="00DE58D9"/>
    <w:rsid w:val="00DF0141"/>
    <w:rsid w:val="00DF0A34"/>
    <w:rsid w:val="00DF0E38"/>
    <w:rsid w:val="00DF143A"/>
    <w:rsid w:val="00DF1C2B"/>
    <w:rsid w:val="00DF2B36"/>
    <w:rsid w:val="00DF2FB3"/>
    <w:rsid w:val="00DF52A8"/>
    <w:rsid w:val="00DF619B"/>
    <w:rsid w:val="00DF61F9"/>
    <w:rsid w:val="00DF6254"/>
    <w:rsid w:val="00E0548A"/>
    <w:rsid w:val="00E056FD"/>
    <w:rsid w:val="00E06711"/>
    <w:rsid w:val="00E07AF0"/>
    <w:rsid w:val="00E13222"/>
    <w:rsid w:val="00E132BC"/>
    <w:rsid w:val="00E15736"/>
    <w:rsid w:val="00E16314"/>
    <w:rsid w:val="00E1687C"/>
    <w:rsid w:val="00E16C08"/>
    <w:rsid w:val="00E16EB7"/>
    <w:rsid w:val="00E17666"/>
    <w:rsid w:val="00E17799"/>
    <w:rsid w:val="00E177CD"/>
    <w:rsid w:val="00E20690"/>
    <w:rsid w:val="00E22CFC"/>
    <w:rsid w:val="00E23424"/>
    <w:rsid w:val="00E24631"/>
    <w:rsid w:val="00E24762"/>
    <w:rsid w:val="00E25E47"/>
    <w:rsid w:val="00E32970"/>
    <w:rsid w:val="00E329CE"/>
    <w:rsid w:val="00E332C7"/>
    <w:rsid w:val="00E338DA"/>
    <w:rsid w:val="00E351A8"/>
    <w:rsid w:val="00E3637E"/>
    <w:rsid w:val="00E36698"/>
    <w:rsid w:val="00E4061A"/>
    <w:rsid w:val="00E421A5"/>
    <w:rsid w:val="00E42402"/>
    <w:rsid w:val="00E43499"/>
    <w:rsid w:val="00E43B0E"/>
    <w:rsid w:val="00E441C2"/>
    <w:rsid w:val="00E441FC"/>
    <w:rsid w:val="00E44857"/>
    <w:rsid w:val="00E45125"/>
    <w:rsid w:val="00E51A44"/>
    <w:rsid w:val="00E51C7C"/>
    <w:rsid w:val="00E52656"/>
    <w:rsid w:val="00E55723"/>
    <w:rsid w:val="00E57117"/>
    <w:rsid w:val="00E57901"/>
    <w:rsid w:val="00E605AD"/>
    <w:rsid w:val="00E60B87"/>
    <w:rsid w:val="00E61BF9"/>
    <w:rsid w:val="00E637F3"/>
    <w:rsid w:val="00E6513C"/>
    <w:rsid w:val="00E663C5"/>
    <w:rsid w:val="00E6680F"/>
    <w:rsid w:val="00E66BB8"/>
    <w:rsid w:val="00E66D8D"/>
    <w:rsid w:val="00E67080"/>
    <w:rsid w:val="00E67F3B"/>
    <w:rsid w:val="00E713B2"/>
    <w:rsid w:val="00E75E69"/>
    <w:rsid w:val="00E76774"/>
    <w:rsid w:val="00E8023A"/>
    <w:rsid w:val="00E816DC"/>
    <w:rsid w:val="00E83191"/>
    <w:rsid w:val="00E83F8B"/>
    <w:rsid w:val="00E90829"/>
    <w:rsid w:val="00E9325B"/>
    <w:rsid w:val="00E95504"/>
    <w:rsid w:val="00E95F93"/>
    <w:rsid w:val="00E97568"/>
    <w:rsid w:val="00EA0C83"/>
    <w:rsid w:val="00EA0CC6"/>
    <w:rsid w:val="00EA55D1"/>
    <w:rsid w:val="00EB0E93"/>
    <w:rsid w:val="00EB1778"/>
    <w:rsid w:val="00EB31D1"/>
    <w:rsid w:val="00EB3BAC"/>
    <w:rsid w:val="00EB6B9F"/>
    <w:rsid w:val="00EB6E37"/>
    <w:rsid w:val="00EC02AD"/>
    <w:rsid w:val="00EC15A4"/>
    <w:rsid w:val="00EC288B"/>
    <w:rsid w:val="00EC2FB2"/>
    <w:rsid w:val="00EC337B"/>
    <w:rsid w:val="00EC4356"/>
    <w:rsid w:val="00EC49E3"/>
    <w:rsid w:val="00EC5386"/>
    <w:rsid w:val="00EC5D20"/>
    <w:rsid w:val="00ED0273"/>
    <w:rsid w:val="00ED17B7"/>
    <w:rsid w:val="00ED1A11"/>
    <w:rsid w:val="00ED1EBB"/>
    <w:rsid w:val="00ED22FB"/>
    <w:rsid w:val="00ED5055"/>
    <w:rsid w:val="00ED6CEF"/>
    <w:rsid w:val="00ED7B5E"/>
    <w:rsid w:val="00EE049F"/>
    <w:rsid w:val="00EE156C"/>
    <w:rsid w:val="00EE168F"/>
    <w:rsid w:val="00EE1731"/>
    <w:rsid w:val="00EE3D43"/>
    <w:rsid w:val="00EE6B5E"/>
    <w:rsid w:val="00EE7A35"/>
    <w:rsid w:val="00EE7C9C"/>
    <w:rsid w:val="00EE7EC1"/>
    <w:rsid w:val="00EF0B37"/>
    <w:rsid w:val="00F00447"/>
    <w:rsid w:val="00F01A46"/>
    <w:rsid w:val="00F01D70"/>
    <w:rsid w:val="00F05BDB"/>
    <w:rsid w:val="00F10C41"/>
    <w:rsid w:val="00F116C9"/>
    <w:rsid w:val="00F218A1"/>
    <w:rsid w:val="00F21A30"/>
    <w:rsid w:val="00F22325"/>
    <w:rsid w:val="00F2242F"/>
    <w:rsid w:val="00F22470"/>
    <w:rsid w:val="00F241A5"/>
    <w:rsid w:val="00F276BD"/>
    <w:rsid w:val="00F325C3"/>
    <w:rsid w:val="00F339C4"/>
    <w:rsid w:val="00F34FD2"/>
    <w:rsid w:val="00F40596"/>
    <w:rsid w:val="00F40D22"/>
    <w:rsid w:val="00F40E0A"/>
    <w:rsid w:val="00F41CD9"/>
    <w:rsid w:val="00F4259A"/>
    <w:rsid w:val="00F43BFB"/>
    <w:rsid w:val="00F453AC"/>
    <w:rsid w:val="00F4645F"/>
    <w:rsid w:val="00F50640"/>
    <w:rsid w:val="00F5138E"/>
    <w:rsid w:val="00F536E8"/>
    <w:rsid w:val="00F577F9"/>
    <w:rsid w:val="00F60F62"/>
    <w:rsid w:val="00F62F1C"/>
    <w:rsid w:val="00F64B9C"/>
    <w:rsid w:val="00F64CF9"/>
    <w:rsid w:val="00F72607"/>
    <w:rsid w:val="00F76CDD"/>
    <w:rsid w:val="00F77681"/>
    <w:rsid w:val="00F806D4"/>
    <w:rsid w:val="00F81057"/>
    <w:rsid w:val="00F8243C"/>
    <w:rsid w:val="00F84B8D"/>
    <w:rsid w:val="00F86CCD"/>
    <w:rsid w:val="00F87F40"/>
    <w:rsid w:val="00F90A4A"/>
    <w:rsid w:val="00F90DED"/>
    <w:rsid w:val="00F90F8B"/>
    <w:rsid w:val="00F938D8"/>
    <w:rsid w:val="00F938DC"/>
    <w:rsid w:val="00F948BF"/>
    <w:rsid w:val="00F950EE"/>
    <w:rsid w:val="00F95A2C"/>
    <w:rsid w:val="00FA037C"/>
    <w:rsid w:val="00FA1794"/>
    <w:rsid w:val="00FA3EB4"/>
    <w:rsid w:val="00FA5E15"/>
    <w:rsid w:val="00FB07B8"/>
    <w:rsid w:val="00FB0897"/>
    <w:rsid w:val="00FB2282"/>
    <w:rsid w:val="00FB31EF"/>
    <w:rsid w:val="00FB3F0A"/>
    <w:rsid w:val="00FB68E3"/>
    <w:rsid w:val="00FB6B61"/>
    <w:rsid w:val="00FC00E1"/>
    <w:rsid w:val="00FC0DAB"/>
    <w:rsid w:val="00FC12C0"/>
    <w:rsid w:val="00FC2749"/>
    <w:rsid w:val="00FC31B1"/>
    <w:rsid w:val="00FC326E"/>
    <w:rsid w:val="00FC442A"/>
    <w:rsid w:val="00FC79BD"/>
    <w:rsid w:val="00FD1B1D"/>
    <w:rsid w:val="00FD1FA2"/>
    <w:rsid w:val="00FD2701"/>
    <w:rsid w:val="00FD2B66"/>
    <w:rsid w:val="00FD523E"/>
    <w:rsid w:val="00FD69DA"/>
    <w:rsid w:val="00FE0728"/>
    <w:rsid w:val="00FE6C41"/>
    <w:rsid w:val="00FE7C85"/>
    <w:rsid w:val="00FF3C5B"/>
    <w:rsid w:val="00FF5832"/>
    <w:rsid w:val="00FF7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E13452"/>
  <w15:docId w15:val="{B3711C2C-D4B5-49C6-A1E7-97FA4FE42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3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241A5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41A5"/>
    <w:pPr>
      <w:pBdr>
        <w:bottom w:val="single" w:sz="18" w:space="1" w:color="000000" w:themeColor="text1"/>
      </w:pBdr>
      <w:shd w:val="clear" w:color="F2F2F2" w:themeColor="background1" w:themeShade="F2" w:fill="auto"/>
      <w:spacing w:before="0" w:after="24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qFormat/>
    <w:rsid w:val="00F241A5"/>
    <w:pPr>
      <w:keepNext/>
      <w:pBdr>
        <w:bottom w:val="single" w:sz="2" w:space="1" w:color="969696"/>
      </w:pBdr>
      <w:spacing w:before="240"/>
      <w:outlineLvl w:val="1"/>
    </w:pPr>
    <w:rPr>
      <w:rFonts w:ascii="Arial Black" w:hAnsi="Arial Black"/>
      <w:color w:val="auto"/>
      <w:sz w:val="28"/>
    </w:rPr>
  </w:style>
  <w:style w:type="paragraph" w:styleId="Heading3">
    <w:name w:val="heading 3"/>
    <w:basedOn w:val="Normal"/>
    <w:next w:val="Normal"/>
    <w:link w:val="Heading3Char"/>
    <w:qFormat/>
    <w:rsid w:val="00F241A5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F241A5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F241A5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1A5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F241A5"/>
    <w:rPr>
      <w:rFonts w:ascii="Arial Black" w:hAnsi="Arial Black"/>
      <w:sz w:val="28"/>
    </w:rPr>
  </w:style>
  <w:style w:type="character" w:customStyle="1" w:styleId="Heading4Char">
    <w:name w:val="Heading 4 Char"/>
    <w:basedOn w:val="DefaultParagraphFont"/>
    <w:link w:val="Heading4"/>
    <w:rsid w:val="00F241A5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F241A5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41A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1A5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F241A5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F241A5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F241A5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rsid w:val="00F241A5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rsid w:val="00F241A5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41A5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rsid w:val="00F241A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F241A5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F241A5"/>
    <w:pPr>
      <w:tabs>
        <w:tab w:val="right" w:pos="648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F241A5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F241A5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F241A5"/>
    <w:rPr>
      <w:rFonts w:ascii="Arial" w:hAnsi="Arial"/>
      <w:color w:val="292929"/>
      <w:sz w:val="16"/>
    </w:rPr>
  </w:style>
  <w:style w:type="paragraph" w:styleId="ListParagraph">
    <w:name w:val="List Paragraph"/>
    <w:basedOn w:val="Normal"/>
    <w:next w:val="Normal"/>
    <w:uiPriority w:val="34"/>
    <w:rsid w:val="00F241A5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F241A5"/>
    <w:pPr>
      <w:spacing w:after="0" w:line="240" w:lineRule="auto"/>
    </w:pPr>
    <w:rPr>
      <w:rFonts w:ascii="Arial" w:hAnsi="Arial"/>
      <w:sz w:val="18"/>
    </w:rPr>
    <w:tblPr/>
  </w:style>
  <w:style w:type="character" w:customStyle="1" w:styleId="CodeInline">
    <w:name w:val="Code Inline"/>
    <w:basedOn w:val="DefaultParagraphFont"/>
    <w:uiPriority w:val="1"/>
    <w:semiHidden/>
    <w:unhideWhenUsed/>
    <w:qFormat/>
    <w:rsid w:val="00F241A5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rsid w:val="00F241A5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2"/>
    <w:qFormat/>
    <w:rsid w:val="00F241A5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F241A5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241A5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F241A5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rsid w:val="00F241A5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F241A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F241A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F241A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1-Accent11">
    <w:name w:val="Medium Shading 1 - Accent 11"/>
    <w:basedOn w:val="TableNormal"/>
    <w:uiPriority w:val="63"/>
    <w:rsid w:val="00F241A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rsid w:val="00F241A5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F241A5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F241A5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F241A5"/>
    <w:pPr>
      <w:numPr>
        <w:numId w:val="6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1"/>
    <w:qFormat/>
    <w:rsid w:val="00F241A5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NumberedLevel2">
    <w:name w:val="Lab Step Numbered Level 2"/>
    <w:basedOn w:val="LabStepNumbered"/>
    <w:qFormat/>
    <w:rsid w:val="00F241A5"/>
    <w:pPr>
      <w:numPr>
        <w:ilvl w:val="1"/>
      </w:numPr>
    </w:pPr>
  </w:style>
  <w:style w:type="paragraph" w:customStyle="1" w:styleId="LabStepLevel2NoBullet">
    <w:name w:val="Lab Step Level 2 No Bullet"/>
    <w:basedOn w:val="LabStepNumberedLevel2"/>
    <w:uiPriority w:val="3"/>
    <w:qFormat/>
    <w:rsid w:val="00F241A5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F241A5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F241A5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/>
    </w:pPr>
    <w:rPr>
      <w:color w:val="333333"/>
    </w:rPr>
  </w:style>
  <w:style w:type="paragraph" w:customStyle="1" w:styleId="LabSetup">
    <w:name w:val="Lab Setup"/>
    <w:basedOn w:val="Normal"/>
    <w:next w:val="Normal"/>
    <w:rsid w:val="00F241A5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F241A5"/>
    <w:pPr>
      <w:numPr>
        <w:numId w:val="3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F241A5"/>
    <w:pPr>
      <w:spacing w:after="0"/>
    </w:pPr>
    <w:rPr>
      <w:rFonts w:ascii="Arial" w:hAnsi="Arial"/>
      <w:sz w:val="18"/>
      <w:szCs w:val="20"/>
    </w:rPr>
    <w:tblPr/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241A5"/>
    <w:pPr>
      <w:spacing w:before="120" w:after="12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rsid w:val="00F241A5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F241A5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F241A5"/>
    <w:rPr>
      <w:rFonts w:ascii="Arial" w:hAnsi="Arial"/>
      <w:sz w:val="14"/>
    </w:rPr>
    <w:tblPr>
      <w:tblCellMar>
        <w:left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character" w:customStyle="1" w:styleId="Heading3Char">
    <w:name w:val="Heading 3 Char"/>
    <w:basedOn w:val="DefaultParagraphFont"/>
    <w:link w:val="Heading3"/>
    <w:rsid w:val="00F241A5"/>
    <w:rPr>
      <w:rFonts w:ascii="Arial Black" w:eastAsiaTheme="majorEastAsia" w:hAnsi="Arial Black" w:cstheme="majorBidi"/>
      <w:b/>
      <w:bCs/>
      <w:color w:val="404040" w:themeColor="text1" w:themeTint="BF"/>
    </w:rPr>
  </w:style>
  <w:style w:type="paragraph" w:customStyle="1" w:styleId="LabStepCodeBlockLevel2">
    <w:name w:val="Lab Step Code Block Level 2"/>
    <w:basedOn w:val="LabStepCodeBlock"/>
    <w:uiPriority w:val="1"/>
    <w:qFormat/>
    <w:rsid w:val="00F241A5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F241A5"/>
    <w:pPr>
      <w:ind w:left="720"/>
    </w:pPr>
    <w:rPr>
      <w:noProof/>
    </w:rPr>
  </w:style>
  <w:style w:type="paragraph" w:styleId="TOCHeading">
    <w:name w:val="TOC Heading"/>
    <w:basedOn w:val="Heading1"/>
    <w:next w:val="Normal"/>
    <w:uiPriority w:val="39"/>
    <w:unhideWhenUsed/>
    <w:qFormat/>
    <w:rsid w:val="00F241A5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F241A5"/>
    <w:pPr>
      <w:numPr>
        <w:numId w:val="1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F241A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241A5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241A5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241A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241A5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3"/>
    <w:rsid w:val="00F241A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241A5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rsid w:val="00F241A5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rsid w:val="00F241A5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241A5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rsid w:val="00F241A5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rsid w:val="00F241A5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rsid w:val="00F241A5"/>
    <w:pPr>
      <w:spacing w:before="240"/>
    </w:pPr>
  </w:style>
  <w:style w:type="paragraph" w:customStyle="1" w:styleId="LegalHeader">
    <w:name w:val="Legal Header"/>
    <w:basedOn w:val="Normal"/>
    <w:uiPriority w:val="3"/>
    <w:rsid w:val="00F241A5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rsid w:val="00F241A5"/>
    <w:rPr>
      <w:sz w:val="18"/>
    </w:rPr>
  </w:style>
  <w:style w:type="paragraph" w:customStyle="1" w:styleId="CourseInfo">
    <w:name w:val="Course Info"/>
    <w:basedOn w:val="Normal"/>
    <w:uiPriority w:val="4"/>
    <w:rsid w:val="00F241A5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F241A5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rsid w:val="00F241A5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F241A5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rsid w:val="00F241A5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F241A5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F241A5"/>
    <w:pPr>
      <w:numPr>
        <w:numId w:val="4"/>
      </w:numPr>
    </w:pPr>
  </w:style>
  <w:style w:type="paragraph" w:customStyle="1" w:styleId="ModuleDescription">
    <w:name w:val="Module Description"/>
    <w:basedOn w:val="Normal"/>
    <w:uiPriority w:val="4"/>
    <w:rsid w:val="00F241A5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rsid w:val="00F241A5"/>
    <w:pPr>
      <w:jc w:val="center"/>
    </w:pPr>
  </w:style>
  <w:style w:type="paragraph" w:customStyle="1" w:styleId="TopicsCoveredItem">
    <w:name w:val="Topics Covered Item"/>
    <w:basedOn w:val="Normal"/>
    <w:uiPriority w:val="4"/>
    <w:rsid w:val="00F241A5"/>
    <w:pPr>
      <w:numPr>
        <w:numId w:val="5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rsid w:val="00F241A5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rsid w:val="00F241A5"/>
    <w:pPr>
      <w:spacing w:before="0" w:after="0"/>
      <w:ind w:left="360" w:hanging="360"/>
      <w:contextualSpacing/>
    </w:pPr>
    <w:rPr>
      <w:sz w:val="24"/>
    </w:rPr>
  </w:style>
  <w:style w:type="paragraph" w:customStyle="1" w:styleId="LabStepNumberedLevel3">
    <w:name w:val="Lab Step Numbered Level 3"/>
    <w:basedOn w:val="LabStepNumberedLevel2"/>
    <w:qFormat/>
    <w:rsid w:val="00F241A5"/>
    <w:pPr>
      <w:numPr>
        <w:ilvl w:val="2"/>
      </w:numPr>
      <w:tabs>
        <w:tab w:val="left" w:pos="994"/>
      </w:tabs>
    </w:pPr>
  </w:style>
  <w:style w:type="paragraph" w:customStyle="1" w:styleId="LabStepNumberedLevel4">
    <w:name w:val="Lab Step Numbered Level 4"/>
    <w:basedOn w:val="LabStepNumberedLevel3"/>
    <w:qFormat/>
    <w:rsid w:val="00F241A5"/>
    <w:pPr>
      <w:numPr>
        <w:ilvl w:val="3"/>
      </w:numPr>
      <w:tabs>
        <w:tab w:val="clear" w:pos="994"/>
        <w:tab w:val="left" w:pos="1627"/>
      </w:tabs>
    </w:pPr>
  </w:style>
  <w:style w:type="paragraph" w:customStyle="1" w:styleId="LabExerciseLeadIn">
    <w:name w:val="Lab Exercise Lead In"/>
    <w:basedOn w:val="Normal"/>
    <w:qFormat/>
    <w:rsid w:val="00F241A5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  <w:style w:type="paragraph" w:customStyle="1" w:styleId="LabExerciseItem">
    <w:name w:val="Lab Exercise Item"/>
    <w:basedOn w:val="Normal"/>
    <w:next w:val="Normal"/>
    <w:uiPriority w:val="4"/>
    <w:qFormat/>
    <w:rsid w:val="00F241A5"/>
    <w:pPr>
      <w:spacing w:before="0" w:after="0"/>
      <w:ind w:left="360" w:hanging="360"/>
    </w:pPr>
  </w:style>
  <w:style w:type="paragraph" w:customStyle="1" w:styleId="LabExerciseText">
    <w:name w:val="Lab Exercise Text"/>
    <w:basedOn w:val="Normal"/>
    <w:uiPriority w:val="99"/>
    <w:qFormat/>
    <w:rsid w:val="00A23BB5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42392"/>
    <w:rPr>
      <w:color w:val="800080" w:themeColor="followedHyperlink"/>
      <w:u w:val="single"/>
    </w:rPr>
  </w:style>
  <w:style w:type="paragraph" w:customStyle="1" w:styleId="LabStepLevel2Numbered">
    <w:name w:val="Lab Step Level 2 Numbered"/>
    <w:basedOn w:val="LabStepNumbered"/>
    <w:uiPriority w:val="2"/>
    <w:qFormat/>
    <w:rsid w:val="00E32970"/>
    <w:pPr>
      <w:numPr>
        <w:numId w:val="0"/>
      </w:numPr>
      <w:tabs>
        <w:tab w:val="num" w:pos="720"/>
      </w:tabs>
      <w:ind w:left="720" w:hanging="320"/>
    </w:pPr>
  </w:style>
  <w:style w:type="paragraph" w:customStyle="1" w:styleId="Default">
    <w:name w:val="Default"/>
    <w:uiPriority w:val="99"/>
    <w:rsid w:val="00BB1AF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Revision">
    <w:name w:val="Revision"/>
    <w:uiPriority w:val="99"/>
    <w:semiHidden/>
    <w:rsid w:val="001C7B5E"/>
    <w:pPr>
      <w:spacing w:after="0" w:line="240" w:lineRule="auto"/>
    </w:pPr>
    <w:rPr>
      <w:rFonts w:ascii="Arial" w:hAnsi="Arial"/>
      <w:color w:val="262626" w:themeColor="text1" w:themeTint="D9"/>
      <w:sz w:val="20"/>
    </w:rPr>
  </w:style>
  <w:style w:type="paragraph" w:customStyle="1" w:styleId="Procedureheading">
    <w:name w:val="Procedure heading"/>
    <w:basedOn w:val="Heading4"/>
    <w:next w:val="Normal"/>
    <w:uiPriority w:val="99"/>
    <w:qFormat/>
    <w:rsid w:val="005F22AC"/>
    <w:pPr>
      <w:numPr>
        <w:numId w:val="28"/>
      </w:numPr>
      <w:pBdr>
        <w:bottom w:val="none" w:sz="0" w:space="0" w:color="auto"/>
      </w:pBdr>
      <w:tabs>
        <w:tab w:val="num" w:pos="360"/>
      </w:tabs>
      <w:spacing w:after="120" w:line="276" w:lineRule="auto"/>
      <w:ind w:left="0" w:firstLine="0"/>
    </w:pPr>
    <w:rPr>
      <w:rFonts w:asciiTheme="majorHAnsi" w:hAnsiTheme="majorHAnsi"/>
      <w:i/>
      <w:color w:val="262626" w:themeColor="text1" w:themeTint="D9"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CD7B7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9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7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3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2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1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8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footer" Target="footer2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footer" Target="footer1.xml"/><Relationship Id="rId5" Type="http://schemas.openxmlformats.org/officeDocument/2006/relationships/customXml" Target="../customXml/item5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header" Target="header2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notes" Target="foot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hyperlink" Target="https://portal.azure.com/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udent\Documents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outs:outSpaceData xmlns:outs="http://schemas.microsoft.com/office/2009/outspace/metadata">
  <outs:relatedDates>
    <outs:relatedDate>
      <outs:type>3</outs:type>
      <outs:displayName>Last Modified</outs:displayName>
      <outs:dateTime/>
      <outs:isPinned>true</outs:isPinned>
    </outs:relatedDate>
    <outs:relatedDate>
      <outs:type>2</outs:type>
      <outs:displayName>Created</outs:displayName>
      <outs:dateTime>2009-10-04T10:16:00Z</outs:dateTime>
      <outs:isPinned>true</outs:isPinned>
    </outs:relatedDate>
    <outs:relatedDate>
      <outs:type>4</outs:type>
      <outs:displayName>Last Printed</outs:displayName>
      <outs:dateTime>2009-08-12T16:30:00Z</outs:dateTime>
      <outs:isPinned>true</outs:isPinned>
    </outs:relatedDate>
  </outs:relatedDates>
  <outs:relatedDocuments/>
  <outs:relatedPeople>
    <outs:relatedPeopleItem>
      <outs:category>Author</outs:category>
      <outs:people>
        <outs:relatedPerson>
          <outs:displayName>Andrew Connell</outs:displayName>
          <outs:accountName/>
        </outs:relatedPerson>
      </outs:people>
      <outs:source>0</outs:source>
      <outs:isPinned>true</outs:isPinned>
    </outs:relatedPeopleItem>
    <outs:relatedPeopleItem>
      <outs:category>Last modified by</outs:category>
      <outs:people/>
      <outs:source>0</outs:source>
      <outs:isPinned>true</outs:isPinned>
    </outs:relatedPeopleItem>
    <outs:relatedPeopleItem>
      <outs:category>Manager</outs:category>
      <outs:people/>
      <outs:source>0</outs:source>
      <outs:isPinned>false</outs:isPinned>
    </outs:relatedPeopleItem>
  </outs:relatedPeople>
  <propertyMetadataList xmlns="http://schemas.microsoft.com/office/2009/outspace/metadata">
    <propertyMetadata>
      <type>0</type>
      <propertyId>2228224</propertyId>
      <propertyName/>
      <isPinned>true</isPinned>
    </propertyMetadata>
    <propertyMetadata>
      <type>0</type>
      <propertyId>589824</propertyId>
      <propertyName/>
      <isPinned>true</isPinned>
    </propertyMetadata>
    <propertyMetadata>
      <type>0</type>
      <propertyId>589825</propertyId>
      <propertyName/>
      <isPinned>true</isPinned>
    </propertyMetadata>
    <propertyMetadata>
      <type>0</type>
      <propertyId>786432</propertyId>
      <propertyName/>
      <isPinned>true</isPinned>
    </propertyMetadata>
    <propertyMetadata>
      <type>0</type>
      <propertyId>14</propertyId>
      <propertyName/>
      <isPinned>true</isPinned>
    </propertyMetadata>
    <propertyMetadata>
      <type>0</type>
      <propertyId>6</propertyId>
      <propertyName/>
      <isPinned>true</isPinned>
    </propertyMetadata>
    <propertyMetadata>
      <type>0</type>
      <propertyId>655365</propertyId>
      <propertyName/>
      <isPinned>false</isPinned>
    </propertyMetadata>
    <propertyMetadata>
      <type>0</type>
      <propertyId>1</propertyId>
      <propertyName/>
      <isPinned>false</isPinned>
    </propertyMetadata>
    <propertyMetadata>
      <type>0</type>
      <propertyId>0</propertyId>
      <propertyName/>
      <isPinned>false</isPinned>
    </propertyMetadata>
    <propertyMetadata>
      <type>0</type>
      <propertyId>13</propertyId>
      <propertyName/>
      <isPinned>false</isPinned>
    </propertyMetadata>
    <propertyMetadata>
      <type>0</type>
      <propertyId>1179653</propertyId>
      <propertyName/>
      <isPinned>false</isPinned>
    </propertyMetadata>
    <propertyMetadata>
      <type>0</type>
      <propertyId>22</propertyId>
      <propertyName/>
      <isPinned>false</isPinned>
    </propertyMetadata>
    <outs:propertyMetadata>
      <outs:type>1</outs:type>
      <outs:propertyId>0</outs:propertyId>
      <outs:propertyName>ContentAuthor</outs:propertyName>
      <outs:isPinned>false</outs:isPinned>
    </outs:propertyMetadata>
    <outs:propertyMetadata>
      <outs:type>1</outs:type>
      <outs:propertyId>0</outs:propertyId>
      <outs:propertyName>ContentItemStatus</outs:propertyName>
      <outs:isPinned>false</outs:isPinned>
    </outs:propertyMetadata>
  </propertyMetadataList>
  <outs:corruptMetadataWasLost/>
</outs:outSpaceData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34082600162348B2FFCDEBCF015FD3" ma:contentTypeVersion="0" ma:contentTypeDescription="Create a new document." ma:contentTypeScope="" ma:versionID="744b9ec266ca400788306ef4b532f8e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B4F019-59F6-4F32-9A99-4D00AA33EAC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6E11BDE-7E31-4B78-8494-AC3EF47CDCC3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39316EDB-49BA-4480-A4CC-06A2F75E0759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D8FBEAB1-7B91-4835-83AC-CC5E4FB45F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2D5DC748-9006-4413-AF30-60B4AA2FB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5581</TotalTime>
  <Pages>27</Pages>
  <Words>6576</Words>
  <Characters>37487</Characters>
  <Application>Microsoft Office Word</Application>
  <DocSecurity>0</DocSecurity>
  <Lines>312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Critical Path Training, LLC</Company>
  <LinksUpToDate>false</LinksUpToDate>
  <CharactersWithSpaces>43976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CPT Student</dc:creator>
  <cp:keywords/>
  <dc:description/>
  <cp:lastModifiedBy>Ted Pattison</cp:lastModifiedBy>
  <cp:revision>81</cp:revision>
  <cp:lastPrinted>2019-06-03T22:06:00Z</cp:lastPrinted>
  <dcterms:created xsi:type="dcterms:W3CDTF">2015-10-31T15:47:00Z</dcterms:created>
  <dcterms:modified xsi:type="dcterms:W3CDTF">2019-06-04T10:08:00Z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0x0101005934082600162348B2FFCDEBCF015FD3</vt:lpwstr>
  </property>
  <property fmtid="{D5CDD505-2E9C-101B-9397-08002B2CF9AE}" pid="3" name="ContentAuthor">
    <vt:lpwstr>4</vt:lpwstr>
  </property>
  <property fmtid="{D5CDD505-2E9C-101B-9397-08002B2CF9AE}" pid="4" name="Order">
    <vt:r8>2000</vt:r8>
  </property>
  <property fmtid="{D5CDD505-2E9C-101B-9397-08002B2CF9AE}" pid="5" name="ContentItemStatus">
    <vt:lpwstr>Completed</vt:lpwstr>
  </property>
</Properties>
</file>